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88B4" w14:textId="293AEBAF" w:rsidR="003C75A3" w:rsidRPr="00CC2C3C" w:rsidRDefault="000E5052" w:rsidP="00D81F15">
      <w:pPr>
        <w:tabs>
          <w:tab w:val="right" w:pos="9360"/>
        </w:tabs>
        <w:spacing w:line="23" w:lineRule="atLeast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>May</w:t>
      </w:r>
      <w:r w:rsidR="009B0F40">
        <w:rPr>
          <w:rFonts w:eastAsiaTheme="minorEastAsia" w:cstheme="minorHAnsi"/>
          <w:szCs w:val="20"/>
        </w:rPr>
        <w:t xml:space="preserve"> </w:t>
      </w:r>
      <w:r>
        <w:rPr>
          <w:rFonts w:eastAsiaTheme="minorEastAsia" w:cstheme="minorHAnsi"/>
          <w:szCs w:val="20"/>
        </w:rPr>
        <w:t>6</w:t>
      </w:r>
      <w:r w:rsidR="00030C5F">
        <w:rPr>
          <w:rFonts w:eastAsiaTheme="minorEastAsia" w:cstheme="minorHAnsi"/>
          <w:szCs w:val="20"/>
        </w:rPr>
        <w:t>, 202</w:t>
      </w:r>
      <w:r>
        <w:rPr>
          <w:rFonts w:eastAsiaTheme="minorEastAsia" w:cstheme="minorHAnsi"/>
          <w:szCs w:val="20"/>
        </w:rPr>
        <w:t>5</w:t>
      </w:r>
      <w:r w:rsidR="00F925FF" w:rsidRPr="00CC2C3C">
        <w:rPr>
          <w:rFonts w:eastAsiaTheme="minorEastAsia" w:cstheme="minorHAnsi"/>
          <w:szCs w:val="20"/>
        </w:rPr>
        <w:tab/>
      </w:r>
    </w:p>
    <w:p w14:paraId="68C76811" w14:textId="15BBAFC0" w:rsidR="00066967" w:rsidRPr="00CC2C3C" w:rsidRDefault="00015867" w:rsidP="00D81F15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 xml:space="preserve">Mr. </w:t>
      </w:r>
      <w:r w:rsidR="00652F24">
        <w:rPr>
          <w:rFonts w:eastAsiaTheme="minorEastAsia" w:cstheme="minorHAnsi"/>
          <w:szCs w:val="20"/>
        </w:rPr>
        <w:t>Wesley Dismore</w:t>
      </w:r>
      <w:r>
        <w:rPr>
          <w:rFonts w:eastAsiaTheme="minorEastAsia" w:cstheme="minorHAnsi"/>
          <w:szCs w:val="20"/>
        </w:rPr>
        <w:t xml:space="preserve"> </w:t>
      </w:r>
    </w:p>
    <w:p w14:paraId="34AF325A" w14:textId="0EF66511" w:rsidR="00066967" w:rsidRPr="00CC2C3C" w:rsidRDefault="00652F24" w:rsidP="00D81F15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>City and County of Denver</w:t>
      </w:r>
    </w:p>
    <w:p w14:paraId="58A93847" w14:textId="77777777" w:rsidR="00477B5F" w:rsidRDefault="00066967" w:rsidP="00F3171C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  <w:r w:rsidRPr="00CC2C3C">
        <w:rPr>
          <w:rFonts w:eastAsiaTheme="minorEastAsia" w:cstheme="minorHAnsi"/>
          <w:szCs w:val="20"/>
        </w:rPr>
        <w:t xml:space="preserve">Department of </w:t>
      </w:r>
      <w:r w:rsidR="00652F24">
        <w:rPr>
          <w:rFonts w:eastAsiaTheme="minorEastAsia" w:cstheme="minorHAnsi"/>
          <w:szCs w:val="20"/>
        </w:rPr>
        <w:t xml:space="preserve">Transportation and Infrastructure </w:t>
      </w:r>
    </w:p>
    <w:p w14:paraId="25498E98" w14:textId="231ECD12" w:rsidR="00477B5F" w:rsidRDefault="00477B5F" w:rsidP="00F3171C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 xml:space="preserve">201 W. Colfax </w:t>
      </w:r>
      <w:r w:rsidR="007D3A84">
        <w:rPr>
          <w:rFonts w:eastAsiaTheme="minorEastAsia" w:cstheme="minorHAnsi"/>
          <w:szCs w:val="20"/>
        </w:rPr>
        <w:t>Avenue</w:t>
      </w:r>
      <w:r>
        <w:rPr>
          <w:rFonts w:eastAsiaTheme="minorEastAsia" w:cstheme="minorHAnsi"/>
          <w:szCs w:val="20"/>
        </w:rPr>
        <w:t>, Dept. 506</w:t>
      </w:r>
    </w:p>
    <w:p w14:paraId="37CCAC67" w14:textId="014E3884" w:rsidR="00F3171C" w:rsidRDefault="00477B5F" w:rsidP="00F3171C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>Denver, CO 80202</w:t>
      </w:r>
      <w:r w:rsidR="00066967" w:rsidRPr="00CC2C3C">
        <w:rPr>
          <w:rFonts w:eastAsiaTheme="minorEastAsia" w:cstheme="minorHAnsi"/>
          <w:szCs w:val="20"/>
        </w:rPr>
        <w:t xml:space="preserve">  </w:t>
      </w:r>
    </w:p>
    <w:p w14:paraId="1A8BD839" w14:textId="77777777" w:rsidR="00512887" w:rsidRPr="00CC2C3C" w:rsidRDefault="00512887" w:rsidP="00D81F15">
      <w:pPr>
        <w:pStyle w:val="NoSpacing"/>
        <w:spacing w:line="23" w:lineRule="atLeast"/>
        <w:jc w:val="both"/>
        <w:rPr>
          <w:rFonts w:eastAsiaTheme="minorEastAsia" w:cstheme="minorHAnsi"/>
          <w:szCs w:val="20"/>
        </w:rPr>
      </w:pPr>
    </w:p>
    <w:p w14:paraId="03948280" w14:textId="149BFE64" w:rsidR="003C75A3" w:rsidRPr="00754073" w:rsidRDefault="003C75A3" w:rsidP="00D81F15">
      <w:pPr>
        <w:pStyle w:val="NoSpacing"/>
        <w:spacing w:line="23" w:lineRule="atLeast"/>
        <w:jc w:val="both"/>
        <w:rPr>
          <w:rStyle w:val="IntenseEmphasis"/>
          <w:rFonts w:eastAsiaTheme="minorEastAsia" w:cstheme="minorHAnsi"/>
          <w:b w:val="0"/>
          <w:i w:val="0"/>
          <w:color w:val="auto"/>
          <w:sz w:val="22"/>
        </w:rPr>
      </w:pPr>
      <w:r w:rsidRPr="00754073">
        <w:rPr>
          <w:rStyle w:val="Strong"/>
          <w:rFonts w:eastAsiaTheme="minorEastAsia" w:cstheme="minorHAnsi"/>
          <w:color w:val="auto"/>
          <w:sz w:val="22"/>
        </w:rPr>
        <w:t>RE:</w:t>
      </w:r>
      <w:r w:rsidRPr="00754073">
        <w:rPr>
          <w:rFonts w:eastAsiaTheme="minorEastAsia" w:cstheme="minorHAnsi"/>
          <w:sz w:val="22"/>
        </w:rPr>
        <w:t xml:space="preserve"> </w:t>
      </w:r>
      <w:r w:rsidRPr="00754073">
        <w:rPr>
          <w:rFonts w:cstheme="minorHAnsi"/>
          <w:sz w:val="22"/>
        </w:rPr>
        <w:tab/>
      </w:r>
      <w:r w:rsidR="00523F86">
        <w:rPr>
          <w:rStyle w:val="IntenseEmphasis"/>
          <w:rFonts w:eastAsiaTheme="minorEastAsia" w:cstheme="minorHAnsi"/>
          <w:color w:val="auto"/>
          <w:sz w:val="22"/>
        </w:rPr>
        <w:t xml:space="preserve">Santa Fe Streetscape </w:t>
      </w:r>
      <w:r w:rsidR="00865445">
        <w:rPr>
          <w:rStyle w:val="IntenseEmphasis"/>
          <w:rFonts w:eastAsiaTheme="minorEastAsia" w:cstheme="minorHAnsi"/>
          <w:color w:val="auto"/>
          <w:sz w:val="22"/>
        </w:rPr>
        <w:t>Design Services</w:t>
      </w:r>
      <w:r w:rsidR="009B0F40">
        <w:rPr>
          <w:rStyle w:val="IntenseEmphasis"/>
          <w:rFonts w:eastAsiaTheme="minorEastAsia" w:cstheme="minorHAnsi"/>
          <w:color w:val="auto"/>
          <w:sz w:val="22"/>
        </w:rPr>
        <w:t xml:space="preserve"> – </w:t>
      </w:r>
      <w:r w:rsidR="00D2715C">
        <w:rPr>
          <w:rStyle w:val="IntenseEmphasis"/>
          <w:rFonts w:eastAsiaTheme="minorEastAsia" w:cstheme="minorHAnsi"/>
          <w:color w:val="auto"/>
          <w:sz w:val="22"/>
        </w:rPr>
        <w:t>Sub-consultant Add Letter</w:t>
      </w:r>
    </w:p>
    <w:p w14:paraId="735F0917" w14:textId="390BEAA4" w:rsidR="0073026A" w:rsidRPr="00CC2C3C" w:rsidRDefault="00F813C5" w:rsidP="00D81F15">
      <w:pPr>
        <w:spacing w:line="23" w:lineRule="atLeast"/>
        <w:jc w:val="both"/>
        <w:rPr>
          <w:rFonts w:eastAsiaTheme="minorEastAsia" w:cstheme="minorHAnsi"/>
          <w:szCs w:val="20"/>
        </w:rPr>
      </w:pPr>
      <w:r w:rsidRPr="00CC2C3C">
        <w:rPr>
          <w:rFonts w:eastAsiaTheme="minorEastAsia" w:cstheme="minorHAnsi"/>
          <w:szCs w:val="20"/>
        </w:rPr>
        <w:t xml:space="preserve">Dear </w:t>
      </w:r>
      <w:r w:rsidR="00FB71EF">
        <w:rPr>
          <w:rFonts w:eastAsiaTheme="minorEastAsia" w:cstheme="minorHAnsi"/>
          <w:szCs w:val="20"/>
        </w:rPr>
        <w:t xml:space="preserve">Mr. </w:t>
      </w:r>
      <w:r w:rsidR="00865445">
        <w:rPr>
          <w:rFonts w:eastAsiaTheme="minorEastAsia" w:cstheme="minorHAnsi"/>
          <w:szCs w:val="20"/>
        </w:rPr>
        <w:t>Dismore,</w:t>
      </w:r>
    </w:p>
    <w:p w14:paraId="1FECB816" w14:textId="72C7E290" w:rsidR="00421B28" w:rsidRPr="00CC2C3C" w:rsidRDefault="00421B28" w:rsidP="00D81F15">
      <w:pPr>
        <w:spacing w:line="23" w:lineRule="atLeast"/>
        <w:jc w:val="both"/>
        <w:rPr>
          <w:rFonts w:cstheme="minorHAnsi"/>
          <w:szCs w:val="20"/>
        </w:rPr>
      </w:pPr>
      <w:r w:rsidRPr="00CC2C3C">
        <w:rPr>
          <w:rFonts w:cstheme="minorHAnsi"/>
          <w:szCs w:val="20"/>
        </w:rPr>
        <w:t xml:space="preserve">Kimley-Horn and Associates, Inc. (“Kimley-Horn”) is </w:t>
      </w:r>
      <w:r w:rsidR="00D2715C">
        <w:rPr>
          <w:rFonts w:cstheme="minorHAnsi"/>
          <w:szCs w:val="20"/>
        </w:rPr>
        <w:t xml:space="preserve">formally requesting to add NG Companies </w:t>
      </w:r>
      <w:r w:rsidR="00345B8C">
        <w:rPr>
          <w:rFonts w:cstheme="minorHAnsi"/>
          <w:szCs w:val="20"/>
        </w:rPr>
        <w:t xml:space="preserve">to the </w:t>
      </w:r>
      <w:r w:rsidR="00A23942">
        <w:rPr>
          <w:rFonts w:cstheme="minorHAnsi"/>
          <w:szCs w:val="20"/>
        </w:rPr>
        <w:t>Santa Fe Street</w:t>
      </w:r>
      <w:r w:rsidR="00261747">
        <w:rPr>
          <w:rFonts w:cstheme="minorHAnsi"/>
          <w:szCs w:val="20"/>
        </w:rPr>
        <w:t>s</w:t>
      </w:r>
      <w:r w:rsidR="00A23942">
        <w:rPr>
          <w:rFonts w:cstheme="minorHAnsi"/>
          <w:szCs w:val="20"/>
        </w:rPr>
        <w:t>cape Design Project</w:t>
      </w:r>
      <w:r w:rsidR="00DC2116">
        <w:rPr>
          <w:rFonts w:cstheme="minorHAnsi"/>
          <w:szCs w:val="20"/>
        </w:rPr>
        <w:t xml:space="preserve"> (“the Project”)</w:t>
      </w:r>
      <w:r w:rsidR="00345B8C">
        <w:rPr>
          <w:rFonts w:cstheme="minorHAnsi"/>
          <w:szCs w:val="20"/>
        </w:rPr>
        <w:t xml:space="preserve"> for services related to the relocation and re-design of the existing storm line between 9</w:t>
      </w:r>
      <w:r w:rsidR="00345B8C" w:rsidRPr="00345B8C">
        <w:rPr>
          <w:rFonts w:cstheme="minorHAnsi"/>
          <w:szCs w:val="20"/>
          <w:vertAlign w:val="superscript"/>
        </w:rPr>
        <w:t>th</w:t>
      </w:r>
      <w:r w:rsidR="00345B8C">
        <w:rPr>
          <w:rFonts w:cstheme="minorHAnsi"/>
          <w:szCs w:val="20"/>
        </w:rPr>
        <w:t xml:space="preserve"> and 13</w:t>
      </w:r>
      <w:r w:rsidR="00345B8C" w:rsidRPr="00345B8C">
        <w:rPr>
          <w:rFonts w:cstheme="minorHAnsi"/>
          <w:szCs w:val="20"/>
          <w:vertAlign w:val="superscript"/>
        </w:rPr>
        <w:t>th</w:t>
      </w:r>
      <w:r w:rsidR="00345B8C">
        <w:rPr>
          <w:rFonts w:cstheme="minorHAnsi"/>
          <w:szCs w:val="20"/>
        </w:rPr>
        <w:t xml:space="preserve"> Avenue along Santa Fe Drive</w:t>
      </w:r>
      <w:r w:rsidR="1A42134C" w:rsidRPr="00CC2C3C">
        <w:rPr>
          <w:rFonts w:cstheme="minorHAnsi"/>
          <w:szCs w:val="20"/>
        </w:rPr>
        <w:t>.</w:t>
      </w:r>
      <w:r w:rsidR="00345B8C">
        <w:rPr>
          <w:rFonts w:cstheme="minorHAnsi"/>
          <w:szCs w:val="20"/>
        </w:rPr>
        <w:t xml:space="preserve"> NG Companies will </w:t>
      </w:r>
      <w:r w:rsidR="00EC0D00">
        <w:rPr>
          <w:rFonts w:cstheme="minorHAnsi"/>
          <w:szCs w:val="20"/>
        </w:rPr>
        <w:t>be added to Task Order (</w:t>
      </w:r>
      <w:r w:rsidR="00EC0D00" w:rsidRPr="00EC0D00">
        <w:rPr>
          <w:rFonts w:cstheme="minorHAnsi"/>
          <w:szCs w:val="20"/>
        </w:rPr>
        <w:t>PO-00137729</w:t>
      </w:r>
      <w:r w:rsidR="00EC0D00">
        <w:rPr>
          <w:rFonts w:cstheme="minorHAnsi"/>
          <w:szCs w:val="20"/>
        </w:rPr>
        <w:t>) dated</w:t>
      </w:r>
      <w:r w:rsidR="0045734E">
        <w:rPr>
          <w:rFonts w:cstheme="minorHAnsi"/>
          <w:szCs w:val="20"/>
        </w:rPr>
        <w:t>,</w:t>
      </w:r>
      <w:r w:rsidR="00EC0D00">
        <w:rPr>
          <w:rFonts w:cstheme="minorHAnsi"/>
          <w:szCs w:val="20"/>
        </w:rPr>
        <w:t xml:space="preserve"> September 13, 2023. NG Companies </w:t>
      </w:r>
      <w:r w:rsidR="0045734E">
        <w:rPr>
          <w:rFonts w:cstheme="minorHAnsi"/>
          <w:szCs w:val="20"/>
        </w:rPr>
        <w:t xml:space="preserve">billing rates and classification are shown below and their specific scope of services are outlined in the change order request dated </w:t>
      </w:r>
      <w:r w:rsidR="000E5052">
        <w:rPr>
          <w:rFonts w:cstheme="minorHAnsi"/>
          <w:szCs w:val="20"/>
        </w:rPr>
        <w:t>February</w:t>
      </w:r>
      <w:r w:rsidR="0045734E">
        <w:rPr>
          <w:rFonts w:cstheme="minorHAnsi"/>
          <w:szCs w:val="20"/>
        </w:rPr>
        <w:t xml:space="preserve"> 2</w:t>
      </w:r>
      <w:r w:rsidR="000E5052">
        <w:rPr>
          <w:rFonts w:cstheme="minorHAnsi"/>
          <w:szCs w:val="20"/>
        </w:rPr>
        <w:t>8</w:t>
      </w:r>
      <w:r w:rsidR="0045734E">
        <w:rPr>
          <w:rFonts w:cstheme="minorHAnsi"/>
          <w:szCs w:val="20"/>
        </w:rPr>
        <w:t>, 202</w:t>
      </w:r>
      <w:r w:rsidR="000E5052">
        <w:rPr>
          <w:rFonts w:cstheme="minorHAnsi"/>
          <w:szCs w:val="20"/>
        </w:rPr>
        <w:t>5</w:t>
      </w:r>
      <w:r w:rsidR="0045734E">
        <w:rPr>
          <w:rFonts w:cstheme="minorHAnsi"/>
          <w:szCs w:val="20"/>
        </w:rPr>
        <w:t xml:space="preserve">. </w:t>
      </w:r>
    </w:p>
    <w:p w14:paraId="791B8390" w14:textId="3349F2E5" w:rsidR="0045734E" w:rsidRDefault="0045734E" w:rsidP="0045734E">
      <w:pPr>
        <w:jc w:val="center"/>
      </w:pPr>
      <w:r w:rsidRPr="0045734E">
        <w:rPr>
          <w:noProof/>
        </w:rPr>
        <w:drawing>
          <wp:inline distT="0" distB="0" distL="0" distR="0" wp14:anchorId="36F7F8C9" wp14:editId="7376881D">
            <wp:extent cx="4410691" cy="2019582"/>
            <wp:effectExtent l="0" t="0" r="9525" b="0"/>
            <wp:docPr id="1357209582" name="Picture 1" descr="A screenshot of a list of 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9582" name="Picture 1" descr="A screenshot of a list of wor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53F3" w14:textId="4E5F94A4" w:rsidR="0045734E" w:rsidRDefault="0045734E" w:rsidP="0045734E">
      <w:r>
        <w:t>The number of days required per unit are outlined in the proposed fee estimate</w:t>
      </w:r>
      <w:r w:rsidR="00AC358F">
        <w:t xml:space="preserve">, Exhibit ‘A’ within the change order request dated, </w:t>
      </w:r>
      <w:r w:rsidR="000E5052">
        <w:t>February 28</w:t>
      </w:r>
      <w:r w:rsidR="00AC358F">
        <w:t>, 202</w:t>
      </w:r>
      <w:r w:rsidR="000E5052">
        <w:t>5</w:t>
      </w:r>
      <w:r w:rsidR="00AC358F">
        <w:t>.</w:t>
      </w:r>
      <w:r w:rsidR="001021B6">
        <w:t xml:space="preserve"> NG Companies is a critical piece</w:t>
      </w:r>
      <w:r w:rsidR="001021B6" w:rsidRPr="001021B6">
        <w:t xml:space="preserve"> of the Kimley-Horn team and are required to successfully deliver the project.</w:t>
      </w:r>
    </w:p>
    <w:p w14:paraId="79C50B36" w14:textId="55AD6C2B" w:rsidR="007755DF" w:rsidRPr="00B40DF9" w:rsidRDefault="007755DF" w:rsidP="00D81F15">
      <w:pPr>
        <w:jc w:val="both"/>
      </w:pPr>
      <w:r w:rsidRPr="00B40DF9">
        <w:t xml:space="preserve">Sincerely, </w:t>
      </w:r>
    </w:p>
    <w:p w14:paraId="174C0B5C" w14:textId="5559884C" w:rsidR="007755DF" w:rsidRPr="00B40DF9" w:rsidRDefault="007755DF" w:rsidP="00D81F15">
      <w:pPr>
        <w:jc w:val="both"/>
        <w:rPr>
          <w:rFonts w:eastAsiaTheme="minorEastAsia"/>
          <w:b/>
          <w:bCs/>
        </w:rPr>
      </w:pPr>
      <w:r w:rsidRPr="00B40DF9">
        <w:rPr>
          <w:rFonts w:eastAsiaTheme="minorEastAsia"/>
          <w:b/>
          <w:bCs/>
        </w:rPr>
        <w:t>KIMLEY-HORN AND ASSOCIATES, INC.</w:t>
      </w:r>
      <w:r w:rsidR="00BD4873" w:rsidRPr="00BD4873">
        <w:t xml:space="preserve"> </w:t>
      </w:r>
    </w:p>
    <w:p w14:paraId="0636BCD7" w14:textId="54A24183" w:rsidR="005F09B5" w:rsidRPr="00B40DF9" w:rsidRDefault="007D1FB5" w:rsidP="00D81F1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            </w:t>
      </w:r>
      <w:r w:rsidR="00FF3A7F" w:rsidRPr="00B40DF9">
        <w:rPr>
          <w:noProof/>
        </w:rPr>
        <w:drawing>
          <wp:inline distT="0" distB="0" distL="0" distR="0" wp14:anchorId="07E7F3EF" wp14:editId="6153491C">
            <wp:extent cx="865867" cy="657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3335" cy="6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9B5" w:rsidRPr="00B40DF9">
        <w:rPr>
          <w:rFonts w:eastAsiaTheme="minorEastAsia"/>
        </w:rPr>
        <w:t xml:space="preserve">                     </w:t>
      </w:r>
      <w:r w:rsidR="005F09B5" w:rsidRPr="00B40DF9">
        <w:tab/>
      </w:r>
      <w:r w:rsidR="00786D0D">
        <w:tab/>
      </w:r>
      <w:r w:rsidR="00786D0D">
        <w:tab/>
        <w:t xml:space="preserve">   </w:t>
      </w:r>
      <w:r w:rsidR="001D33BB">
        <w:t xml:space="preserve">   </w:t>
      </w:r>
    </w:p>
    <w:p w14:paraId="7CF74823" w14:textId="2A09DC1E" w:rsidR="005F09B5" w:rsidRPr="00B40DF9" w:rsidRDefault="005F09B5" w:rsidP="00D81F15">
      <w:pPr>
        <w:spacing w:after="0"/>
        <w:jc w:val="both"/>
        <w:rPr>
          <w:rFonts w:eastAsiaTheme="minorEastAsia"/>
        </w:rPr>
      </w:pPr>
      <w:r w:rsidRPr="00B40DF9">
        <w:rPr>
          <w:rFonts w:eastAsiaTheme="minorEastAsia"/>
        </w:rPr>
        <w:t>By:</w:t>
      </w:r>
      <w:r w:rsidRPr="00B40DF9">
        <w:tab/>
      </w:r>
      <w:r w:rsidR="00FF3A7F" w:rsidRPr="00B40DF9">
        <w:rPr>
          <w:rFonts w:eastAsiaTheme="minorEastAsia"/>
        </w:rPr>
        <w:t>Jeremy Kahn</w:t>
      </w:r>
      <w:r w:rsidRPr="00B40DF9">
        <w:rPr>
          <w:rFonts w:eastAsiaTheme="minorEastAsia"/>
        </w:rPr>
        <w:t>, P</w:t>
      </w:r>
      <w:r w:rsidR="00B40DF9" w:rsidRPr="00B40DF9">
        <w:rPr>
          <w:rFonts w:eastAsiaTheme="minorEastAsia"/>
        </w:rPr>
        <w:t>.</w:t>
      </w:r>
      <w:r w:rsidRPr="00B40DF9">
        <w:rPr>
          <w:rFonts w:eastAsiaTheme="minorEastAsia"/>
        </w:rPr>
        <w:t>E</w:t>
      </w:r>
      <w:r w:rsidR="00B40DF9" w:rsidRPr="00B40DF9">
        <w:rPr>
          <w:rFonts w:eastAsiaTheme="minorEastAsia"/>
        </w:rPr>
        <w:t>.</w:t>
      </w:r>
      <w:r w:rsidRPr="00B40DF9">
        <w:tab/>
      </w:r>
      <w:r w:rsidRPr="00B40DF9">
        <w:tab/>
      </w:r>
      <w:r w:rsidRPr="00B40DF9">
        <w:tab/>
      </w:r>
      <w:r w:rsidRPr="00B40DF9">
        <w:tab/>
      </w:r>
      <w:r w:rsidRPr="00B40DF9">
        <w:tab/>
      </w:r>
    </w:p>
    <w:p w14:paraId="37B42A13" w14:textId="574E378D" w:rsidR="004D6087" w:rsidRPr="00B40DF9" w:rsidRDefault="005F09B5" w:rsidP="00B40DF9">
      <w:pPr>
        <w:spacing w:after="0"/>
        <w:ind w:firstLine="720"/>
        <w:jc w:val="both"/>
        <w:rPr>
          <w:rFonts w:eastAsiaTheme="minorEastAsia"/>
        </w:rPr>
      </w:pPr>
      <w:r w:rsidRPr="00B40DF9">
        <w:rPr>
          <w:rFonts w:eastAsiaTheme="minorEastAsia"/>
        </w:rPr>
        <w:t>Project Manage</w:t>
      </w:r>
      <w:r w:rsidR="0016612E">
        <w:rPr>
          <w:rFonts w:eastAsiaTheme="minorEastAsia"/>
        </w:rPr>
        <w:t>r</w:t>
      </w:r>
      <w:r w:rsidR="004D6087" w:rsidRPr="00B40DF9">
        <w:rPr>
          <w:rFonts w:eastAsiaTheme="minorEastAsia"/>
        </w:rPr>
        <w:tab/>
      </w:r>
      <w:r w:rsidR="004D6087" w:rsidRPr="00B40DF9">
        <w:rPr>
          <w:rFonts w:eastAsiaTheme="minorEastAsia"/>
        </w:rPr>
        <w:tab/>
      </w:r>
      <w:r w:rsidR="004D6087" w:rsidRPr="00B40DF9">
        <w:rPr>
          <w:rFonts w:eastAsiaTheme="minorEastAsia"/>
        </w:rPr>
        <w:tab/>
      </w:r>
      <w:r w:rsidR="004D6087" w:rsidRPr="00B40DF9">
        <w:rPr>
          <w:rFonts w:eastAsiaTheme="minorEastAsia"/>
        </w:rPr>
        <w:tab/>
      </w:r>
      <w:r w:rsidR="004D6087" w:rsidRPr="00B40DF9">
        <w:rPr>
          <w:rFonts w:eastAsiaTheme="minorEastAsia"/>
        </w:rPr>
        <w:tab/>
      </w:r>
    </w:p>
    <w:p w14:paraId="0BEC9BC7" w14:textId="6EB5EF17" w:rsidR="005F09B5" w:rsidRPr="00B40DF9" w:rsidRDefault="00B40DF9" w:rsidP="00D81F15">
      <w:pPr>
        <w:spacing w:after="0"/>
        <w:jc w:val="both"/>
        <w:rPr>
          <w:rFonts w:eastAsiaTheme="minorEastAsia"/>
        </w:rPr>
      </w:pP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  <w:r w:rsidRPr="00B40DF9">
        <w:rPr>
          <w:rFonts w:eastAsiaTheme="minorEastAsia"/>
        </w:rPr>
        <w:tab/>
      </w:r>
    </w:p>
    <w:p w14:paraId="59AC664C" w14:textId="77777777" w:rsidR="004A6A7A" w:rsidRDefault="004A6A7A" w:rsidP="00D81F15">
      <w:pPr>
        <w:jc w:val="both"/>
        <w:rPr>
          <w:rStyle w:val="Emphasis"/>
        </w:rPr>
      </w:pPr>
    </w:p>
    <w:sectPr w:rsidR="004A6A7A" w:rsidSect="00710F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144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F733C" w14:textId="77777777" w:rsidR="00C66E28" w:rsidRDefault="00C66E28" w:rsidP="003C7D00">
      <w:pPr>
        <w:spacing w:after="0" w:line="240" w:lineRule="auto"/>
      </w:pPr>
      <w:r>
        <w:separator/>
      </w:r>
    </w:p>
    <w:p w14:paraId="1734A395" w14:textId="77777777" w:rsidR="00C66E28" w:rsidRDefault="00C66E28"/>
  </w:endnote>
  <w:endnote w:type="continuationSeparator" w:id="0">
    <w:p w14:paraId="6007BEA3" w14:textId="77777777" w:rsidR="00C66E28" w:rsidRDefault="00C66E28" w:rsidP="003C7D00">
      <w:pPr>
        <w:spacing w:after="0" w:line="240" w:lineRule="auto"/>
      </w:pPr>
      <w:r>
        <w:continuationSeparator/>
      </w:r>
    </w:p>
    <w:p w14:paraId="24295A2B" w14:textId="77777777" w:rsidR="00C66E28" w:rsidRDefault="00C66E28"/>
  </w:endnote>
  <w:endnote w:type="continuationNotice" w:id="1">
    <w:p w14:paraId="5DB9C5BB" w14:textId="77777777" w:rsidR="00C66E28" w:rsidRDefault="00C66E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7A53" w14:textId="77777777" w:rsidR="000E5052" w:rsidRDefault="000E50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2" w:space="0" w:color="FFFFFF" w:themeColor="background1"/>
        <w:insideV w:val="single" w:sz="18" w:space="0" w:color="FFFFFF" w:themeColor="background1"/>
      </w:tblBorders>
      <w:tblCellMar>
        <w:left w:w="72" w:type="dxa"/>
        <w:right w:w="43" w:type="dxa"/>
      </w:tblCellMar>
      <w:tblLook w:val="04A0" w:firstRow="1" w:lastRow="0" w:firstColumn="1" w:lastColumn="0" w:noHBand="0" w:noVBand="1"/>
    </w:tblPr>
    <w:tblGrid>
      <w:gridCol w:w="1538"/>
      <w:gridCol w:w="6098"/>
      <w:gridCol w:w="1378"/>
    </w:tblGrid>
    <w:tr w:rsidR="004A5F26" w14:paraId="2F202824" w14:textId="77777777" w:rsidTr="00CC0285">
      <w:trPr>
        <w:trHeight w:val="360"/>
      </w:trPr>
      <w:tc>
        <w:tcPr>
          <w:tcW w:w="1541" w:type="dxa"/>
          <w:shd w:val="clear" w:color="auto" w:fill="5F5F5F" w:themeFill="background2" w:themeFillShade="80"/>
          <w:tcMar>
            <w:left w:w="0" w:type="dxa"/>
            <w:right w:w="0" w:type="dxa"/>
          </w:tcMar>
          <w:vAlign w:val="center"/>
        </w:tcPr>
        <w:p w14:paraId="2AEC489E" w14:textId="77777777" w:rsidR="004A5F26" w:rsidRPr="003C7D00" w:rsidRDefault="004A5F26" w:rsidP="00CC0285">
          <w:pPr>
            <w:spacing w:line="240" w:lineRule="auto"/>
            <w:jc w:val="center"/>
            <w:rPr>
              <w:color w:val="FFFFFF" w:themeColor="background1"/>
              <w:sz w:val="18"/>
              <w:szCs w:val="18"/>
            </w:rPr>
          </w:pPr>
          <w:r w:rsidRPr="003C7D00">
            <w:rPr>
              <w:color w:val="FFFFFF" w:themeColor="background1"/>
              <w:sz w:val="18"/>
              <w:szCs w:val="18"/>
            </w:rPr>
            <w:t>kimley-horn.com</w:t>
          </w:r>
        </w:p>
      </w:tc>
      <w:tc>
        <w:tcPr>
          <w:tcW w:w="6120" w:type="dxa"/>
          <w:shd w:val="clear" w:color="auto" w:fill="A20C33" w:themeFill="accent1"/>
          <w:tcMar>
            <w:left w:w="144" w:type="dxa"/>
          </w:tcMar>
          <w:vAlign w:val="center"/>
        </w:tcPr>
        <w:p w14:paraId="45AAA772" w14:textId="46140258" w:rsidR="004A5F26" w:rsidRPr="003C7D00" w:rsidRDefault="003C055F" w:rsidP="00CC0285">
          <w:pPr>
            <w:spacing w:line="240" w:lineRule="auto"/>
            <w:rPr>
              <w:color w:val="FFFFFF" w:themeColor="background1"/>
              <w:sz w:val="18"/>
              <w:szCs w:val="18"/>
            </w:rPr>
          </w:pPr>
          <w:r>
            <w:rPr>
              <w:color w:val="FFFFFF" w:themeColor="background1"/>
              <w:sz w:val="18"/>
              <w:szCs w:val="18"/>
            </w:rPr>
            <w:t>1125 17</w:t>
          </w:r>
          <w:r w:rsidRPr="00564474">
            <w:rPr>
              <w:color w:val="FFFFFF" w:themeColor="background1"/>
              <w:sz w:val="18"/>
              <w:szCs w:val="18"/>
              <w:vertAlign w:val="superscript"/>
            </w:rPr>
            <w:t>th</w:t>
          </w:r>
          <w:r>
            <w:rPr>
              <w:color w:val="FFFFFF" w:themeColor="background1"/>
              <w:sz w:val="18"/>
              <w:szCs w:val="18"/>
            </w:rPr>
            <w:t xml:space="preserve"> Street, Suite 1400, Denver, CO 80202</w:t>
          </w:r>
        </w:p>
      </w:tc>
      <w:tc>
        <w:tcPr>
          <w:tcW w:w="1382" w:type="dxa"/>
          <w:shd w:val="clear" w:color="auto" w:fill="A20C33" w:themeFill="accent1"/>
          <w:tcMar>
            <w:left w:w="0" w:type="dxa"/>
            <w:bottom w:w="0" w:type="dxa"/>
            <w:right w:w="0" w:type="dxa"/>
          </w:tcMar>
          <w:vAlign w:val="center"/>
        </w:tcPr>
        <w:p w14:paraId="3EE69648" w14:textId="7F6C3BB0" w:rsidR="004A5F26" w:rsidRPr="003C7D00" w:rsidRDefault="004A5F26" w:rsidP="00CC0285">
          <w:pPr>
            <w:spacing w:line="240" w:lineRule="auto"/>
            <w:jc w:val="center"/>
            <w:rPr>
              <w:color w:val="FFFFFF" w:themeColor="background1"/>
              <w:sz w:val="18"/>
              <w:szCs w:val="18"/>
            </w:rPr>
          </w:pPr>
          <w:r w:rsidRPr="00EE50EF">
            <w:rPr>
              <w:color w:val="FFFFFF" w:themeColor="background1"/>
              <w:sz w:val="18"/>
              <w:szCs w:val="18"/>
            </w:rPr>
            <w:t>303 228 2300</w:t>
          </w:r>
        </w:p>
      </w:tc>
    </w:tr>
  </w:tbl>
  <w:p w14:paraId="7FB0BAB3" w14:textId="77777777" w:rsidR="004A5F26" w:rsidRDefault="004A5F2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2" w:space="0" w:color="FFFFFF" w:themeColor="background1"/>
        <w:insideV w:val="single" w:sz="18" w:space="0" w:color="FFFFFF" w:themeColor="background1"/>
      </w:tblBorders>
      <w:tblCellMar>
        <w:left w:w="72" w:type="dxa"/>
        <w:right w:w="43" w:type="dxa"/>
      </w:tblCellMar>
      <w:tblLook w:val="04A0" w:firstRow="1" w:lastRow="0" w:firstColumn="1" w:lastColumn="0" w:noHBand="0" w:noVBand="1"/>
    </w:tblPr>
    <w:tblGrid>
      <w:gridCol w:w="1538"/>
      <w:gridCol w:w="6098"/>
      <w:gridCol w:w="1378"/>
    </w:tblGrid>
    <w:tr w:rsidR="004A5F26" w14:paraId="76BE2C1F" w14:textId="77777777" w:rsidTr="005D6D45">
      <w:trPr>
        <w:trHeight w:val="360"/>
      </w:trPr>
      <w:tc>
        <w:tcPr>
          <w:tcW w:w="1541" w:type="dxa"/>
          <w:shd w:val="clear" w:color="auto" w:fill="5F5F5F" w:themeFill="background2" w:themeFillShade="80"/>
          <w:tcMar>
            <w:left w:w="0" w:type="dxa"/>
            <w:right w:w="0" w:type="dxa"/>
          </w:tcMar>
          <w:vAlign w:val="center"/>
        </w:tcPr>
        <w:p w14:paraId="106C8A4D" w14:textId="77777777" w:rsidR="004A5F26" w:rsidRPr="003C7D00" w:rsidRDefault="004A5F26" w:rsidP="005D6D45">
          <w:pPr>
            <w:spacing w:line="240" w:lineRule="auto"/>
            <w:jc w:val="center"/>
            <w:rPr>
              <w:color w:val="FFFFFF" w:themeColor="background1"/>
              <w:sz w:val="18"/>
              <w:szCs w:val="18"/>
            </w:rPr>
          </w:pPr>
          <w:r w:rsidRPr="003C7D00">
            <w:rPr>
              <w:color w:val="FFFFFF" w:themeColor="background1"/>
              <w:sz w:val="18"/>
              <w:szCs w:val="18"/>
            </w:rPr>
            <w:t>kimley-horn.com</w:t>
          </w:r>
        </w:p>
      </w:tc>
      <w:tc>
        <w:tcPr>
          <w:tcW w:w="6120" w:type="dxa"/>
          <w:shd w:val="clear" w:color="auto" w:fill="A20C33" w:themeFill="accent1"/>
          <w:tcMar>
            <w:left w:w="144" w:type="dxa"/>
          </w:tcMar>
          <w:vAlign w:val="center"/>
        </w:tcPr>
        <w:p w14:paraId="2F026704" w14:textId="75C958E8" w:rsidR="004A5F26" w:rsidRPr="003C7D00" w:rsidRDefault="003C055F" w:rsidP="005D6D45">
          <w:pPr>
            <w:spacing w:line="240" w:lineRule="auto"/>
            <w:rPr>
              <w:color w:val="FFFFFF" w:themeColor="background1"/>
              <w:sz w:val="18"/>
              <w:szCs w:val="18"/>
            </w:rPr>
          </w:pPr>
          <w:r>
            <w:rPr>
              <w:color w:val="FFFFFF" w:themeColor="background1"/>
              <w:sz w:val="18"/>
              <w:szCs w:val="18"/>
            </w:rPr>
            <w:t>1125 17</w:t>
          </w:r>
          <w:r w:rsidRPr="00E30672">
            <w:rPr>
              <w:color w:val="FFFFFF" w:themeColor="background1"/>
              <w:sz w:val="18"/>
              <w:szCs w:val="18"/>
              <w:vertAlign w:val="superscript"/>
            </w:rPr>
            <w:t>th</w:t>
          </w:r>
          <w:r>
            <w:rPr>
              <w:color w:val="FFFFFF" w:themeColor="background1"/>
              <w:sz w:val="18"/>
              <w:szCs w:val="18"/>
            </w:rPr>
            <w:t xml:space="preserve"> Street, Suite 1400, Denver, CO 80202</w:t>
          </w:r>
        </w:p>
      </w:tc>
      <w:tc>
        <w:tcPr>
          <w:tcW w:w="1382" w:type="dxa"/>
          <w:shd w:val="clear" w:color="auto" w:fill="A20C33" w:themeFill="accent1"/>
          <w:tcMar>
            <w:left w:w="0" w:type="dxa"/>
            <w:bottom w:w="0" w:type="dxa"/>
            <w:right w:w="0" w:type="dxa"/>
          </w:tcMar>
          <w:vAlign w:val="center"/>
        </w:tcPr>
        <w:p w14:paraId="0A36E364" w14:textId="77777777" w:rsidR="004A5F26" w:rsidRPr="003C7D00" w:rsidRDefault="004A5F26" w:rsidP="005D6D45">
          <w:pPr>
            <w:spacing w:line="240" w:lineRule="auto"/>
            <w:jc w:val="center"/>
            <w:rPr>
              <w:color w:val="FFFFFF" w:themeColor="background1"/>
              <w:sz w:val="18"/>
              <w:szCs w:val="18"/>
            </w:rPr>
          </w:pPr>
          <w:r w:rsidRPr="00EE50EF">
            <w:rPr>
              <w:color w:val="FFFFFF" w:themeColor="background1"/>
              <w:sz w:val="18"/>
              <w:szCs w:val="18"/>
            </w:rPr>
            <w:t>303 228 2300</w:t>
          </w:r>
        </w:p>
      </w:tc>
    </w:tr>
  </w:tbl>
  <w:p w14:paraId="78AF9553" w14:textId="77777777" w:rsidR="004A5F26" w:rsidRDefault="004A5F26" w:rsidP="00603C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04C47" w14:textId="77777777" w:rsidR="00C66E28" w:rsidRDefault="00C66E28" w:rsidP="003C7D00">
      <w:pPr>
        <w:spacing w:after="0" w:line="240" w:lineRule="auto"/>
      </w:pPr>
      <w:r>
        <w:separator/>
      </w:r>
    </w:p>
    <w:p w14:paraId="5A3B1DFA" w14:textId="77777777" w:rsidR="00C66E28" w:rsidRDefault="00C66E28"/>
  </w:footnote>
  <w:footnote w:type="continuationSeparator" w:id="0">
    <w:p w14:paraId="15FA44BB" w14:textId="77777777" w:rsidR="00C66E28" w:rsidRDefault="00C66E28" w:rsidP="003C7D00">
      <w:pPr>
        <w:spacing w:after="0" w:line="240" w:lineRule="auto"/>
      </w:pPr>
      <w:r>
        <w:continuationSeparator/>
      </w:r>
    </w:p>
    <w:p w14:paraId="3D2B7786" w14:textId="77777777" w:rsidR="00C66E28" w:rsidRDefault="00C66E28"/>
  </w:footnote>
  <w:footnote w:type="continuationNotice" w:id="1">
    <w:p w14:paraId="422CD08E" w14:textId="77777777" w:rsidR="00C66E28" w:rsidRDefault="00C66E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84CA" w14:textId="77777777" w:rsidR="000E5052" w:rsidRDefault="000E50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3753" w14:textId="3ACBA120" w:rsidR="004A5F26" w:rsidRPr="00D60AD7" w:rsidRDefault="004A5F26" w:rsidP="00E45E62">
    <w:pPr>
      <w:spacing w:before="320"/>
      <w:jc w:val="right"/>
      <w:rPr>
        <w:i/>
        <w:iCs/>
        <w:color w:val="5F5F5F" w:themeColor="background2" w:themeShade="80"/>
      </w:rPr>
    </w:pPr>
    <w:r w:rsidRPr="00603CF3">
      <w:rPr>
        <w:rStyle w:val="Emphasis"/>
        <w:noProof/>
      </w:rPr>
      <w:drawing>
        <wp:anchor distT="0" distB="0" distL="114300" distR="114300" simplePos="0" relativeHeight="251658240" behindDoc="1" locked="0" layoutInCell="1" allowOverlap="1" wp14:anchorId="68D3E3D6" wp14:editId="23D8892C">
          <wp:simplePos x="0" y="0"/>
          <wp:positionH relativeFrom="column">
            <wp:posOffset>2540</wp:posOffset>
          </wp:positionH>
          <wp:positionV relativeFrom="paragraph">
            <wp:posOffset>28575</wp:posOffset>
          </wp:positionV>
          <wp:extent cx="1645920" cy="398780"/>
          <wp:effectExtent l="0" t="0" r="0" b="1270"/>
          <wp:wrapTight wrapText="bothSides">
            <wp:wrapPolygon edited="0">
              <wp:start x="0" y="0"/>
              <wp:lineTo x="0" y="20637"/>
              <wp:lineTo x="21250" y="20637"/>
              <wp:lineTo x="2125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imleyHorn_Letterhead_LOGO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Emphasis"/>
      </w:rPr>
      <w:t>P</w:t>
    </w:r>
    <w:r w:rsidRPr="00603CF3">
      <w:rPr>
        <w:rStyle w:val="Emphasis"/>
      </w:rPr>
      <w:t xml:space="preserve">age </w:t>
    </w:r>
    <w:r w:rsidRPr="00603CF3">
      <w:rPr>
        <w:rStyle w:val="Emphasis"/>
      </w:rPr>
      <w:fldChar w:fldCharType="begin"/>
    </w:r>
    <w:r w:rsidRPr="00603CF3">
      <w:rPr>
        <w:rStyle w:val="Emphasis"/>
      </w:rPr>
      <w:instrText xml:space="preserve"> PAGE   \* MERGEFORMAT </w:instrText>
    </w:r>
    <w:r w:rsidRPr="00603CF3">
      <w:rPr>
        <w:rStyle w:val="Emphasis"/>
      </w:rPr>
      <w:fldChar w:fldCharType="separate"/>
    </w:r>
    <w:r>
      <w:rPr>
        <w:rStyle w:val="Emphasis"/>
        <w:noProof/>
      </w:rPr>
      <w:t>2</w:t>
    </w:r>
    <w:r w:rsidRPr="00603CF3">
      <w:rPr>
        <w:rStyle w:val="Emphasi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CE48" w14:textId="114347EE" w:rsidR="004A5F26" w:rsidRPr="00F925FF" w:rsidRDefault="004A5F26" w:rsidP="00F925FF">
    <w:pPr>
      <w:tabs>
        <w:tab w:val="right" w:pos="9360"/>
      </w:tabs>
      <w:spacing w:before="120"/>
      <w:ind w:right="-1440"/>
      <w:rPr>
        <w:i/>
        <w:iCs/>
        <w:color w:val="5F5F5F" w:themeColor="background2" w:themeShade="80"/>
        <w:sz w:val="48"/>
        <w:szCs w:val="48"/>
      </w:rPr>
    </w:pPr>
    <w:r w:rsidRPr="00603CF3">
      <w:rPr>
        <w:rStyle w:val="Emphasis"/>
        <w:noProof/>
      </w:rPr>
      <w:drawing>
        <wp:anchor distT="0" distB="0" distL="114300" distR="114300" simplePos="0" relativeHeight="251658241" behindDoc="1" locked="0" layoutInCell="1" allowOverlap="1" wp14:anchorId="45131D33" wp14:editId="0953FA8F">
          <wp:simplePos x="0" y="0"/>
          <wp:positionH relativeFrom="column">
            <wp:posOffset>2540</wp:posOffset>
          </wp:positionH>
          <wp:positionV relativeFrom="paragraph">
            <wp:posOffset>28575</wp:posOffset>
          </wp:positionV>
          <wp:extent cx="1645920" cy="398780"/>
          <wp:effectExtent l="0" t="0" r="0" b="1270"/>
          <wp:wrapTight wrapText="bothSides">
            <wp:wrapPolygon edited="0">
              <wp:start x="0" y="0"/>
              <wp:lineTo x="0" y="20637"/>
              <wp:lineTo x="21250" y="20637"/>
              <wp:lineTo x="21250" y="0"/>
              <wp:lineTo x="0" y="0"/>
            </wp:wrapPolygon>
          </wp:wrapTight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imleyHorn_Letterhead_LOGO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5F5F5F" w:themeColor="background2" w:themeShade="80"/>
      </w:rP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98464346"/>
    <w:lvl w:ilvl="0">
      <w:start w:val="1"/>
      <w:numFmt w:val="bullet"/>
      <w:pStyle w:val="ListBullet4"/>
      <w:lvlText w:val=""/>
      <w:lvlJc w:val="left"/>
      <w:pPr>
        <w:ind w:left="1800" w:hanging="360"/>
      </w:pPr>
      <w:rPr>
        <w:rFonts w:ascii="Wingdings" w:hAnsi="Wingdings" w:hint="default"/>
        <w:color w:val="515151"/>
        <w:sz w:val="16"/>
      </w:rPr>
    </w:lvl>
  </w:abstractNum>
  <w:abstractNum w:abstractNumId="1" w15:restartNumberingAfterBreak="0">
    <w:nsid w:val="FFFFFF82"/>
    <w:multiLevelType w:val="hybridMultilevel"/>
    <w:tmpl w:val="D8BE9490"/>
    <w:lvl w:ilvl="0" w:tplc="36F822C4">
      <w:start w:val="1"/>
      <w:numFmt w:val="bullet"/>
      <w:pStyle w:val="ListBullet3"/>
      <w:lvlText w:val=""/>
      <w:lvlJc w:val="left"/>
      <w:pPr>
        <w:ind w:left="1440" w:hanging="360"/>
      </w:pPr>
      <w:rPr>
        <w:rFonts w:ascii="Wingdings" w:hAnsi="Wingdings" w:hint="default"/>
        <w:color w:val="A20C33" w:themeColor="accent1"/>
        <w:position w:val="0"/>
        <w:sz w:val="16"/>
      </w:rPr>
    </w:lvl>
    <w:lvl w:ilvl="1" w:tplc="414C8422">
      <w:numFmt w:val="decimal"/>
      <w:lvlText w:val=""/>
      <w:lvlJc w:val="left"/>
    </w:lvl>
    <w:lvl w:ilvl="2" w:tplc="A634A5B4">
      <w:numFmt w:val="decimal"/>
      <w:lvlText w:val=""/>
      <w:lvlJc w:val="left"/>
    </w:lvl>
    <w:lvl w:ilvl="3" w:tplc="52AAB63E">
      <w:numFmt w:val="decimal"/>
      <w:lvlText w:val=""/>
      <w:lvlJc w:val="left"/>
    </w:lvl>
    <w:lvl w:ilvl="4" w:tplc="F7CE30E6">
      <w:numFmt w:val="decimal"/>
      <w:lvlText w:val=""/>
      <w:lvlJc w:val="left"/>
    </w:lvl>
    <w:lvl w:ilvl="5" w:tplc="2CA0583E">
      <w:numFmt w:val="decimal"/>
      <w:lvlText w:val=""/>
      <w:lvlJc w:val="left"/>
    </w:lvl>
    <w:lvl w:ilvl="6" w:tplc="CE344E4A">
      <w:numFmt w:val="decimal"/>
      <w:lvlText w:val=""/>
      <w:lvlJc w:val="left"/>
    </w:lvl>
    <w:lvl w:ilvl="7" w:tplc="D30ACC9A">
      <w:numFmt w:val="decimal"/>
      <w:lvlText w:val=""/>
      <w:lvlJc w:val="left"/>
    </w:lvl>
    <w:lvl w:ilvl="8" w:tplc="D90C2DAE">
      <w:numFmt w:val="decimal"/>
      <w:lvlText w:val=""/>
      <w:lvlJc w:val="left"/>
    </w:lvl>
  </w:abstractNum>
  <w:abstractNum w:abstractNumId="2" w15:restartNumberingAfterBreak="0">
    <w:nsid w:val="FFFFFF83"/>
    <w:multiLevelType w:val="hybridMultilevel"/>
    <w:tmpl w:val="FFAC13AE"/>
    <w:lvl w:ilvl="0" w:tplc="DD8CF278">
      <w:start w:val="1"/>
      <w:numFmt w:val="bullet"/>
      <w:pStyle w:val="ListBullet2"/>
      <w:lvlText w:val=""/>
      <w:lvlJc w:val="left"/>
      <w:pPr>
        <w:ind w:left="1080" w:hanging="360"/>
      </w:pPr>
      <w:rPr>
        <w:rFonts w:ascii="Wingdings" w:hAnsi="Wingdings" w:hint="default"/>
        <w:color w:val="515151"/>
        <w:sz w:val="16"/>
      </w:rPr>
    </w:lvl>
    <w:lvl w:ilvl="1" w:tplc="ADDE9E58">
      <w:numFmt w:val="decimal"/>
      <w:lvlText w:val=""/>
      <w:lvlJc w:val="left"/>
    </w:lvl>
    <w:lvl w:ilvl="2" w:tplc="43F44CBE">
      <w:numFmt w:val="decimal"/>
      <w:lvlText w:val=""/>
      <w:lvlJc w:val="left"/>
    </w:lvl>
    <w:lvl w:ilvl="3" w:tplc="AD808F12">
      <w:numFmt w:val="decimal"/>
      <w:lvlText w:val=""/>
      <w:lvlJc w:val="left"/>
    </w:lvl>
    <w:lvl w:ilvl="4" w:tplc="226259F6">
      <w:numFmt w:val="decimal"/>
      <w:lvlText w:val=""/>
      <w:lvlJc w:val="left"/>
    </w:lvl>
    <w:lvl w:ilvl="5" w:tplc="A2BC87B8">
      <w:numFmt w:val="decimal"/>
      <w:lvlText w:val=""/>
      <w:lvlJc w:val="left"/>
    </w:lvl>
    <w:lvl w:ilvl="6" w:tplc="12E2BB0E">
      <w:numFmt w:val="decimal"/>
      <w:lvlText w:val=""/>
      <w:lvlJc w:val="left"/>
    </w:lvl>
    <w:lvl w:ilvl="7" w:tplc="AEFEDA4E">
      <w:numFmt w:val="decimal"/>
      <w:lvlText w:val=""/>
      <w:lvlJc w:val="left"/>
    </w:lvl>
    <w:lvl w:ilvl="8" w:tplc="9D08BDD4">
      <w:numFmt w:val="decimal"/>
      <w:lvlText w:val=""/>
      <w:lvlJc w:val="left"/>
    </w:lvl>
  </w:abstractNum>
  <w:abstractNum w:abstractNumId="3" w15:restartNumberingAfterBreak="0">
    <w:nsid w:val="FFFFFF89"/>
    <w:multiLevelType w:val="hybridMultilevel"/>
    <w:tmpl w:val="34CCE55A"/>
    <w:lvl w:ilvl="0" w:tplc="FFFFFFFF">
      <w:start w:val="1"/>
      <w:numFmt w:val="bullet"/>
      <w:pStyle w:val="ListBullet"/>
      <w:lvlText w:val=""/>
      <w:lvlJc w:val="left"/>
      <w:pPr>
        <w:ind w:left="810" w:hanging="360"/>
      </w:pPr>
      <w:rPr>
        <w:rFonts w:ascii="Symbol" w:hAnsi="Symbol" w:hint="default"/>
        <w:color w:val="A20C33" w:themeColor="accent1"/>
        <w:position w:val="0"/>
        <w:sz w:val="16"/>
      </w:rPr>
    </w:lvl>
    <w:lvl w:ilvl="1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2" w:tplc="5750FB50">
      <w:numFmt w:val="decimal"/>
      <w:lvlText w:val=""/>
      <w:lvlJc w:val="left"/>
    </w:lvl>
    <w:lvl w:ilvl="3" w:tplc="CFD6009E">
      <w:numFmt w:val="decimal"/>
      <w:lvlText w:val=""/>
      <w:lvlJc w:val="left"/>
    </w:lvl>
    <w:lvl w:ilvl="4" w:tplc="FCEEE53A">
      <w:numFmt w:val="decimal"/>
      <w:lvlText w:val=""/>
      <w:lvlJc w:val="left"/>
    </w:lvl>
    <w:lvl w:ilvl="5" w:tplc="710EB61C">
      <w:numFmt w:val="decimal"/>
      <w:lvlText w:val=""/>
      <w:lvlJc w:val="left"/>
    </w:lvl>
    <w:lvl w:ilvl="6" w:tplc="CE809CF2">
      <w:numFmt w:val="decimal"/>
      <w:lvlText w:val=""/>
      <w:lvlJc w:val="left"/>
    </w:lvl>
    <w:lvl w:ilvl="7" w:tplc="5BA07EBA">
      <w:numFmt w:val="decimal"/>
      <w:lvlText w:val=""/>
      <w:lvlJc w:val="left"/>
    </w:lvl>
    <w:lvl w:ilvl="8" w:tplc="3DD44B9C">
      <w:numFmt w:val="decimal"/>
      <w:lvlText w:val=""/>
      <w:lvlJc w:val="left"/>
    </w:lvl>
  </w:abstractNum>
  <w:abstractNum w:abstractNumId="4" w15:restartNumberingAfterBreak="0">
    <w:nsid w:val="003C1D86"/>
    <w:multiLevelType w:val="hybridMultilevel"/>
    <w:tmpl w:val="920A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B4CB4"/>
    <w:multiLevelType w:val="multilevel"/>
    <w:tmpl w:val="C09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E16D8"/>
    <w:multiLevelType w:val="hybridMultilevel"/>
    <w:tmpl w:val="069CEC62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27EB26A0"/>
    <w:multiLevelType w:val="hybridMultilevel"/>
    <w:tmpl w:val="0546C97A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330805D0"/>
    <w:multiLevelType w:val="hybridMultilevel"/>
    <w:tmpl w:val="7A04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AF6057"/>
    <w:multiLevelType w:val="multilevel"/>
    <w:tmpl w:val="532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80334"/>
    <w:multiLevelType w:val="hybridMultilevel"/>
    <w:tmpl w:val="E78ED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14AEE"/>
    <w:multiLevelType w:val="multilevel"/>
    <w:tmpl w:val="8B70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C18B2"/>
    <w:multiLevelType w:val="multilevel"/>
    <w:tmpl w:val="4F3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93959"/>
    <w:multiLevelType w:val="hybridMultilevel"/>
    <w:tmpl w:val="FFFFFFFF"/>
    <w:lvl w:ilvl="0" w:tplc="C3B44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87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E4A9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7C0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67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A7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C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BC1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82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170DC"/>
    <w:multiLevelType w:val="hybridMultilevel"/>
    <w:tmpl w:val="D4182F0E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655113D9"/>
    <w:multiLevelType w:val="hybridMultilevel"/>
    <w:tmpl w:val="4F9222BC"/>
    <w:lvl w:ilvl="0" w:tplc="FC7848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3261A"/>
    <w:multiLevelType w:val="multilevel"/>
    <w:tmpl w:val="BAC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E164F"/>
    <w:multiLevelType w:val="hybridMultilevel"/>
    <w:tmpl w:val="094CE404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74D730CC"/>
    <w:multiLevelType w:val="multilevel"/>
    <w:tmpl w:val="5EF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B711A"/>
    <w:multiLevelType w:val="hybridMultilevel"/>
    <w:tmpl w:val="8E3AB158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0" w15:restartNumberingAfterBreak="0">
    <w:nsid w:val="7C966570"/>
    <w:multiLevelType w:val="multilevel"/>
    <w:tmpl w:val="75B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201F3"/>
    <w:multiLevelType w:val="multilevel"/>
    <w:tmpl w:val="CDB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6214">
    <w:abstractNumId w:val="3"/>
  </w:num>
  <w:num w:numId="2" w16cid:durableId="1164054786">
    <w:abstractNumId w:val="2"/>
  </w:num>
  <w:num w:numId="3" w16cid:durableId="138114867">
    <w:abstractNumId w:val="1"/>
  </w:num>
  <w:num w:numId="4" w16cid:durableId="98382452">
    <w:abstractNumId w:val="0"/>
  </w:num>
  <w:num w:numId="5" w16cid:durableId="916597969">
    <w:abstractNumId w:val="4"/>
  </w:num>
  <w:num w:numId="6" w16cid:durableId="48847778">
    <w:abstractNumId w:val="17"/>
  </w:num>
  <w:num w:numId="7" w16cid:durableId="530533471">
    <w:abstractNumId w:val="19"/>
  </w:num>
  <w:num w:numId="8" w16cid:durableId="260375443">
    <w:abstractNumId w:val="6"/>
  </w:num>
  <w:num w:numId="9" w16cid:durableId="1182744273">
    <w:abstractNumId w:val="7"/>
  </w:num>
  <w:num w:numId="10" w16cid:durableId="561211586">
    <w:abstractNumId w:val="14"/>
  </w:num>
  <w:num w:numId="11" w16cid:durableId="470951061">
    <w:abstractNumId w:val="10"/>
  </w:num>
  <w:num w:numId="12" w16cid:durableId="396242322">
    <w:abstractNumId w:val="13"/>
  </w:num>
  <w:num w:numId="13" w16cid:durableId="433214343">
    <w:abstractNumId w:val="15"/>
  </w:num>
  <w:num w:numId="14" w16cid:durableId="411438855">
    <w:abstractNumId w:val="8"/>
  </w:num>
  <w:num w:numId="15" w16cid:durableId="153226264">
    <w:abstractNumId w:val="3"/>
  </w:num>
  <w:num w:numId="16" w16cid:durableId="994263049">
    <w:abstractNumId w:val="3"/>
  </w:num>
  <w:num w:numId="17" w16cid:durableId="386033388">
    <w:abstractNumId w:val="3"/>
  </w:num>
  <w:num w:numId="18" w16cid:durableId="269122860">
    <w:abstractNumId w:val="3"/>
  </w:num>
  <w:num w:numId="19" w16cid:durableId="1510484860">
    <w:abstractNumId w:val="3"/>
  </w:num>
  <w:num w:numId="20" w16cid:durableId="599066982">
    <w:abstractNumId w:val="3"/>
  </w:num>
  <w:num w:numId="21" w16cid:durableId="621806874">
    <w:abstractNumId w:val="3"/>
  </w:num>
  <w:num w:numId="22" w16cid:durableId="1026062188">
    <w:abstractNumId w:val="3"/>
  </w:num>
  <w:num w:numId="23" w16cid:durableId="1030840175">
    <w:abstractNumId w:val="3"/>
  </w:num>
  <w:num w:numId="24" w16cid:durableId="777796980">
    <w:abstractNumId w:val="3"/>
  </w:num>
  <w:num w:numId="25" w16cid:durableId="1542204175">
    <w:abstractNumId w:val="3"/>
  </w:num>
  <w:num w:numId="26" w16cid:durableId="347105663">
    <w:abstractNumId w:val="3"/>
  </w:num>
  <w:num w:numId="27" w16cid:durableId="1263878284">
    <w:abstractNumId w:val="18"/>
  </w:num>
  <w:num w:numId="28" w16cid:durableId="1042900730">
    <w:abstractNumId w:val="3"/>
  </w:num>
  <w:num w:numId="29" w16cid:durableId="900557178">
    <w:abstractNumId w:val="12"/>
  </w:num>
  <w:num w:numId="30" w16cid:durableId="1302690066">
    <w:abstractNumId w:val="21"/>
  </w:num>
  <w:num w:numId="31" w16cid:durableId="634602433">
    <w:abstractNumId w:val="9"/>
  </w:num>
  <w:num w:numId="32" w16cid:durableId="917516518">
    <w:abstractNumId w:val="5"/>
  </w:num>
  <w:num w:numId="33" w16cid:durableId="1002198170">
    <w:abstractNumId w:val="3"/>
  </w:num>
  <w:num w:numId="34" w16cid:durableId="392506147">
    <w:abstractNumId w:val="3"/>
  </w:num>
  <w:num w:numId="35" w16cid:durableId="2018001000">
    <w:abstractNumId w:val="20"/>
  </w:num>
  <w:num w:numId="36" w16cid:durableId="177281702">
    <w:abstractNumId w:val="3"/>
  </w:num>
  <w:num w:numId="37" w16cid:durableId="1477334445">
    <w:abstractNumId w:val="3"/>
  </w:num>
  <w:num w:numId="38" w16cid:durableId="51557688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76054614">
    <w:abstractNumId w:val="16"/>
  </w:num>
  <w:num w:numId="40" w16cid:durableId="90861646">
    <w:abstractNumId w:val="3"/>
  </w:num>
  <w:num w:numId="41" w16cid:durableId="1789085627">
    <w:abstractNumId w:val="3"/>
  </w:num>
  <w:num w:numId="42" w16cid:durableId="1725789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U0MbQwMDM1MzWwNDVS0lEKTi0uzszPAykwqgUA4v3FfCwAAAA="/>
  </w:docVars>
  <w:rsids>
    <w:rsidRoot w:val="00421B28"/>
    <w:rsid w:val="00000369"/>
    <w:rsid w:val="00000B6C"/>
    <w:rsid w:val="00000FCD"/>
    <w:rsid w:val="0000100A"/>
    <w:rsid w:val="00001085"/>
    <w:rsid w:val="00001610"/>
    <w:rsid w:val="00001619"/>
    <w:rsid w:val="00001947"/>
    <w:rsid w:val="00001AEA"/>
    <w:rsid w:val="00001B6B"/>
    <w:rsid w:val="00001C4C"/>
    <w:rsid w:val="0000234C"/>
    <w:rsid w:val="000028C8"/>
    <w:rsid w:val="000029DE"/>
    <w:rsid w:val="00002E41"/>
    <w:rsid w:val="000039D2"/>
    <w:rsid w:val="00003AFD"/>
    <w:rsid w:val="000042BD"/>
    <w:rsid w:val="00004996"/>
    <w:rsid w:val="00004D21"/>
    <w:rsid w:val="00004F10"/>
    <w:rsid w:val="00005086"/>
    <w:rsid w:val="0000517B"/>
    <w:rsid w:val="00005272"/>
    <w:rsid w:val="0000574A"/>
    <w:rsid w:val="00005943"/>
    <w:rsid w:val="0000603F"/>
    <w:rsid w:val="00006632"/>
    <w:rsid w:val="00006723"/>
    <w:rsid w:val="00006C6A"/>
    <w:rsid w:val="00007A9B"/>
    <w:rsid w:val="00007C3E"/>
    <w:rsid w:val="00007E26"/>
    <w:rsid w:val="00007FF8"/>
    <w:rsid w:val="0000CDBA"/>
    <w:rsid w:val="000105A8"/>
    <w:rsid w:val="00010E7D"/>
    <w:rsid w:val="00010FE5"/>
    <w:rsid w:val="00011077"/>
    <w:rsid w:val="0001107F"/>
    <w:rsid w:val="00011561"/>
    <w:rsid w:val="00011DC1"/>
    <w:rsid w:val="00012057"/>
    <w:rsid w:val="000124BD"/>
    <w:rsid w:val="000125DC"/>
    <w:rsid w:val="00012B8D"/>
    <w:rsid w:val="00012CC8"/>
    <w:rsid w:val="000131AE"/>
    <w:rsid w:val="000131C8"/>
    <w:rsid w:val="000135AF"/>
    <w:rsid w:val="00013688"/>
    <w:rsid w:val="00013738"/>
    <w:rsid w:val="00013B9F"/>
    <w:rsid w:val="00013DAB"/>
    <w:rsid w:val="000140E5"/>
    <w:rsid w:val="0001413B"/>
    <w:rsid w:val="0001416B"/>
    <w:rsid w:val="000144AD"/>
    <w:rsid w:val="00014A44"/>
    <w:rsid w:val="00014A53"/>
    <w:rsid w:val="00015087"/>
    <w:rsid w:val="0001544C"/>
    <w:rsid w:val="00015542"/>
    <w:rsid w:val="00015728"/>
    <w:rsid w:val="00015867"/>
    <w:rsid w:val="00015A09"/>
    <w:rsid w:val="000161CD"/>
    <w:rsid w:val="00016304"/>
    <w:rsid w:val="00016617"/>
    <w:rsid w:val="00016923"/>
    <w:rsid w:val="00016C12"/>
    <w:rsid w:val="00016C61"/>
    <w:rsid w:val="00016CA4"/>
    <w:rsid w:val="00016E62"/>
    <w:rsid w:val="00017296"/>
    <w:rsid w:val="00017451"/>
    <w:rsid w:val="0001761C"/>
    <w:rsid w:val="0001785E"/>
    <w:rsid w:val="00017862"/>
    <w:rsid w:val="00017905"/>
    <w:rsid w:val="00017AD2"/>
    <w:rsid w:val="00017D08"/>
    <w:rsid w:val="00017DBE"/>
    <w:rsid w:val="00017E56"/>
    <w:rsid w:val="000203EA"/>
    <w:rsid w:val="000205E9"/>
    <w:rsid w:val="000206C2"/>
    <w:rsid w:val="000206F3"/>
    <w:rsid w:val="0002080E"/>
    <w:rsid w:val="000208CB"/>
    <w:rsid w:val="00020B81"/>
    <w:rsid w:val="00020CAA"/>
    <w:rsid w:val="00020E4B"/>
    <w:rsid w:val="00020EBA"/>
    <w:rsid w:val="00021277"/>
    <w:rsid w:val="00021C54"/>
    <w:rsid w:val="00022236"/>
    <w:rsid w:val="000224DD"/>
    <w:rsid w:val="00022589"/>
    <w:rsid w:val="000227D8"/>
    <w:rsid w:val="00022F9D"/>
    <w:rsid w:val="0002305E"/>
    <w:rsid w:val="000232E8"/>
    <w:rsid w:val="00023F60"/>
    <w:rsid w:val="000240A4"/>
    <w:rsid w:val="00024212"/>
    <w:rsid w:val="00024465"/>
    <w:rsid w:val="00024609"/>
    <w:rsid w:val="000246ED"/>
    <w:rsid w:val="00024CD8"/>
    <w:rsid w:val="00024D3F"/>
    <w:rsid w:val="00024E74"/>
    <w:rsid w:val="00024F78"/>
    <w:rsid w:val="000254ED"/>
    <w:rsid w:val="000258ED"/>
    <w:rsid w:val="00025AFA"/>
    <w:rsid w:val="00025BF2"/>
    <w:rsid w:val="00025EF6"/>
    <w:rsid w:val="00026431"/>
    <w:rsid w:val="000266C7"/>
    <w:rsid w:val="00026B3F"/>
    <w:rsid w:val="00026BA4"/>
    <w:rsid w:val="0002753B"/>
    <w:rsid w:val="00027568"/>
    <w:rsid w:val="00027A24"/>
    <w:rsid w:val="00027A3C"/>
    <w:rsid w:val="00030001"/>
    <w:rsid w:val="00030604"/>
    <w:rsid w:val="000307C0"/>
    <w:rsid w:val="000308DD"/>
    <w:rsid w:val="000309B5"/>
    <w:rsid w:val="00030B20"/>
    <w:rsid w:val="00030C5F"/>
    <w:rsid w:val="00030E75"/>
    <w:rsid w:val="0003131B"/>
    <w:rsid w:val="000317BF"/>
    <w:rsid w:val="000318EB"/>
    <w:rsid w:val="00031DFD"/>
    <w:rsid w:val="0003202D"/>
    <w:rsid w:val="0003222B"/>
    <w:rsid w:val="0003250E"/>
    <w:rsid w:val="00032623"/>
    <w:rsid w:val="000327A0"/>
    <w:rsid w:val="0003295F"/>
    <w:rsid w:val="00032B1C"/>
    <w:rsid w:val="00032D61"/>
    <w:rsid w:val="00033273"/>
    <w:rsid w:val="000333EA"/>
    <w:rsid w:val="000336DE"/>
    <w:rsid w:val="00033AE9"/>
    <w:rsid w:val="00033F00"/>
    <w:rsid w:val="0003478B"/>
    <w:rsid w:val="00034C7A"/>
    <w:rsid w:val="00035DFE"/>
    <w:rsid w:val="000364A6"/>
    <w:rsid w:val="000369C6"/>
    <w:rsid w:val="00036B09"/>
    <w:rsid w:val="00036BAA"/>
    <w:rsid w:val="00036CEE"/>
    <w:rsid w:val="0003716E"/>
    <w:rsid w:val="00037185"/>
    <w:rsid w:val="00037B77"/>
    <w:rsid w:val="000406CC"/>
    <w:rsid w:val="00040A73"/>
    <w:rsid w:val="00040D73"/>
    <w:rsid w:val="00040DEF"/>
    <w:rsid w:val="000413BD"/>
    <w:rsid w:val="00041A98"/>
    <w:rsid w:val="00041C5F"/>
    <w:rsid w:val="0004262E"/>
    <w:rsid w:val="0004267C"/>
    <w:rsid w:val="00042A61"/>
    <w:rsid w:val="00042C2C"/>
    <w:rsid w:val="00042FD6"/>
    <w:rsid w:val="000435B3"/>
    <w:rsid w:val="00043788"/>
    <w:rsid w:val="000438A4"/>
    <w:rsid w:val="00043B57"/>
    <w:rsid w:val="00043C36"/>
    <w:rsid w:val="00043D7C"/>
    <w:rsid w:val="00043E50"/>
    <w:rsid w:val="00043EE1"/>
    <w:rsid w:val="00044548"/>
    <w:rsid w:val="000448CE"/>
    <w:rsid w:val="00045034"/>
    <w:rsid w:val="000450BA"/>
    <w:rsid w:val="0004532F"/>
    <w:rsid w:val="000456F8"/>
    <w:rsid w:val="0004603B"/>
    <w:rsid w:val="000461AB"/>
    <w:rsid w:val="0004621B"/>
    <w:rsid w:val="00046459"/>
    <w:rsid w:val="0004646A"/>
    <w:rsid w:val="00046A22"/>
    <w:rsid w:val="00046D74"/>
    <w:rsid w:val="00046F77"/>
    <w:rsid w:val="0004715E"/>
    <w:rsid w:val="0004751F"/>
    <w:rsid w:val="0004771D"/>
    <w:rsid w:val="0004772B"/>
    <w:rsid w:val="000479FE"/>
    <w:rsid w:val="00047F57"/>
    <w:rsid w:val="0005035D"/>
    <w:rsid w:val="00050DD1"/>
    <w:rsid w:val="0005161B"/>
    <w:rsid w:val="000517FB"/>
    <w:rsid w:val="00051DAE"/>
    <w:rsid w:val="000522C7"/>
    <w:rsid w:val="0005263B"/>
    <w:rsid w:val="00052E2E"/>
    <w:rsid w:val="000535AD"/>
    <w:rsid w:val="00053952"/>
    <w:rsid w:val="000540F2"/>
    <w:rsid w:val="00054149"/>
    <w:rsid w:val="000542F1"/>
    <w:rsid w:val="00054661"/>
    <w:rsid w:val="000548DF"/>
    <w:rsid w:val="00054907"/>
    <w:rsid w:val="0005505A"/>
    <w:rsid w:val="0005563C"/>
    <w:rsid w:val="00055818"/>
    <w:rsid w:val="000558CF"/>
    <w:rsid w:val="0005591F"/>
    <w:rsid w:val="00055B38"/>
    <w:rsid w:val="0005605E"/>
    <w:rsid w:val="00056124"/>
    <w:rsid w:val="00056385"/>
    <w:rsid w:val="00056A11"/>
    <w:rsid w:val="00056D46"/>
    <w:rsid w:val="00056D79"/>
    <w:rsid w:val="00056E77"/>
    <w:rsid w:val="00057537"/>
    <w:rsid w:val="000575A2"/>
    <w:rsid w:val="00057AD5"/>
    <w:rsid w:val="00057ADF"/>
    <w:rsid w:val="00057AF9"/>
    <w:rsid w:val="00057D9B"/>
    <w:rsid w:val="0006047A"/>
    <w:rsid w:val="000605FA"/>
    <w:rsid w:val="0006084E"/>
    <w:rsid w:val="00060BE1"/>
    <w:rsid w:val="000615F0"/>
    <w:rsid w:val="000616DC"/>
    <w:rsid w:val="0006189B"/>
    <w:rsid w:val="00061925"/>
    <w:rsid w:val="00061960"/>
    <w:rsid w:val="00061F19"/>
    <w:rsid w:val="00062B75"/>
    <w:rsid w:val="00062FDF"/>
    <w:rsid w:val="000630C6"/>
    <w:rsid w:val="000631B8"/>
    <w:rsid w:val="000635F7"/>
    <w:rsid w:val="0006364A"/>
    <w:rsid w:val="00063888"/>
    <w:rsid w:val="00063A6F"/>
    <w:rsid w:val="000645C6"/>
    <w:rsid w:val="0006471C"/>
    <w:rsid w:val="00064A53"/>
    <w:rsid w:val="00064AA3"/>
    <w:rsid w:val="0006533C"/>
    <w:rsid w:val="000657FF"/>
    <w:rsid w:val="00066012"/>
    <w:rsid w:val="00066041"/>
    <w:rsid w:val="000665B6"/>
    <w:rsid w:val="00066967"/>
    <w:rsid w:val="00066A3F"/>
    <w:rsid w:val="00066E9C"/>
    <w:rsid w:val="0006700A"/>
    <w:rsid w:val="00067C3A"/>
    <w:rsid w:val="00067C71"/>
    <w:rsid w:val="00067DB5"/>
    <w:rsid w:val="00067E32"/>
    <w:rsid w:val="00067ECC"/>
    <w:rsid w:val="00067F4F"/>
    <w:rsid w:val="0006F57E"/>
    <w:rsid w:val="000704A8"/>
    <w:rsid w:val="00070608"/>
    <w:rsid w:val="000706CA"/>
    <w:rsid w:val="00070D09"/>
    <w:rsid w:val="0007103D"/>
    <w:rsid w:val="0007116F"/>
    <w:rsid w:val="00071471"/>
    <w:rsid w:val="0007174D"/>
    <w:rsid w:val="00071752"/>
    <w:rsid w:val="0007187A"/>
    <w:rsid w:val="000719E4"/>
    <w:rsid w:val="00071AB5"/>
    <w:rsid w:val="00071BFE"/>
    <w:rsid w:val="00071C34"/>
    <w:rsid w:val="00071C8F"/>
    <w:rsid w:val="00071FFD"/>
    <w:rsid w:val="0007251B"/>
    <w:rsid w:val="00072582"/>
    <w:rsid w:val="0007260F"/>
    <w:rsid w:val="000727FD"/>
    <w:rsid w:val="00072836"/>
    <w:rsid w:val="00073064"/>
    <w:rsid w:val="000732AA"/>
    <w:rsid w:val="00073355"/>
    <w:rsid w:val="000736BF"/>
    <w:rsid w:val="00073743"/>
    <w:rsid w:val="00073C71"/>
    <w:rsid w:val="00073D6D"/>
    <w:rsid w:val="00073E0C"/>
    <w:rsid w:val="000740AE"/>
    <w:rsid w:val="00074A2B"/>
    <w:rsid w:val="00074A77"/>
    <w:rsid w:val="00074E98"/>
    <w:rsid w:val="00075A78"/>
    <w:rsid w:val="000760D3"/>
    <w:rsid w:val="000763FA"/>
    <w:rsid w:val="0007650A"/>
    <w:rsid w:val="0007732B"/>
    <w:rsid w:val="00077578"/>
    <w:rsid w:val="00080633"/>
    <w:rsid w:val="000807CE"/>
    <w:rsid w:val="00080803"/>
    <w:rsid w:val="000808D8"/>
    <w:rsid w:val="000809CE"/>
    <w:rsid w:val="00080BF9"/>
    <w:rsid w:val="00080C3C"/>
    <w:rsid w:val="00080D4C"/>
    <w:rsid w:val="0008100F"/>
    <w:rsid w:val="0008148B"/>
    <w:rsid w:val="00081BBC"/>
    <w:rsid w:val="00081DB0"/>
    <w:rsid w:val="00082208"/>
    <w:rsid w:val="00082BF0"/>
    <w:rsid w:val="00082E7D"/>
    <w:rsid w:val="00082F48"/>
    <w:rsid w:val="00083149"/>
    <w:rsid w:val="00083804"/>
    <w:rsid w:val="00084292"/>
    <w:rsid w:val="000844CD"/>
    <w:rsid w:val="000847DB"/>
    <w:rsid w:val="00084A22"/>
    <w:rsid w:val="00084B13"/>
    <w:rsid w:val="00084CE7"/>
    <w:rsid w:val="000854C1"/>
    <w:rsid w:val="000857B2"/>
    <w:rsid w:val="00085C3B"/>
    <w:rsid w:val="000862AD"/>
    <w:rsid w:val="00086487"/>
    <w:rsid w:val="00086557"/>
    <w:rsid w:val="0008671E"/>
    <w:rsid w:val="00086C1B"/>
    <w:rsid w:val="00086E5F"/>
    <w:rsid w:val="0008703E"/>
    <w:rsid w:val="000871C2"/>
    <w:rsid w:val="0008776D"/>
    <w:rsid w:val="000877E5"/>
    <w:rsid w:val="00087E5B"/>
    <w:rsid w:val="00087EA2"/>
    <w:rsid w:val="00087EEA"/>
    <w:rsid w:val="000903F4"/>
    <w:rsid w:val="000903FE"/>
    <w:rsid w:val="00090487"/>
    <w:rsid w:val="00090812"/>
    <w:rsid w:val="000908D2"/>
    <w:rsid w:val="00091405"/>
    <w:rsid w:val="0009162E"/>
    <w:rsid w:val="000917DA"/>
    <w:rsid w:val="000919A1"/>
    <w:rsid w:val="00091B26"/>
    <w:rsid w:val="00091B58"/>
    <w:rsid w:val="00091FA5"/>
    <w:rsid w:val="00091FD6"/>
    <w:rsid w:val="00091FF2"/>
    <w:rsid w:val="000923AC"/>
    <w:rsid w:val="00092417"/>
    <w:rsid w:val="00092475"/>
    <w:rsid w:val="00092700"/>
    <w:rsid w:val="00092A48"/>
    <w:rsid w:val="00092CC4"/>
    <w:rsid w:val="0009322F"/>
    <w:rsid w:val="000932F4"/>
    <w:rsid w:val="0009355D"/>
    <w:rsid w:val="00093692"/>
    <w:rsid w:val="0009380E"/>
    <w:rsid w:val="000939A1"/>
    <w:rsid w:val="00093E9A"/>
    <w:rsid w:val="00093FF5"/>
    <w:rsid w:val="00094177"/>
    <w:rsid w:val="0009428B"/>
    <w:rsid w:val="00094600"/>
    <w:rsid w:val="0009490F"/>
    <w:rsid w:val="00094C83"/>
    <w:rsid w:val="0009501C"/>
    <w:rsid w:val="000952E3"/>
    <w:rsid w:val="000957CD"/>
    <w:rsid w:val="000962BC"/>
    <w:rsid w:val="000967A4"/>
    <w:rsid w:val="00096A3A"/>
    <w:rsid w:val="00096C39"/>
    <w:rsid w:val="00096EB6"/>
    <w:rsid w:val="00096F78"/>
    <w:rsid w:val="000973F3"/>
    <w:rsid w:val="00097945"/>
    <w:rsid w:val="00097F07"/>
    <w:rsid w:val="000A007F"/>
    <w:rsid w:val="000A0253"/>
    <w:rsid w:val="000A0611"/>
    <w:rsid w:val="000A1136"/>
    <w:rsid w:val="000A1388"/>
    <w:rsid w:val="000A1459"/>
    <w:rsid w:val="000A1547"/>
    <w:rsid w:val="000A1897"/>
    <w:rsid w:val="000A1D99"/>
    <w:rsid w:val="000A1E78"/>
    <w:rsid w:val="000A208A"/>
    <w:rsid w:val="000A23AD"/>
    <w:rsid w:val="000A2C26"/>
    <w:rsid w:val="000A31CE"/>
    <w:rsid w:val="000A3726"/>
    <w:rsid w:val="000A3DC3"/>
    <w:rsid w:val="000A3E61"/>
    <w:rsid w:val="000A414B"/>
    <w:rsid w:val="000A4332"/>
    <w:rsid w:val="000A43D4"/>
    <w:rsid w:val="000A43E9"/>
    <w:rsid w:val="000A45C4"/>
    <w:rsid w:val="000A4BD6"/>
    <w:rsid w:val="000A54E3"/>
    <w:rsid w:val="000A6737"/>
    <w:rsid w:val="000A6988"/>
    <w:rsid w:val="000A69CB"/>
    <w:rsid w:val="000A6C06"/>
    <w:rsid w:val="000A6C3A"/>
    <w:rsid w:val="000A6D4D"/>
    <w:rsid w:val="000A7482"/>
    <w:rsid w:val="000A7B36"/>
    <w:rsid w:val="000A7BE9"/>
    <w:rsid w:val="000A7C2A"/>
    <w:rsid w:val="000A7D62"/>
    <w:rsid w:val="000A7FD3"/>
    <w:rsid w:val="000B0065"/>
    <w:rsid w:val="000B0448"/>
    <w:rsid w:val="000B164A"/>
    <w:rsid w:val="000B1F35"/>
    <w:rsid w:val="000B22D5"/>
    <w:rsid w:val="000B2A70"/>
    <w:rsid w:val="000B2BA6"/>
    <w:rsid w:val="000B2FB9"/>
    <w:rsid w:val="000B3882"/>
    <w:rsid w:val="000B3BA1"/>
    <w:rsid w:val="000B3D18"/>
    <w:rsid w:val="000B42D8"/>
    <w:rsid w:val="000B47AC"/>
    <w:rsid w:val="000B4B68"/>
    <w:rsid w:val="000B4B6F"/>
    <w:rsid w:val="000B5194"/>
    <w:rsid w:val="000B51A0"/>
    <w:rsid w:val="000B5289"/>
    <w:rsid w:val="000B574B"/>
    <w:rsid w:val="000B5897"/>
    <w:rsid w:val="000B58C4"/>
    <w:rsid w:val="000B5ED7"/>
    <w:rsid w:val="000B625C"/>
    <w:rsid w:val="000B63AC"/>
    <w:rsid w:val="000B697A"/>
    <w:rsid w:val="000B69CA"/>
    <w:rsid w:val="000B6A30"/>
    <w:rsid w:val="000B6CB5"/>
    <w:rsid w:val="000B6E02"/>
    <w:rsid w:val="000B7036"/>
    <w:rsid w:val="000B70A5"/>
    <w:rsid w:val="000B7DF7"/>
    <w:rsid w:val="000B7FE6"/>
    <w:rsid w:val="000C0C4D"/>
    <w:rsid w:val="000C0DF5"/>
    <w:rsid w:val="000C12D0"/>
    <w:rsid w:val="000C15FF"/>
    <w:rsid w:val="000C1886"/>
    <w:rsid w:val="000C19AC"/>
    <w:rsid w:val="000C1DC3"/>
    <w:rsid w:val="000C1E70"/>
    <w:rsid w:val="000C2222"/>
    <w:rsid w:val="000C23F1"/>
    <w:rsid w:val="000C2F7F"/>
    <w:rsid w:val="000C3197"/>
    <w:rsid w:val="000C3C90"/>
    <w:rsid w:val="000C3CD6"/>
    <w:rsid w:val="000C3CF7"/>
    <w:rsid w:val="000C3F3B"/>
    <w:rsid w:val="000C40F3"/>
    <w:rsid w:val="000C440E"/>
    <w:rsid w:val="000C4AE7"/>
    <w:rsid w:val="000C4B32"/>
    <w:rsid w:val="000C4C4E"/>
    <w:rsid w:val="000C4DF3"/>
    <w:rsid w:val="000C4FA1"/>
    <w:rsid w:val="000C5063"/>
    <w:rsid w:val="000C5157"/>
    <w:rsid w:val="000C5236"/>
    <w:rsid w:val="000C5335"/>
    <w:rsid w:val="000C53E5"/>
    <w:rsid w:val="000C5709"/>
    <w:rsid w:val="000C598E"/>
    <w:rsid w:val="000C5A61"/>
    <w:rsid w:val="000C5E44"/>
    <w:rsid w:val="000C605A"/>
    <w:rsid w:val="000C645E"/>
    <w:rsid w:val="000C6696"/>
    <w:rsid w:val="000C6904"/>
    <w:rsid w:val="000C6DE5"/>
    <w:rsid w:val="000C78EE"/>
    <w:rsid w:val="000C7AA6"/>
    <w:rsid w:val="000D00FC"/>
    <w:rsid w:val="000D0298"/>
    <w:rsid w:val="000D0500"/>
    <w:rsid w:val="000D0A0A"/>
    <w:rsid w:val="000D113E"/>
    <w:rsid w:val="000D14EA"/>
    <w:rsid w:val="000D18F0"/>
    <w:rsid w:val="000D19CE"/>
    <w:rsid w:val="000D1AEF"/>
    <w:rsid w:val="000D203F"/>
    <w:rsid w:val="000D25E8"/>
    <w:rsid w:val="000D29AF"/>
    <w:rsid w:val="000D2B2A"/>
    <w:rsid w:val="000D2D86"/>
    <w:rsid w:val="000D308A"/>
    <w:rsid w:val="000D30A9"/>
    <w:rsid w:val="000D359A"/>
    <w:rsid w:val="000D3929"/>
    <w:rsid w:val="000D3A19"/>
    <w:rsid w:val="000D4200"/>
    <w:rsid w:val="000D44A5"/>
    <w:rsid w:val="000D4573"/>
    <w:rsid w:val="000D47DE"/>
    <w:rsid w:val="000D4C7F"/>
    <w:rsid w:val="000D4F9F"/>
    <w:rsid w:val="000D53C9"/>
    <w:rsid w:val="000D5497"/>
    <w:rsid w:val="000D581C"/>
    <w:rsid w:val="000D594E"/>
    <w:rsid w:val="000D6009"/>
    <w:rsid w:val="000D61E3"/>
    <w:rsid w:val="000D61E9"/>
    <w:rsid w:val="000D62A9"/>
    <w:rsid w:val="000D6328"/>
    <w:rsid w:val="000D63E1"/>
    <w:rsid w:val="000D6652"/>
    <w:rsid w:val="000D6768"/>
    <w:rsid w:val="000D68EB"/>
    <w:rsid w:val="000D6BFB"/>
    <w:rsid w:val="000D6D2D"/>
    <w:rsid w:val="000D6D5E"/>
    <w:rsid w:val="000D722E"/>
    <w:rsid w:val="000D78FC"/>
    <w:rsid w:val="000D7F80"/>
    <w:rsid w:val="000E03BD"/>
    <w:rsid w:val="000E08DB"/>
    <w:rsid w:val="000E1CA0"/>
    <w:rsid w:val="000E1D0A"/>
    <w:rsid w:val="000E290C"/>
    <w:rsid w:val="000E293D"/>
    <w:rsid w:val="000E2CE5"/>
    <w:rsid w:val="000E2D7B"/>
    <w:rsid w:val="000E2EA3"/>
    <w:rsid w:val="000E3024"/>
    <w:rsid w:val="000E30EE"/>
    <w:rsid w:val="000E36B9"/>
    <w:rsid w:val="000E37CC"/>
    <w:rsid w:val="000E3C47"/>
    <w:rsid w:val="000E3DB0"/>
    <w:rsid w:val="000E4286"/>
    <w:rsid w:val="000E4491"/>
    <w:rsid w:val="000E4F7B"/>
    <w:rsid w:val="000E5052"/>
    <w:rsid w:val="000E50B5"/>
    <w:rsid w:val="000E513A"/>
    <w:rsid w:val="000E515A"/>
    <w:rsid w:val="000E53BF"/>
    <w:rsid w:val="000E579E"/>
    <w:rsid w:val="000E641F"/>
    <w:rsid w:val="000E66AF"/>
    <w:rsid w:val="000E66C8"/>
    <w:rsid w:val="000E6CDE"/>
    <w:rsid w:val="000E6DE5"/>
    <w:rsid w:val="000E6E77"/>
    <w:rsid w:val="000E6F5F"/>
    <w:rsid w:val="000E6FCF"/>
    <w:rsid w:val="000E7638"/>
    <w:rsid w:val="000E763C"/>
    <w:rsid w:val="000E770A"/>
    <w:rsid w:val="000E79EE"/>
    <w:rsid w:val="000F0455"/>
    <w:rsid w:val="000F1178"/>
    <w:rsid w:val="000F13E8"/>
    <w:rsid w:val="000F1480"/>
    <w:rsid w:val="000F1967"/>
    <w:rsid w:val="000F2146"/>
    <w:rsid w:val="000F2356"/>
    <w:rsid w:val="000F2A5C"/>
    <w:rsid w:val="000F309B"/>
    <w:rsid w:val="000F30EF"/>
    <w:rsid w:val="000F3307"/>
    <w:rsid w:val="000F376A"/>
    <w:rsid w:val="000F395C"/>
    <w:rsid w:val="000F3C89"/>
    <w:rsid w:val="000F40FE"/>
    <w:rsid w:val="000F4202"/>
    <w:rsid w:val="000F4935"/>
    <w:rsid w:val="000F50BD"/>
    <w:rsid w:val="000F5249"/>
    <w:rsid w:val="000F52DB"/>
    <w:rsid w:val="000F53A3"/>
    <w:rsid w:val="000F571F"/>
    <w:rsid w:val="000F6029"/>
    <w:rsid w:val="000F6338"/>
    <w:rsid w:val="000F673E"/>
    <w:rsid w:val="000F696F"/>
    <w:rsid w:val="000F6E19"/>
    <w:rsid w:val="000F6EF5"/>
    <w:rsid w:val="000F6FDD"/>
    <w:rsid w:val="000F725E"/>
    <w:rsid w:val="000F7975"/>
    <w:rsid w:val="000F7C07"/>
    <w:rsid w:val="001000FB"/>
    <w:rsid w:val="0010020E"/>
    <w:rsid w:val="00100687"/>
    <w:rsid w:val="00100923"/>
    <w:rsid w:val="001009D2"/>
    <w:rsid w:val="00101796"/>
    <w:rsid w:val="00101B85"/>
    <w:rsid w:val="00101CBE"/>
    <w:rsid w:val="00101DD5"/>
    <w:rsid w:val="001021B6"/>
    <w:rsid w:val="00102356"/>
    <w:rsid w:val="0010236E"/>
    <w:rsid w:val="001023AB"/>
    <w:rsid w:val="00102468"/>
    <w:rsid w:val="00102B67"/>
    <w:rsid w:val="00102C72"/>
    <w:rsid w:val="001035B6"/>
    <w:rsid w:val="00103ABE"/>
    <w:rsid w:val="00103E6F"/>
    <w:rsid w:val="00104330"/>
    <w:rsid w:val="0010437E"/>
    <w:rsid w:val="00104381"/>
    <w:rsid w:val="00104F57"/>
    <w:rsid w:val="001059AB"/>
    <w:rsid w:val="00105A8D"/>
    <w:rsid w:val="00105DF6"/>
    <w:rsid w:val="001060AA"/>
    <w:rsid w:val="00106675"/>
    <w:rsid w:val="00106740"/>
    <w:rsid w:val="0010680D"/>
    <w:rsid w:val="0010693A"/>
    <w:rsid w:val="00106A6C"/>
    <w:rsid w:val="001070FB"/>
    <w:rsid w:val="001074D9"/>
    <w:rsid w:val="001075AC"/>
    <w:rsid w:val="001075E0"/>
    <w:rsid w:val="001078AA"/>
    <w:rsid w:val="00107A98"/>
    <w:rsid w:val="001101DE"/>
    <w:rsid w:val="001102C9"/>
    <w:rsid w:val="0011038A"/>
    <w:rsid w:val="00110683"/>
    <w:rsid w:val="00110893"/>
    <w:rsid w:val="00110A37"/>
    <w:rsid w:val="00110A9E"/>
    <w:rsid w:val="00110BB9"/>
    <w:rsid w:val="00110D4E"/>
    <w:rsid w:val="00110F30"/>
    <w:rsid w:val="00111BD5"/>
    <w:rsid w:val="00111CA3"/>
    <w:rsid w:val="00111F4A"/>
    <w:rsid w:val="0011205B"/>
    <w:rsid w:val="001128CF"/>
    <w:rsid w:val="001128EF"/>
    <w:rsid w:val="001132AA"/>
    <w:rsid w:val="00113606"/>
    <w:rsid w:val="0011391F"/>
    <w:rsid w:val="00113CBF"/>
    <w:rsid w:val="00114305"/>
    <w:rsid w:val="001146A6"/>
    <w:rsid w:val="0011503E"/>
    <w:rsid w:val="001151E5"/>
    <w:rsid w:val="001155CB"/>
    <w:rsid w:val="0011593A"/>
    <w:rsid w:val="001161F8"/>
    <w:rsid w:val="0011637C"/>
    <w:rsid w:val="00116561"/>
    <w:rsid w:val="001165A4"/>
    <w:rsid w:val="001166D7"/>
    <w:rsid w:val="0011693A"/>
    <w:rsid w:val="00116A77"/>
    <w:rsid w:val="00116AF5"/>
    <w:rsid w:val="00116C06"/>
    <w:rsid w:val="001177B7"/>
    <w:rsid w:val="00117C69"/>
    <w:rsid w:val="00120265"/>
    <w:rsid w:val="00120AA7"/>
    <w:rsid w:val="00120B26"/>
    <w:rsid w:val="00120CBF"/>
    <w:rsid w:val="0012211A"/>
    <w:rsid w:val="001226A2"/>
    <w:rsid w:val="00122C2B"/>
    <w:rsid w:val="00122D9F"/>
    <w:rsid w:val="0012301E"/>
    <w:rsid w:val="0012313D"/>
    <w:rsid w:val="001232D1"/>
    <w:rsid w:val="00123665"/>
    <w:rsid w:val="00123BA5"/>
    <w:rsid w:val="00123E91"/>
    <w:rsid w:val="00124530"/>
    <w:rsid w:val="00124946"/>
    <w:rsid w:val="00124DFF"/>
    <w:rsid w:val="001253FC"/>
    <w:rsid w:val="0012586C"/>
    <w:rsid w:val="001258E2"/>
    <w:rsid w:val="0012594B"/>
    <w:rsid w:val="00125C4B"/>
    <w:rsid w:val="00125DA5"/>
    <w:rsid w:val="00125E2E"/>
    <w:rsid w:val="00126355"/>
    <w:rsid w:val="00126357"/>
    <w:rsid w:val="00127463"/>
    <w:rsid w:val="00127551"/>
    <w:rsid w:val="00127836"/>
    <w:rsid w:val="001278FB"/>
    <w:rsid w:val="00127CF1"/>
    <w:rsid w:val="00127D12"/>
    <w:rsid w:val="00127D64"/>
    <w:rsid w:val="00130036"/>
    <w:rsid w:val="0013016F"/>
    <w:rsid w:val="00130218"/>
    <w:rsid w:val="0013033D"/>
    <w:rsid w:val="00130D02"/>
    <w:rsid w:val="00130F8C"/>
    <w:rsid w:val="001311A8"/>
    <w:rsid w:val="001313AE"/>
    <w:rsid w:val="001317EA"/>
    <w:rsid w:val="00131887"/>
    <w:rsid w:val="001318A1"/>
    <w:rsid w:val="00131A42"/>
    <w:rsid w:val="00131DE4"/>
    <w:rsid w:val="00132880"/>
    <w:rsid w:val="00132C4D"/>
    <w:rsid w:val="00132FFC"/>
    <w:rsid w:val="001331DB"/>
    <w:rsid w:val="00133401"/>
    <w:rsid w:val="001335CC"/>
    <w:rsid w:val="0013388D"/>
    <w:rsid w:val="0013391B"/>
    <w:rsid w:val="0013398F"/>
    <w:rsid w:val="00133C84"/>
    <w:rsid w:val="00133C85"/>
    <w:rsid w:val="00133DF8"/>
    <w:rsid w:val="0013453D"/>
    <w:rsid w:val="0013455A"/>
    <w:rsid w:val="0013493F"/>
    <w:rsid w:val="00134A8F"/>
    <w:rsid w:val="00134CF9"/>
    <w:rsid w:val="00134EFF"/>
    <w:rsid w:val="001359A9"/>
    <w:rsid w:val="00135EA3"/>
    <w:rsid w:val="00136962"/>
    <w:rsid w:val="00136E2D"/>
    <w:rsid w:val="00136EAE"/>
    <w:rsid w:val="00136F2B"/>
    <w:rsid w:val="0013701B"/>
    <w:rsid w:val="0013722D"/>
    <w:rsid w:val="00137596"/>
    <w:rsid w:val="001375DE"/>
    <w:rsid w:val="00137741"/>
    <w:rsid w:val="0013794D"/>
    <w:rsid w:val="00141163"/>
    <w:rsid w:val="00141650"/>
    <w:rsid w:val="00141894"/>
    <w:rsid w:val="00141948"/>
    <w:rsid w:val="0014206B"/>
    <w:rsid w:val="00142152"/>
    <w:rsid w:val="0014235E"/>
    <w:rsid w:val="0014257D"/>
    <w:rsid w:val="0014289A"/>
    <w:rsid w:val="0014304C"/>
    <w:rsid w:val="0014327E"/>
    <w:rsid w:val="00143291"/>
    <w:rsid w:val="00143CA4"/>
    <w:rsid w:val="00143E03"/>
    <w:rsid w:val="00144193"/>
    <w:rsid w:val="001441CE"/>
    <w:rsid w:val="0014434E"/>
    <w:rsid w:val="00144626"/>
    <w:rsid w:val="0014464D"/>
    <w:rsid w:val="00144725"/>
    <w:rsid w:val="00144737"/>
    <w:rsid w:val="00144C00"/>
    <w:rsid w:val="00144FF1"/>
    <w:rsid w:val="001453A7"/>
    <w:rsid w:val="001459D5"/>
    <w:rsid w:val="00146393"/>
    <w:rsid w:val="00146692"/>
    <w:rsid w:val="00146C2B"/>
    <w:rsid w:val="00146E1A"/>
    <w:rsid w:val="00147376"/>
    <w:rsid w:val="0014742E"/>
    <w:rsid w:val="00147CD5"/>
    <w:rsid w:val="00147EA8"/>
    <w:rsid w:val="00147EC3"/>
    <w:rsid w:val="00150187"/>
    <w:rsid w:val="001504C0"/>
    <w:rsid w:val="001506D8"/>
    <w:rsid w:val="001509ED"/>
    <w:rsid w:val="00151151"/>
    <w:rsid w:val="00151165"/>
    <w:rsid w:val="0015127B"/>
    <w:rsid w:val="001515D0"/>
    <w:rsid w:val="0015173B"/>
    <w:rsid w:val="00151ABA"/>
    <w:rsid w:val="00151E01"/>
    <w:rsid w:val="00151EAD"/>
    <w:rsid w:val="001525EF"/>
    <w:rsid w:val="001527E0"/>
    <w:rsid w:val="00152996"/>
    <w:rsid w:val="00152C23"/>
    <w:rsid w:val="00152F25"/>
    <w:rsid w:val="00153070"/>
    <w:rsid w:val="001532B8"/>
    <w:rsid w:val="00153724"/>
    <w:rsid w:val="001541B4"/>
    <w:rsid w:val="0015431E"/>
    <w:rsid w:val="0015463E"/>
    <w:rsid w:val="00154777"/>
    <w:rsid w:val="001547BB"/>
    <w:rsid w:val="00154D78"/>
    <w:rsid w:val="00155483"/>
    <w:rsid w:val="00155530"/>
    <w:rsid w:val="0015583B"/>
    <w:rsid w:val="00155C0F"/>
    <w:rsid w:val="00155F72"/>
    <w:rsid w:val="0015607C"/>
    <w:rsid w:val="00156309"/>
    <w:rsid w:val="00156405"/>
    <w:rsid w:val="001564DD"/>
    <w:rsid w:val="001567C1"/>
    <w:rsid w:val="00156891"/>
    <w:rsid w:val="001572BA"/>
    <w:rsid w:val="0015760C"/>
    <w:rsid w:val="00157803"/>
    <w:rsid w:val="0015796C"/>
    <w:rsid w:val="0015799E"/>
    <w:rsid w:val="0016048F"/>
    <w:rsid w:val="00160BB7"/>
    <w:rsid w:val="00160E69"/>
    <w:rsid w:val="001610A6"/>
    <w:rsid w:val="001613DA"/>
    <w:rsid w:val="00161B7B"/>
    <w:rsid w:val="00161D9B"/>
    <w:rsid w:val="00162105"/>
    <w:rsid w:val="001629EE"/>
    <w:rsid w:val="00162BB5"/>
    <w:rsid w:val="0016301E"/>
    <w:rsid w:val="001633D8"/>
    <w:rsid w:val="001636DD"/>
    <w:rsid w:val="0016377E"/>
    <w:rsid w:val="0016382D"/>
    <w:rsid w:val="0016382F"/>
    <w:rsid w:val="00163DC7"/>
    <w:rsid w:val="001646E8"/>
    <w:rsid w:val="001648D1"/>
    <w:rsid w:val="00165191"/>
    <w:rsid w:val="00165424"/>
    <w:rsid w:val="0016588C"/>
    <w:rsid w:val="0016598F"/>
    <w:rsid w:val="00165A35"/>
    <w:rsid w:val="00165BE6"/>
    <w:rsid w:val="0016612E"/>
    <w:rsid w:val="001662EC"/>
    <w:rsid w:val="001665B4"/>
    <w:rsid w:val="00166B80"/>
    <w:rsid w:val="00166D8D"/>
    <w:rsid w:val="00167143"/>
    <w:rsid w:val="00167156"/>
    <w:rsid w:val="00167471"/>
    <w:rsid w:val="00167830"/>
    <w:rsid w:val="001679FE"/>
    <w:rsid w:val="00167A0F"/>
    <w:rsid w:val="00167CE5"/>
    <w:rsid w:val="00167D84"/>
    <w:rsid w:val="00167EF0"/>
    <w:rsid w:val="00170D74"/>
    <w:rsid w:val="001711DB"/>
    <w:rsid w:val="0017161E"/>
    <w:rsid w:val="00171A31"/>
    <w:rsid w:val="00171F0B"/>
    <w:rsid w:val="00171F3C"/>
    <w:rsid w:val="001721EC"/>
    <w:rsid w:val="00172563"/>
    <w:rsid w:val="001729C1"/>
    <w:rsid w:val="00172A1C"/>
    <w:rsid w:val="00172CD2"/>
    <w:rsid w:val="00172E06"/>
    <w:rsid w:val="00172F5A"/>
    <w:rsid w:val="00172FF2"/>
    <w:rsid w:val="0017302C"/>
    <w:rsid w:val="001733B5"/>
    <w:rsid w:val="00173D1D"/>
    <w:rsid w:val="00173D73"/>
    <w:rsid w:val="00173DD2"/>
    <w:rsid w:val="001740D5"/>
    <w:rsid w:val="0017411A"/>
    <w:rsid w:val="0017467E"/>
    <w:rsid w:val="001747DC"/>
    <w:rsid w:val="001750C4"/>
    <w:rsid w:val="00175151"/>
    <w:rsid w:val="001759A9"/>
    <w:rsid w:val="00176288"/>
    <w:rsid w:val="0017675B"/>
    <w:rsid w:val="001768E5"/>
    <w:rsid w:val="00176D25"/>
    <w:rsid w:val="00176DA3"/>
    <w:rsid w:val="00176DAF"/>
    <w:rsid w:val="00177354"/>
    <w:rsid w:val="001773E3"/>
    <w:rsid w:val="001775DD"/>
    <w:rsid w:val="00177641"/>
    <w:rsid w:val="00177953"/>
    <w:rsid w:val="00177964"/>
    <w:rsid w:val="00177E9E"/>
    <w:rsid w:val="001801CC"/>
    <w:rsid w:val="001807D5"/>
    <w:rsid w:val="00180815"/>
    <w:rsid w:val="00180914"/>
    <w:rsid w:val="00180D3B"/>
    <w:rsid w:val="00180F1A"/>
    <w:rsid w:val="00181B27"/>
    <w:rsid w:val="00181EEE"/>
    <w:rsid w:val="00181F20"/>
    <w:rsid w:val="001821BD"/>
    <w:rsid w:val="00182352"/>
    <w:rsid w:val="001823AF"/>
    <w:rsid w:val="001825D3"/>
    <w:rsid w:val="00182A4E"/>
    <w:rsid w:val="001833F3"/>
    <w:rsid w:val="001837DB"/>
    <w:rsid w:val="00184189"/>
    <w:rsid w:val="00184536"/>
    <w:rsid w:val="001845FB"/>
    <w:rsid w:val="00185E07"/>
    <w:rsid w:val="00185EBD"/>
    <w:rsid w:val="001864BE"/>
    <w:rsid w:val="00186B38"/>
    <w:rsid w:val="00186D41"/>
    <w:rsid w:val="00186E16"/>
    <w:rsid w:val="001878B8"/>
    <w:rsid w:val="001879F2"/>
    <w:rsid w:val="00187B18"/>
    <w:rsid w:val="00187B2C"/>
    <w:rsid w:val="00187D71"/>
    <w:rsid w:val="00190089"/>
    <w:rsid w:val="001900F2"/>
    <w:rsid w:val="001905A0"/>
    <w:rsid w:val="001905EC"/>
    <w:rsid w:val="00190891"/>
    <w:rsid w:val="00190A91"/>
    <w:rsid w:val="00190D30"/>
    <w:rsid w:val="00190D4F"/>
    <w:rsid w:val="00190D70"/>
    <w:rsid w:val="001910D8"/>
    <w:rsid w:val="00191421"/>
    <w:rsid w:val="00191459"/>
    <w:rsid w:val="0019164A"/>
    <w:rsid w:val="00191AE2"/>
    <w:rsid w:val="00192432"/>
    <w:rsid w:val="001925D8"/>
    <w:rsid w:val="00192828"/>
    <w:rsid w:val="00192BFE"/>
    <w:rsid w:val="00192EBB"/>
    <w:rsid w:val="00193EE9"/>
    <w:rsid w:val="001943BC"/>
    <w:rsid w:val="001945CD"/>
    <w:rsid w:val="001947F3"/>
    <w:rsid w:val="001954E5"/>
    <w:rsid w:val="00195C9B"/>
    <w:rsid w:val="0019628D"/>
    <w:rsid w:val="001962D2"/>
    <w:rsid w:val="0019644B"/>
    <w:rsid w:val="00196550"/>
    <w:rsid w:val="00196804"/>
    <w:rsid w:val="00196AC2"/>
    <w:rsid w:val="001970B3"/>
    <w:rsid w:val="00197C08"/>
    <w:rsid w:val="00197EFD"/>
    <w:rsid w:val="001A017D"/>
    <w:rsid w:val="001A04F3"/>
    <w:rsid w:val="001A097F"/>
    <w:rsid w:val="001A0F9C"/>
    <w:rsid w:val="001A12A1"/>
    <w:rsid w:val="001A13DE"/>
    <w:rsid w:val="001A1FC7"/>
    <w:rsid w:val="001A216D"/>
    <w:rsid w:val="001A238B"/>
    <w:rsid w:val="001A2642"/>
    <w:rsid w:val="001A2BC4"/>
    <w:rsid w:val="001A313C"/>
    <w:rsid w:val="001A36C9"/>
    <w:rsid w:val="001A3AFA"/>
    <w:rsid w:val="001A3D87"/>
    <w:rsid w:val="001A4891"/>
    <w:rsid w:val="001A48A9"/>
    <w:rsid w:val="001A4A2F"/>
    <w:rsid w:val="001A4AEE"/>
    <w:rsid w:val="001A4BAB"/>
    <w:rsid w:val="001A4BE5"/>
    <w:rsid w:val="001A5774"/>
    <w:rsid w:val="001A5828"/>
    <w:rsid w:val="001A599E"/>
    <w:rsid w:val="001A59B1"/>
    <w:rsid w:val="001A5D26"/>
    <w:rsid w:val="001A608C"/>
    <w:rsid w:val="001A627E"/>
    <w:rsid w:val="001A648A"/>
    <w:rsid w:val="001A6837"/>
    <w:rsid w:val="001A68E0"/>
    <w:rsid w:val="001A6ADA"/>
    <w:rsid w:val="001A6C4D"/>
    <w:rsid w:val="001A6DC0"/>
    <w:rsid w:val="001A6E21"/>
    <w:rsid w:val="001A6F0F"/>
    <w:rsid w:val="001A7249"/>
    <w:rsid w:val="001A7313"/>
    <w:rsid w:val="001A768F"/>
    <w:rsid w:val="001B0258"/>
    <w:rsid w:val="001B02EC"/>
    <w:rsid w:val="001B0340"/>
    <w:rsid w:val="001B050C"/>
    <w:rsid w:val="001B05F8"/>
    <w:rsid w:val="001B09F0"/>
    <w:rsid w:val="001B0D35"/>
    <w:rsid w:val="001B0F48"/>
    <w:rsid w:val="001B10F4"/>
    <w:rsid w:val="001B13C4"/>
    <w:rsid w:val="001B1543"/>
    <w:rsid w:val="001B165F"/>
    <w:rsid w:val="001B18E2"/>
    <w:rsid w:val="001B1C33"/>
    <w:rsid w:val="001B3603"/>
    <w:rsid w:val="001B380E"/>
    <w:rsid w:val="001B3B77"/>
    <w:rsid w:val="001B3CC5"/>
    <w:rsid w:val="001B43D7"/>
    <w:rsid w:val="001B4B37"/>
    <w:rsid w:val="001B51BD"/>
    <w:rsid w:val="001B521F"/>
    <w:rsid w:val="001B5B71"/>
    <w:rsid w:val="001B5D2D"/>
    <w:rsid w:val="001B5D39"/>
    <w:rsid w:val="001B5EEF"/>
    <w:rsid w:val="001B5FC5"/>
    <w:rsid w:val="001B6677"/>
    <w:rsid w:val="001B69B7"/>
    <w:rsid w:val="001B6D2A"/>
    <w:rsid w:val="001B702E"/>
    <w:rsid w:val="001B7749"/>
    <w:rsid w:val="001B779A"/>
    <w:rsid w:val="001BC2A3"/>
    <w:rsid w:val="001C00F2"/>
    <w:rsid w:val="001C031E"/>
    <w:rsid w:val="001C0736"/>
    <w:rsid w:val="001C0833"/>
    <w:rsid w:val="001C0F44"/>
    <w:rsid w:val="001C11E7"/>
    <w:rsid w:val="001C130D"/>
    <w:rsid w:val="001C15E6"/>
    <w:rsid w:val="001C1B2D"/>
    <w:rsid w:val="001C23D8"/>
    <w:rsid w:val="001C2BC1"/>
    <w:rsid w:val="001C2BD7"/>
    <w:rsid w:val="001C2D40"/>
    <w:rsid w:val="001C2EE9"/>
    <w:rsid w:val="001C3077"/>
    <w:rsid w:val="001C3A15"/>
    <w:rsid w:val="001C3C78"/>
    <w:rsid w:val="001C42AE"/>
    <w:rsid w:val="001C43C1"/>
    <w:rsid w:val="001C47A0"/>
    <w:rsid w:val="001C4A84"/>
    <w:rsid w:val="001C4B3A"/>
    <w:rsid w:val="001C4E90"/>
    <w:rsid w:val="001C55C3"/>
    <w:rsid w:val="001C5615"/>
    <w:rsid w:val="001C5725"/>
    <w:rsid w:val="001C5ADA"/>
    <w:rsid w:val="001C5C5F"/>
    <w:rsid w:val="001C5E79"/>
    <w:rsid w:val="001C612B"/>
    <w:rsid w:val="001C61DB"/>
    <w:rsid w:val="001C6242"/>
    <w:rsid w:val="001C6BA4"/>
    <w:rsid w:val="001C71A0"/>
    <w:rsid w:val="001C71C8"/>
    <w:rsid w:val="001C74B8"/>
    <w:rsid w:val="001C7760"/>
    <w:rsid w:val="001C77BF"/>
    <w:rsid w:val="001C7986"/>
    <w:rsid w:val="001C7B92"/>
    <w:rsid w:val="001C7FEF"/>
    <w:rsid w:val="001D01BA"/>
    <w:rsid w:val="001D0237"/>
    <w:rsid w:val="001D02A6"/>
    <w:rsid w:val="001D15EB"/>
    <w:rsid w:val="001D1717"/>
    <w:rsid w:val="001D1758"/>
    <w:rsid w:val="001D1875"/>
    <w:rsid w:val="001D1878"/>
    <w:rsid w:val="001D1A80"/>
    <w:rsid w:val="001D1AA4"/>
    <w:rsid w:val="001D25E8"/>
    <w:rsid w:val="001D2A32"/>
    <w:rsid w:val="001D2A56"/>
    <w:rsid w:val="001D2C2B"/>
    <w:rsid w:val="001D2E6B"/>
    <w:rsid w:val="001D30A3"/>
    <w:rsid w:val="001D313D"/>
    <w:rsid w:val="001D3287"/>
    <w:rsid w:val="001D33BB"/>
    <w:rsid w:val="001D3538"/>
    <w:rsid w:val="001D3560"/>
    <w:rsid w:val="001D3C01"/>
    <w:rsid w:val="001D404B"/>
    <w:rsid w:val="001D4F8B"/>
    <w:rsid w:val="001D5100"/>
    <w:rsid w:val="001D5422"/>
    <w:rsid w:val="001D59F1"/>
    <w:rsid w:val="001D5A4F"/>
    <w:rsid w:val="001D5B5A"/>
    <w:rsid w:val="001D5DE2"/>
    <w:rsid w:val="001D6263"/>
    <w:rsid w:val="001D6352"/>
    <w:rsid w:val="001D63D5"/>
    <w:rsid w:val="001D63F9"/>
    <w:rsid w:val="001D68FF"/>
    <w:rsid w:val="001D6A8A"/>
    <w:rsid w:val="001D6B07"/>
    <w:rsid w:val="001D74D8"/>
    <w:rsid w:val="001D75CD"/>
    <w:rsid w:val="001D7743"/>
    <w:rsid w:val="001E0780"/>
    <w:rsid w:val="001E091F"/>
    <w:rsid w:val="001E0B24"/>
    <w:rsid w:val="001E0BCA"/>
    <w:rsid w:val="001E0EB1"/>
    <w:rsid w:val="001E0EF5"/>
    <w:rsid w:val="001E0F7D"/>
    <w:rsid w:val="001E10B0"/>
    <w:rsid w:val="001E1198"/>
    <w:rsid w:val="001E1462"/>
    <w:rsid w:val="001E1BE4"/>
    <w:rsid w:val="001E1F06"/>
    <w:rsid w:val="001E2D94"/>
    <w:rsid w:val="001E2FB7"/>
    <w:rsid w:val="001E30E8"/>
    <w:rsid w:val="001E3142"/>
    <w:rsid w:val="001E34BE"/>
    <w:rsid w:val="001E36F1"/>
    <w:rsid w:val="001E38D6"/>
    <w:rsid w:val="001E3A4E"/>
    <w:rsid w:val="001E3B92"/>
    <w:rsid w:val="001E3E4E"/>
    <w:rsid w:val="001E4031"/>
    <w:rsid w:val="001E4C4B"/>
    <w:rsid w:val="001E4CA9"/>
    <w:rsid w:val="001E4FCF"/>
    <w:rsid w:val="001E5147"/>
    <w:rsid w:val="001E5434"/>
    <w:rsid w:val="001E5768"/>
    <w:rsid w:val="001E5A26"/>
    <w:rsid w:val="001E5B3A"/>
    <w:rsid w:val="001E5BF6"/>
    <w:rsid w:val="001E5C66"/>
    <w:rsid w:val="001E5C82"/>
    <w:rsid w:val="001E6131"/>
    <w:rsid w:val="001E6541"/>
    <w:rsid w:val="001E680A"/>
    <w:rsid w:val="001E6847"/>
    <w:rsid w:val="001E6884"/>
    <w:rsid w:val="001E69AF"/>
    <w:rsid w:val="001E6CE4"/>
    <w:rsid w:val="001E77F5"/>
    <w:rsid w:val="001E780D"/>
    <w:rsid w:val="001E7947"/>
    <w:rsid w:val="001E7973"/>
    <w:rsid w:val="001E7A1E"/>
    <w:rsid w:val="001E7B23"/>
    <w:rsid w:val="001F0147"/>
    <w:rsid w:val="001F024C"/>
    <w:rsid w:val="001F0478"/>
    <w:rsid w:val="001F0639"/>
    <w:rsid w:val="001F0983"/>
    <w:rsid w:val="001F09A2"/>
    <w:rsid w:val="001F12FE"/>
    <w:rsid w:val="001F1739"/>
    <w:rsid w:val="001F1907"/>
    <w:rsid w:val="001F1B47"/>
    <w:rsid w:val="001F1B8A"/>
    <w:rsid w:val="001F21BB"/>
    <w:rsid w:val="001F2311"/>
    <w:rsid w:val="001F2CE5"/>
    <w:rsid w:val="001F2F2D"/>
    <w:rsid w:val="001F313D"/>
    <w:rsid w:val="001F345A"/>
    <w:rsid w:val="001F3884"/>
    <w:rsid w:val="001F3D2F"/>
    <w:rsid w:val="001F4670"/>
    <w:rsid w:val="001F467C"/>
    <w:rsid w:val="001F4BBD"/>
    <w:rsid w:val="001F4BFF"/>
    <w:rsid w:val="001F4E8B"/>
    <w:rsid w:val="001F4F04"/>
    <w:rsid w:val="001F4F79"/>
    <w:rsid w:val="001F5329"/>
    <w:rsid w:val="001F5519"/>
    <w:rsid w:val="001F55CC"/>
    <w:rsid w:val="001F5B77"/>
    <w:rsid w:val="001F677E"/>
    <w:rsid w:val="001F6921"/>
    <w:rsid w:val="001F69A3"/>
    <w:rsid w:val="001F6D53"/>
    <w:rsid w:val="001F707D"/>
    <w:rsid w:val="001F758A"/>
    <w:rsid w:val="001F7722"/>
    <w:rsid w:val="001F79AE"/>
    <w:rsid w:val="001F7C78"/>
    <w:rsid w:val="001F7F98"/>
    <w:rsid w:val="00200342"/>
    <w:rsid w:val="00200509"/>
    <w:rsid w:val="00200746"/>
    <w:rsid w:val="00200C57"/>
    <w:rsid w:val="002016A5"/>
    <w:rsid w:val="00201AA8"/>
    <w:rsid w:val="00202587"/>
    <w:rsid w:val="002027AD"/>
    <w:rsid w:val="00203027"/>
    <w:rsid w:val="00203144"/>
    <w:rsid w:val="00203277"/>
    <w:rsid w:val="002032D3"/>
    <w:rsid w:val="002033F8"/>
    <w:rsid w:val="002034FF"/>
    <w:rsid w:val="002036A5"/>
    <w:rsid w:val="0020373C"/>
    <w:rsid w:val="0020385E"/>
    <w:rsid w:val="00203DED"/>
    <w:rsid w:val="00203EE8"/>
    <w:rsid w:val="0020471F"/>
    <w:rsid w:val="00204A5F"/>
    <w:rsid w:val="00204C6B"/>
    <w:rsid w:val="00204F41"/>
    <w:rsid w:val="0020522F"/>
    <w:rsid w:val="0020542F"/>
    <w:rsid w:val="00205DE3"/>
    <w:rsid w:val="00205F10"/>
    <w:rsid w:val="002061CB"/>
    <w:rsid w:val="00206520"/>
    <w:rsid w:val="00206832"/>
    <w:rsid w:val="00206891"/>
    <w:rsid w:val="00206997"/>
    <w:rsid w:val="002069C4"/>
    <w:rsid w:val="00206B1A"/>
    <w:rsid w:val="00206C14"/>
    <w:rsid w:val="00206F49"/>
    <w:rsid w:val="0020731E"/>
    <w:rsid w:val="00207537"/>
    <w:rsid w:val="00210120"/>
    <w:rsid w:val="00210123"/>
    <w:rsid w:val="00210543"/>
    <w:rsid w:val="00210632"/>
    <w:rsid w:val="00211175"/>
    <w:rsid w:val="00211563"/>
    <w:rsid w:val="002115F5"/>
    <w:rsid w:val="0021178E"/>
    <w:rsid w:val="002117F6"/>
    <w:rsid w:val="0021189A"/>
    <w:rsid w:val="0021272C"/>
    <w:rsid w:val="002134DB"/>
    <w:rsid w:val="00214058"/>
    <w:rsid w:val="00214792"/>
    <w:rsid w:val="00215130"/>
    <w:rsid w:val="002151AE"/>
    <w:rsid w:val="0021524A"/>
    <w:rsid w:val="00215523"/>
    <w:rsid w:val="002155C8"/>
    <w:rsid w:val="00215C15"/>
    <w:rsid w:val="00215C6B"/>
    <w:rsid w:val="00215E13"/>
    <w:rsid w:val="002164EF"/>
    <w:rsid w:val="00216528"/>
    <w:rsid w:val="0021661F"/>
    <w:rsid w:val="002167A3"/>
    <w:rsid w:val="00216D09"/>
    <w:rsid w:val="00216E40"/>
    <w:rsid w:val="00217598"/>
    <w:rsid w:val="00217859"/>
    <w:rsid w:val="002179A4"/>
    <w:rsid w:val="00217A78"/>
    <w:rsid w:val="00217E66"/>
    <w:rsid w:val="002204F5"/>
    <w:rsid w:val="00220846"/>
    <w:rsid w:val="002210EF"/>
    <w:rsid w:val="00221810"/>
    <w:rsid w:val="002220F5"/>
    <w:rsid w:val="002224BB"/>
    <w:rsid w:val="002226F3"/>
    <w:rsid w:val="002227E9"/>
    <w:rsid w:val="002229D7"/>
    <w:rsid w:val="00222D5D"/>
    <w:rsid w:val="002230C4"/>
    <w:rsid w:val="00223527"/>
    <w:rsid w:val="002239E6"/>
    <w:rsid w:val="00223AE5"/>
    <w:rsid w:val="00223E03"/>
    <w:rsid w:val="00223E17"/>
    <w:rsid w:val="0022411B"/>
    <w:rsid w:val="002248A8"/>
    <w:rsid w:val="00224E7B"/>
    <w:rsid w:val="00224EB0"/>
    <w:rsid w:val="002250EC"/>
    <w:rsid w:val="00225377"/>
    <w:rsid w:val="0022538A"/>
    <w:rsid w:val="002253F5"/>
    <w:rsid w:val="00225415"/>
    <w:rsid w:val="0022558C"/>
    <w:rsid w:val="002255F9"/>
    <w:rsid w:val="002258C6"/>
    <w:rsid w:val="00225BE9"/>
    <w:rsid w:val="00225DF3"/>
    <w:rsid w:val="0022646C"/>
    <w:rsid w:val="0022657A"/>
    <w:rsid w:val="002269E7"/>
    <w:rsid w:val="00226A96"/>
    <w:rsid w:val="0022763B"/>
    <w:rsid w:val="00227682"/>
    <w:rsid w:val="0022770E"/>
    <w:rsid w:val="002279F1"/>
    <w:rsid w:val="00227B2E"/>
    <w:rsid w:val="00227FB3"/>
    <w:rsid w:val="0023002B"/>
    <w:rsid w:val="00230131"/>
    <w:rsid w:val="0023055B"/>
    <w:rsid w:val="00230909"/>
    <w:rsid w:val="00230A04"/>
    <w:rsid w:val="00230D27"/>
    <w:rsid w:val="002313A1"/>
    <w:rsid w:val="002317E1"/>
    <w:rsid w:val="00232304"/>
    <w:rsid w:val="00233757"/>
    <w:rsid w:val="002337CE"/>
    <w:rsid w:val="0023397F"/>
    <w:rsid w:val="00233AFD"/>
    <w:rsid w:val="00233D0E"/>
    <w:rsid w:val="00233E07"/>
    <w:rsid w:val="00233E6E"/>
    <w:rsid w:val="00233EE5"/>
    <w:rsid w:val="002341A8"/>
    <w:rsid w:val="00234D76"/>
    <w:rsid w:val="00234FBF"/>
    <w:rsid w:val="00235088"/>
    <w:rsid w:val="0023512D"/>
    <w:rsid w:val="00235DEF"/>
    <w:rsid w:val="002363FB"/>
    <w:rsid w:val="00236518"/>
    <w:rsid w:val="00236D39"/>
    <w:rsid w:val="002372D0"/>
    <w:rsid w:val="00237975"/>
    <w:rsid w:val="002379F1"/>
    <w:rsid w:val="00237ECE"/>
    <w:rsid w:val="002405EA"/>
    <w:rsid w:val="00240A09"/>
    <w:rsid w:val="00240BD4"/>
    <w:rsid w:val="00240C36"/>
    <w:rsid w:val="00240D3C"/>
    <w:rsid w:val="00240F1D"/>
    <w:rsid w:val="0024151E"/>
    <w:rsid w:val="00241712"/>
    <w:rsid w:val="00241CA1"/>
    <w:rsid w:val="00241CF9"/>
    <w:rsid w:val="002420E5"/>
    <w:rsid w:val="002421CE"/>
    <w:rsid w:val="002422FF"/>
    <w:rsid w:val="00242464"/>
    <w:rsid w:val="00242FFB"/>
    <w:rsid w:val="002434D1"/>
    <w:rsid w:val="00244A7D"/>
    <w:rsid w:val="00244B97"/>
    <w:rsid w:val="00244F6E"/>
    <w:rsid w:val="0024533C"/>
    <w:rsid w:val="00245BB3"/>
    <w:rsid w:val="00245CA2"/>
    <w:rsid w:val="00245CB7"/>
    <w:rsid w:val="00245F5E"/>
    <w:rsid w:val="00245F90"/>
    <w:rsid w:val="0024630A"/>
    <w:rsid w:val="002467F4"/>
    <w:rsid w:val="002469E6"/>
    <w:rsid w:val="002470D4"/>
    <w:rsid w:val="002478E8"/>
    <w:rsid w:val="00247BB8"/>
    <w:rsid w:val="00247CD2"/>
    <w:rsid w:val="00247FF7"/>
    <w:rsid w:val="00250235"/>
    <w:rsid w:val="002504B3"/>
    <w:rsid w:val="00250EC1"/>
    <w:rsid w:val="00250F6F"/>
    <w:rsid w:val="00251026"/>
    <w:rsid w:val="00251301"/>
    <w:rsid w:val="00251510"/>
    <w:rsid w:val="00251C04"/>
    <w:rsid w:val="00251C71"/>
    <w:rsid w:val="002525B0"/>
    <w:rsid w:val="0025271B"/>
    <w:rsid w:val="00253031"/>
    <w:rsid w:val="002530C4"/>
    <w:rsid w:val="00253316"/>
    <w:rsid w:val="00253501"/>
    <w:rsid w:val="0025396A"/>
    <w:rsid w:val="00253E72"/>
    <w:rsid w:val="00253EF2"/>
    <w:rsid w:val="00254889"/>
    <w:rsid w:val="00254FD9"/>
    <w:rsid w:val="002550A2"/>
    <w:rsid w:val="002550F9"/>
    <w:rsid w:val="002558DC"/>
    <w:rsid w:val="002562D6"/>
    <w:rsid w:val="002563A4"/>
    <w:rsid w:val="002568B7"/>
    <w:rsid w:val="00256AA9"/>
    <w:rsid w:val="00256CC3"/>
    <w:rsid w:val="00256DD7"/>
    <w:rsid w:val="00256EE3"/>
    <w:rsid w:val="002572A3"/>
    <w:rsid w:val="002579D3"/>
    <w:rsid w:val="002579ED"/>
    <w:rsid w:val="0026015D"/>
    <w:rsid w:val="00260457"/>
    <w:rsid w:val="002606B0"/>
    <w:rsid w:val="00260BFF"/>
    <w:rsid w:val="00260DE2"/>
    <w:rsid w:val="00260F32"/>
    <w:rsid w:val="00261003"/>
    <w:rsid w:val="00261063"/>
    <w:rsid w:val="002610A9"/>
    <w:rsid w:val="002610B4"/>
    <w:rsid w:val="00261652"/>
    <w:rsid w:val="00261747"/>
    <w:rsid w:val="0026174F"/>
    <w:rsid w:val="002619E8"/>
    <w:rsid w:val="002622BE"/>
    <w:rsid w:val="0026266C"/>
    <w:rsid w:val="002626D4"/>
    <w:rsid w:val="0026313D"/>
    <w:rsid w:val="00263C31"/>
    <w:rsid w:val="00263F5E"/>
    <w:rsid w:val="002641E1"/>
    <w:rsid w:val="002644E3"/>
    <w:rsid w:val="002648E4"/>
    <w:rsid w:val="00264ED5"/>
    <w:rsid w:val="00265A44"/>
    <w:rsid w:val="00265D19"/>
    <w:rsid w:val="002664D7"/>
    <w:rsid w:val="002665C2"/>
    <w:rsid w:val="00266617"/>
    <w:rsid w:val="00266AC6"/>
    <w:rsid w:val="00266B06"/>
    <w:rsid w:val="002670D7"/>
    <w:rsid w:val="002670ED"/>
    <w:rsid w:val="0026720C"/>
    <w:rsid w:val="002675C2"/>
    <w:rsid w:val="002678CB"/>
    <w:rsid w:val="00267C02"/>
    <w:rsid w:val="00267D28"/>
    <w:rsid w:val="00270077"/>
    <w:rsid w:val="0027014C"/>
    <w:rsid w:val="00270230"/>
    <w:rsid w:val="002708F7"/>
    <w:rsid w:val="002708FF"/>
    <w:rsid w:val="00270AED"/>
    <w:rsid w:val="00270BC2"/>
    <w:rsid w:val="0027101F"/>
    <w:rsid w:val="002712A6"/>
    <w:rsid w:val="00271350"/>
    <w:rsid w:val="002713C7"/>
    <w:rsid w:val="002714B2"/>
    <w:rsid w:val="00271E87"/>
    <w:rsid w:val="00272169"/>
    <w:rsid w:val="00272289"/>
    <w:rsid w:val="00272A79"/>
    <w:rsid w:val="002735DD"/>
    <w:rsid w:val="00273913"/>
    <w:rsid w:val="00273B57"/>
    <w:rsid w:val="00273D53"/>
    <w:rsid w:val="00273ECA"/>
    <w:rsid w:val="0027412E"/>
    <w:rsid w:val="0027452D"/>
    <w:rsid w:val="002745B7"/>
    <w:rsid w:val="00274AAE"/>
    <w:rsid w:val="00274D1A"/>
    <w:rsid w:val="00274D4F"/>
    <w:rsid w:val="00274F49"/>
    <w:rsid w:val="00275079"/>
    <w:rsid w:val="002751C6"/>
    <w:rsid w:val="002752B4"/>
    <w:rsid w:val="00275368"/>
    <w:rsid w:val="00276294"/>
    <w:rsid w:val="002768B1"/>
    <w:rsid w:val="002768F5"/>
    <w:rsid w:val="00276BC2"/>
    <w:rsid w:val="00276C8E"/>
    <w:rsid w:val="00276E25"/>
    <w:rsid w:val="0027775C"/>
    <w:rsid w:val="0027793D"/>
    <w:rsid w:val="00277E79"/>
    <w:rsid w:val="00277FFB"/>
    <w:rsid w:val="0028015C"/>
    <w:rsid w:val="002808E6"/>
    <w:rsid w:val="00280B01"/>
    <w:rsid w:val="00280D43"/>
    <w:rsid w:val="002810D1"/>
    <w:rsid w:val="0028143D"/>
    <w:rsid w:val="002814EC"/>
    <w:rsid w:val="002819D5"/>
    <w:rsid w:val="00281A65"/>
    <w:rsid w:val="00281BCD"/>
    <w:rsid w:val="00281CC5"/>
    <w:rsid w:val="00281D0E"/>
    <w:rsid w:val="0028262F"/>
    <w:rsid w:val="00282890"/>
    <w:rsid w:val="00282C98"/>
    <w:rsid w:val="00282D3E"/>
    <w:rsid w:val="00282E2F"/>
    <w:rsid w:val="00282F2B"/>
    <w:rsid w:val="00282FEC"/>
    <w:rsid w:val="002835E5"/>
    <w:rsid w:val="002837C2"/>
    <w:rsid w:val="00283EBA"/>
    <w:rsid w:val="002847D5"/>
    <w:rsid w:val="00284A5F"/>
    <w:rsid w:val="00284FD4"/>
    <w:rsid w:val="002853F3"/>
    <w:rsid w:val="0028557A"/>
    <w:rsid w:val="00285BCC"/>
    <w:rsid w:val="00285BF5"/>
    <w:rsid w:val="00286056"/>
    <w:rsid w:val="002861E0"/>
    <w:rsid w:val="00286205"/>
    <w:rsid w:val="002867B1"/>
    <w:rsid w:val="00286E1F"/>
    <w:rsid w:val="00286FFD"/>
    <w:rsid w:val="00287292"/>
    <w:rsid w:val="00287763"/>
    <w:rsid w:val="002902ED"/>
    <w:rsid w:val="00290677"/>
    <w:rsid w:val="00290E37"/>
    <w:rsid w:val="0029169B"/>
    <w:rsid w:val="002916A6"/>
    <w:rsid w:val="0029199D"/>
    <w:rsid w:val="00291B40"/>
    <w:rsid w:val="00291BD6"/>
    <w:rsid w:val="00291D11"/>
    <w:rsid w:val="00292116"/>
    <w:rsid w:val="002921E1"/>
    <w:rsid w:val="0029307F"/>
    <w:rsid w:val="002932B4"/>
    <w:rsid w:val="0029354C"/>
    <w:rsid w:val="0029357C"/>
    <w:rsid w:val="00293908"/>
    <w:rsid w:val="00293C34"/>
    <w:rsid w:val="00293FDF"/>
    <w:rsid w:val="002949A4"/>
    <w:rsid w:val="00295498"/>
    <w:rsid w:val="002955CD"/>
    <w:rsid w:val="0029586E"/>
    <w:rsid w:val="00295D71"/>
    <w:rsid w:val="00296185"/>
    <w:rsid w:val="002964B4"/>
    <w:rsid w:val="002966E0"/>
    <w:rsid w:val="0029673E"/>
    <w:rsid w:val="00297B11"/>
    <w:rsid w:val="00297C3F"/>
    <w:rsid w:val="00297E5C"/>
    <w:rsid w:val="00297E6C"/>
    <w:rsid w:val="00297F8A"/>
    <w:rsid w:val="002A007A"/>
    <w:rsid w:val="002A01A5"/>
    <w:rsid w:val="002A09AA"/>
    <w:rsid w:val="002A0B8B"/>
    <w:rsid w:val="002A0BA1"/>
    <w:rsid w:val="002A0BEF"/>
    <w:rsid w:val="002A0C46"/>
    <w:rsid w:val="002A1806"/>
    <w:rsid w:val="002A188A"/>
    <w:rsid w:val="002A1960"/>
    <w:rsid w:val="002A1BB9"/>
    <w:rsid w:val="002A1D47"/>
    <w:rsid w:val="002A2210"/>
    <w:rsid w:val="002A2A3D"/>
    <w:rsid w:val="002A2DA1"/>
    <w:rsid w:val="002A2E91"/>
    <w:rsid w:val="002A2EF6"/>
    <w:rsid w:val="002A380C"/>
    <w:rsid w:val="002A3ED5"/>
    <w:rsid w:val="002A4527"/>
    <w:rsid w:val="002A4613"/>
    <w:rsid w:val="002A4FAB"/>
    <w:rsid w:val="002A55B4"/>
    <w:rsid w:val="002A5691"/>
    <w:rsid w:val="002A5E1B"/>
    <w:rsid w:val="002A5EA4"/>
    <w:rsid w:val="002A6279"/>
    <w:rsid w:val="002A62CF"/>
    <w:rsid w:val="002A63E7"/>
    <w:rsid w:val="002A65E1"/>
    <w:rsid w:val="002A69AA"/>
    <w:rsid w:val="002A6D3A"/>
    <w:rsid w:val="002A6DC9"/>
    <w:rsid w:val="002A7020"/>
    <w:rsid w:val="002A7BC3"/>
    <w:rsid w:val="002B00B0"/>
    <w:rsid w:val="002B01AD"/>
    <w:rsid w:val="002B064D"/>
    <w:rsid w:val="002B081D"/>
    <w:rsid w:val="002B0982"/>
    <w:rsid w:val="002B0A5A"/>
    <w:rsid w:val="002B0A62"/>
    <w:rsid w:val="002B0F45"/>
    <w:rsid w:val="002B11D5"/>
    <w:rsid w:val="002B11EC"/>
    <w:rsid w:val="002B1206"/>
    <w:rsid w:val="002B15FB"/>
    <w:rsid w:val="002B1795"/>
    <w:rsid w:val="002B189E"/>
    <w:rsid w:val="002B18F8"/>
    <w:rsid w:val="002B1C4F"/>
    <w:rsid w:val="002B1F0B"/>
    <w:rsid w:val="002B1FEB"/>
    <w:rsid w:val="002B211E"/>
    <w:rsid w:val="002B2155"/>
    <w:rsid w:val="002B22BA"/>
    <w:rsid w:val="002B26C0"/>
    <w:rsid w:val="002B27B6"/>
    <w:rsid w:val="002B2BC6"/>
    <w:rsid w:val="002B375A"/>
    <w:rsid w:val="002B37C7"/>
    <w:rsid w:val="002B3A7D"/>
    <w:rsid w:val="002B3E6C"/>
    <w:rsid w:val="002B3F98"/>
    <w:rsid w:val="002B4243"/>
    <w:rsid w:val="002B4279"/>
    <w:rsid w:val="002B498D"/>
    <w:rsid w:val="002B4A6B"/>
    <w:rsid w:val="002B4B26"/>
    <w:rsid w:val="002B56E4"/>
    <w:rsid w:val="002B5903"/>
    <w:rsid w:val="002B5B92"/>
    <w:rsid w:val="002B6225"/>
    <w:rsid w:val="002B6487"/>
    <w:rsid w:val="002B6567"/>
    <w:rsid w:val="002B67BA"/>
    <w:rsid w:val="002B69F5"/>
    <w:rsid w:val="002B6A15"/>
    <w:rsid w:val="002B6E42"/>
    <w:rsid w:val="002B7141"/>
    <w:rsid w:val="002B7605"/>
    <w:rsid w:val="002C0062"/>
    <w:rsid w:val="002C0277"/>
    <w:rsid w:val="002C02DA"/>
    <w:rsid w:val="002C033D"/>
    <w:rsid w:val="002C0540"/>
    <w:rsid w:val="002C08D1"/>
    <w:rsid w:val="002C1175"/>
    <w:rsid w:val="002C1761"/>
    <w:rsid w:val="002C1F65"/>
    <w:rsid w:val="002C2351"/>
    <w:rsid w:val="002C2427"/>
    <w:rsid w:val="002C2472"/>
    <w:rsid w:val="002C29AB"/>
    <w:rsid w:val="002C2DDC"/>
    <w:rsid w:val="002C2F70"/>
    <w:rsid w:val="002C32C0"/>
    <w:rsid w:val="002C34BB"/>
    <w:rsid w:val="002C386C"/>
    <w:rsid w:val="002C3893"/>
    <w:rsid w:val="002C3A14"/>
    <w:rsid w:val="002C3DB5"/>
    <w:rsid w:val="002C40E1"/>
    <w:rsid w:val="002C41F1"/>
    <w:rsid w:val="002C4A1E"/>
    <w:rsid w:val="002C4A40"/>
    <w:rsid w:val="002C5076"/>
    <w:rsid w:val="002C584D"/>
    <w:rsid w:val="002C593C"/>
    <w:rsid w:val="002C59BA"/>
    <w:rsid w:val="002C5C1B"/>
    <w:rsid w:val="002C64F5"/>
    <w:rsid w:val="002C6561"/>
    <w:rsid w:val="002C65CA"/>
    <w:rsid w:val="002C6CFD"/>
    <w:rsid w:val="002C72F9"/>
    <w:rsid w:val="002C7313"/>
    <w:rsid w:val="002D04AC"/>
    <w:rsid w:val="002D0794"/>
    <w:rsid w:val="002D0B37"/>
    <w:rsid w:val="002D0BB1"/>
    <w:rsid w:val="002D17E3"/>
    <w:rsid w:val="002D1C75"/>
    <w:rsid w:val="002D2187"/>
    <w:rsid w:val="002D21A3"/>
    <w:rsid w:val="002D227A"/>
    <w:rsid w:val="002D2311"/>
    <w:rsid w:val="002D2970"/>
    <w:rsid w:val="002D29D0"/>
    <w:rsid w:val="002D2A4F"/>
    <w:rsid w:val="002D3503"/>
    <w:rsid w:val="002D3530"/>
    <w:rsid w:val="002D390C"/>
    <w:rsid w:val="002D39AC"/>
    <w:rsid w:val="002D3D28"/>
    <w:rsid w:val="002D41B9"/>
    <w:rsid w:val="002D46D9"/>
    <w:rsid w:val="002D56B6"/>
    <w:rsid w:val="002D5AA7"/>
    <w:rsid w:val="002D5C26"/>
    <w:rsid w:val="002D6409"/>
    <w:rsid w:val="002D6520"/>
    <w:rsid w:val="002D65F9"/>
    <w:rsid w:val="002D6A83"/>
    <w:rsid w:val="002D6B42"/>
    <w:rsid w:val="002D6F3E"/>
    <w:rsid w:val="002D6FA5"/>
    <w:rsid w:val="002D7249"/>
    <w:rsid w:val="002D74DA"/>
    <w:rsid w:val="002D7608"/>
    <w:rsid w:val="002D7BDD"/>
    <w:rsid w:val="002E002C"/>
    <w:rsid w:val="002E00C8"/>
    <w:rsid w:val="002E019A"/>
    <w:rsid w:val="002E0B8E"/>
    <w:rsid w:val="002E1135"/>
    <w:rsid w:val="002E1570"/>
    <w:rsid w:val="002E18D9"/>
    <w:rsid w:val="002E1995"/>
    <w:rsid w:val="002E1BE3"/>
    <w:rsid w:val="002E1D5A"/>
    <w:rsid w:val="002E1E3D"/>
    <w:rsid w:val="002E201A"/>
    <w:rsid w:val="002E22CC"/>
    <w:rsid w:val="002E2491"/>
    <w:rsid w:val="002E2524"/>
    <w:rsid w:val="002E25B9"/>
    <w:rsid w:val="002E29F2"/>
    <w:rsid w:val="002E2AFF"/>
    <w:rsid w:val="002E2B4D"/>
    <w:rsid w:val="002E2B8E"/>
    <w:rsid w:val="002E2DA0"/>
    <w:rsid w:val="002E2DBD"/>
    <w:rsid w:val="002E3498"/>
    <w:rsid w:val="002E3707"/>
    <w:rsid w:val="002E37E4"/>
    <w:rsid w:val="002E3A4C"/>
    <w:rsid w:val="002E42D9"/>
    <w:rsid w:val="002E53E5"/>
    <w:rsid w:val="002E53E9"/>
    <w:rsid w:val="002E5607"/>
    <w:rsid w:val="002E56FE"/>
    <w:rsid w:val="002E5826"/>
    <w:rsid w:val="002E5A4B"/>
    <w:rsid w:val="002E6B03"/>
    <w:rsid w:val="002E6E91"/>
    <w:rsid w:val="002E6F78"/>
    <w:rsid w:val="002E7674"/>
    <w:rsid w:val="002E79C2"/>
    <w:rsid w:val="002F09B7"/>
    <w:rsid w:val="002F0AA8"/>
    <w:rsid w:val="002F16F7"/>
    <w:rsid w:val="002F1845"/>
    <w:rsid w:val="002F19EA"/>
    <w:rsid w:val="002F1A1F"/>
    <w:rsid w:val="002F1D7F"/>
    <w:rsid w:val="002F1E7F"/>
    <w:rsid w:val="002F1FB3"/>
    <w:rsid w:val="002F20E3"/>
    <w:rsid w:val="002F23CA"/>
    <w:rsid w:val="002F25C7"/>
    <w:rsid w:val="002F2A4F"/>
    <w:rsid w:val="002F2D5B"/>
    <w:rsid w:val="002F2DAD"/>
    <w:rsid w:val="002F2E4D"/>
    <w:rsid w:val="002F3080"/>
    <w:rsid w:val="002F313C"/>
    <w:rsid w:val="002F341B"/>
    <w:rsid w:val="002F3BE6"/>
    <w:rsid w:val="002F3EEA"/>
    <w:rsid w:val="002F447C"/>
    <w:rsid w:val="002F46CE"/>
    <w:rsid w:val="002F484B"/>
    <w:rsid w:val="002F48FE"/>
    <w:rsid w:val="002F4B2D"/>
    <w:rsid w:val="002F4C87"/>
    <w:rsid w:val="002F51F5"/>
    <w:rsid w:val="002F5351"/>
    <w:rsid w:val="002F5488"/>
    <w:rsid w:val="002F57D4"/>
    <w:rsid w:val="002F59ED"/>
    <w:rsid w:val="002F5B0A"/>
    <w:rsid w:val="002F5B91"/>
    <w:rsid w:val="002F5F5E"/>
    <w:rsid w:val="002F64BB"/>
    <w:rsid w:val="002F6525"/>
    <w:rsid w:val="002F659C"/>
    <w:rsid w:val="002F65EC"/>
    <w:rsid w:val="002F6716"/>
    <w:rsid w:val="002F6A51"/>
    <w:rsid w:val="002F6DCF"/>
    <w:rsid w:val="002F7123"/>
    <w:rsid w:val="002F71E9"/>
    <w:rsid w:val="002F74F8"/>
    <w:rsid w:val="002F7738"/>
    <w:rsid w:val="002F7962"/>
    <w:rsid w:val="002F7D6D"/>
    <w:rsid w:val="003003A7"/>
    <w:rsid w:val="00300D81"/>
    <w:rsid w:val="00300FDD"/>
    <w:rsid w:val="003010BF"/>
    <w:rsid w:val="00301C12"/>
    <w:rsid w:val="00302A8D"/>
    <w:rsid w:val="00303501"/>
    <w:rsid w:val="0030409A"/>
    <w:rsid w:val="003040C1"/>
    <w:rsid w:val="003042F2"/>
    <w:rsid w:val="00304E15"/>
    <w:rsid w:val="0030509C"/>
    <w:rsid w:val="003051D7"/>
    <w:rsid w:val="00305452"/>
    <w:rsid w:val="003058FE"/>
    <w:rsid w:val="003061A9"/>
    <w:rsid w:val="003064B2"/>
    <w:rsid w:val="00306B01"/>
    <w:rsid w:val="003072A9"/>
    <w:rsid w:val="003072B3"/>
    <w:rsid w:val="0030743A"/>
    <w:rsid w:val="00307B6F"/>
    <w:rsid w:val="00307B97"/>
    <w:rsid w:val="00307F3B"/>
    <w:rsid w:val="003101D5"/>
    <w:rsid w:val="0031068D"/>
    <w:rsid w:val="00310F20"/>
    <w:rsid w:val="003110F7"/>
    <w:rsid w:val="003111CF"/>
    <w:rsid w:val="0031145E"/>
    <w:rsid w:val="0031189B"/>
    <w:rsid w:val="00311A18"/>
    <w:rsid w:val="00311A4C"/>
    <w:rsid w:val="00311D3C"/>
    <w:rsid w:val="00311D50"/>
    <w:rsid w:val="0031230E"/>
    <w:rsid w:val="003127C3"/>
    <w:rsid w:val="00312AF5"/>
    <w:rsid w:val="00312DDD"/>
    <w:rsid w:val="00312F5C"/>
    <w:rsid w:val="0031315B"/>
    <w:rsid w:val="00313547"/>
    <w:rsid w:val="0031358E"/>
    <w:rsid w:val="003135F5"/>
    <w:rsid w:val="0031360E"/>
    <w:rsid w:val="00313945"/>
    <w:rsid w:val="00313955"/>
    <w:rsid w:val="00314323"/>
    <w:rsid w:val="00314505"/>
    <w:rsid w:val="00314666"/>
    <w:rsid w:val="003147FD"/>
    <w:rsid w:val="003149B6"/>
    <w:rsid w:val="00314A4F"/>
    <w:rsid w:val="00314CD3"/>
    <w:rsid w:val="00314F0C"/>
    <w:rsid w:val="00315417"/>
    <w:rsid w:val="00315574"/>
    <w:rsid w:val="003155F3"/>
    <w:rsid w:val="00315840"/>
    <w:rsid w:val="00315E21"/>
    <w:rsid w:val="00315E39"/>
    <w:rsid w:val="0031632E"/>
    <w:rsid w:val="003171A6"/>
    <w:rsid w:val="003172BF"/>
    <w:rsid w:val="003176C0"/>
    <w:rsid w:val="003202DB"/>
    <w:rsid w:val="00320518"/>
    <w:rsid w:val="00320634"/>
    <w:rsid w:val="0032066E"/>
    <w:rsid w:val="00320A74"/>
    <w:rsid w:val="00320D49"/>
    <w:rsid w:val="00320D80"/>
    <w:rsid w:val="003214DC"/>
    <w:rsid w:val="003217CF"/>
    <w:rsid w:val="00321B2C"/>
    <w:rsid w:val="00321ED9"/>
    <w:rsid w:val="00322234"/>
    <w:rsid w:val="0032248D"/>
    <w:rsid w:val="00322686"/>
    <w:rsid w:val="00322F58"/>
    <w:rsid w:val="00323068"/>
    <w:rsid w:val="003234A1"/>
    <w:rsid w:val="003234C0"/>
    <w:rsid w:val="00323E2A"/>
    <w:rsid w:val="00324108"/>
    <w:rsid w:val="00324BD7"/>
    <w:rsid w:val="00324CE6"/>
    <w:rsid w:val="003257A5"/>
    <w:rsid w:val="00325AFA"/>
    <w:rsid w:val="00325CB1"/>
    <w:rsid w:val="00325E02"/>
    <w:rsid w:val="00325FAE"/>
    <w:rsid w:val="003261E3"/>
    <w:rsid w:val="00326249"/>
    <w:rsid w:val="003265C5"/>
    <w:rsid w:val="0032663F"/>
    <w:rsid w:val="003266AE"/>
    <w:rsid w:val="00326948"/>
    <w:rsid w:val="00326E92"/>
    <w:rsid w:val="003273AB"/>
    <w:rsid w:val="00327BCC"/>
    <w:rsid w:val="00327C1D"/>
    <w:rsid w:val="00327EC0"/>
    <w:rsid w:val="003300D6"/>
    <w:rsid w:val="0033022D"/>
    <w:rsid w:val="003308CA"/>
    <w:rsid w:val="00330C7E"/>
    <w:rsid w:val="0033107A"/>
    <w:rsid w:val="00331502"/>
    <w:rsid w:val="00331A60"/>
    <w:rsid w:val="00331D8A"/>
    <w:rsid w:val="00331F8D"/>
    <w:rsid w:val="00332033"/>
    <w:rsid w:val="00332571"/>
    <w:rsid w:val="00332C56"/>
    <w:rsid w:val="00332C9B"/>
    <w:rsid w:val="003333AA"/>
    <w:rsid w:val="00333663"/>
    <w:rsid w:val="00333D2A"/>
    <w:rsid w:val="00334178"/>
    <w:rsid w:val="003343DD"/>
    <w:rsid w:val="00334407"/>
    <w:rsid w:val="00334DAB"/>
    <w:rsid w:val="00334F01"/>
    <w:rsid w:val="00334F60"/>
    <w:rsid w:val="0033523F"/>
    <w:rsid w:val="003358C0"/>
    <w:rsid w:val="0033607F"/>
    <w:rsid w:val="003360FC"/>
    <w:rsid w:val="0033682D"/>
    <w:rsid w:val="00336F0B"/>
    <w:rsid w:val="00337669"/>
    <w:rsid w:val="00337DFC"/>
    <w:rsid w:val="00340900"/>
    <w:rsid w:val="00340AF4"/>
    <w:rsid w:val="00340D38"/>
    <w:rsid w:val="00341281"/>
    <w:rsid w:val="00341466"/>
    <w:rsid w:val="0034170E"/>
    <w:rsid w:val="00341854"/>
    <w:rsid w:val="003420C6"/>
    <w:rsid w:val="00342DD0"/>
    <w:rsid w:val="00343046"/>
    <w:rsid w:val="00343464"/>
    <w:rsid w:val="0034351D"/>
    <w:rsid w:val="00343614"/>
    <w:rsid w:val="00343AF8"/>
    <w:rsid w:val="00343B10"/>
    <w:rsid w:val="00343E9F"/>
    <w:rsid w:val="003440B2"/>
    <w:rsid w:val="003444F8"/>
    <w:rsid w:val="00344777"/>
    <w:rsid w:val="00344C7E"/>
    <w:rsid w:val="00344F9E"/>
    <w:rsid w:val="00345105"/>
    <w:rsid w:val="0034530E"/>
    <w:rsid w:val="00345B06"/>
    <w:rsid w:val="00345B8C"/>
    <w:rsid w:val="00345BEF"/>
    <w:rsid w:val="00345C3A"/>
    <w:rsid w:val="00345C45"/>
    <w:rsid w:val="0034608C"/>
    <w:rsid w:val="003464EC"/>
    <w:rsid w:val="00346FA7"/>
    <w:rsid w:val="00347583"/>
    <w:rsid w:val="003478DC"/>
    <w:rsid w:val="00347A51"/>
    <w:rsid w:val="00347D90"/>
    <w:rsid w:val="00347DD0"/>
    <w:rsid w:val="0035009B"/>
    <w:rsid w:val="003500DF"/>
    <w:rsid w:val="0035045C"/>
    <w:rsid w:val="003505FB"/>
    <w:rsid w:val="00350768"/>
    <w:rsid w:val="003508D0"/>
    <w:rsid w:val="003509B7"/>
    <w:rsid w:val="00350D0D"/>
    <w:rsid w:val="00350E66"/>
    <w:rsid w:val="00351165"/>
    <w:rsid w:val="00351AF6"/>
    <w:rsid w:val="00351EA2"/>
    <w:rsid w:val="00352433"/>
    <w:rsid w:val="00352661"/>
    <w:rsid w:val="003526B4"/>
    <w:rsid w:val="00352916"/>
    <w:rsid w:val="00352E01"/>
    <w:rsid w:val="00352F36"/>
    <w:rsid w:val="00352F96"/>
    <w:rsid w:val="0035313A"/>
    <w:rsid w:val="00353196"/>
    <w:rsid w:val="00353D37"/>
    <w:rsid w:val="0035425B"/>
    <w:rsid w:val="003546AF"/>
    <w:rsid w:val="0035484F"/>
    <w:rsid w:val="00354A62"/>
    <w:rsid w:val="00354AC7"/>
    <w:rsid w:val="00354EE6"/>
    <w:rsid w:val="00355A98"/>
    <w:rsid w:val="00355C70"/>
    <w:rsid w:val="00355C89"/>
    <w:rsid w:val="00355F8F"/>
    <w:rsid w:val="00356115"/>
    <w:rsid w:val="0035646E"/>
    <w:rsid w:val="0035679A"/>
    <w:rsid w:val="00356DB0"/>
    <w:rsid w:val="00357110"/>
    <w:rsid w:val="0035737C"/>
    <w:rsid w:val="003573C8"/>
    <w:rsid w:val="0035799D"/>
    <w:rsid w:val="00357B0B"/>
    <w:rsid w:val="00357D2C"/>
    <w:rsid w:val="00357E7F"/>
    <w:rsid w:val="003601A2"/>
    <w:rsid w:val="00360507"/>
    <w:rsid w:val="00360587"/>
    <w:rsid w:val="003609AA"/>
    <w:rsid w:val="00360F01"/>
    <w:rsid w:val="003613B5"/>
    <w:rsid w:val="003614CB"/>
    <w:rsid w:val="003618DB"/>
    <w:rsid w:val="00361D41"/>
    <w:rsid w:val="003622AD"/>
    <w:rsid w:val="00362490"/>
    <w:rsid w:val="00362685"/>
    <w:rsid w:val="00362A3F"/>
    <w:rsid w:val="00362B26"/>
    <w:rsid w:val="00363041"/>
    <w:rsid w:val="00363249"/>
    <w:rsid w:val="00363305"/>
    <w:rsid w:val="0036338F"/>
    <w:rsid w:val="00363649"/>
    <w:rsid w:val="003637EA"/>
    <w:rsid w:val="0036399A"/>
    <w:rsid w:val="00363DEF"/>
    <w:rsid w:val="00363E5F"/>
    <w:rsid w:val="00364104"/>
    <w:rsid w:val="0036469F"/>
    <w:rsid w:val="003648BE"/>
    <w:rsid w:val="00364B97"/>
    <w:rsid w:val="00364CA7"/>
    <w:rsid w:val="0036512A"/>
    <w:rsid w:val="003657D9"/>
    <w:rsid w:val="003659D0"/>
    <w:rsid w:val="003659DB"/>
    <w:rsid w:val="00365EBE"/>
    <w:rsid w:val="00366854"/>
    <w:rsid w:val="00366BAE"/>
    <w:rsid w:val="00366BC9"/>
    <w:rsid w:val="00367207"/>
    <w:rsid w:val="00367727"/>
    <w:rsid w:val="00367A38"/>
    <w:rsid w:val="00367C71"/>
    <w:rsid w:val="00367E6C"/>
    <w:rsid w:val="00367F2A"/>
    <w:rsid w:val="00370695"/>
    <w:rsid w:val="00370C4B"/>
    <w:rsid w:val="00370FB6"/>
    <w:rsid w:val="0037107F"/>
    <w:rsid w:val="0037130A"/>
    <w:rsid w:val="0037132A"/>
    <w:rsid w:val="00371492"/>
    <w:rsid w:val="00371908"/>
    <w:rsid w:val="00371D45"/>
    <w:rsid w:val="0037212A"/>
    <w:rsid w:val="00372358"/>
    <w:rsid w:val="00373020"/>
    <w:rsid w:val="003731DB"/>
    <w:rsid w:val="00373ABB"/>
    <w:rsid w:val="00373F61"/>
    <w:rsid w:val="00373F6B"/>
    <w:rsid w:val="00374341"/>
    <w:rsid w:val="00374392"/>
    <w:rsid w:val="00374468"/>
    <w:rsid w:val="00374D1E"/>
    <w:rsid w:val="003754B5"/>
    <w:rsid w:val="0037577E"/>
    <w:rsid w:val="003757AA"/>
    <w:rsid w:val="0037599D"/>
    <w:rsid w:val="00375C76"/>
    <w:rsid w:val="00375E06"/>
    <w:rsid w:val="00375F6E"/>
    <w:rsid w:val="0037604E"/>
    <w:rsid w:val="003766D1"/>
    <w:rsid w:val="003768E1"/>
    <w:rsid w:val="003769BA"/>
    <w:rsid w:val="003771C3"/>
    <w:rsid w:val="0037763C"/>
    <w:rsid w:val="003779FC"/>
    <w:rsid w:val="00377F43"/>
    <w:rsid w:val="00380110"/>
    <w:rsid w:val="003801FB"/>
    <w:rsid w:val="00380878"/>
    <w:rsid w:val="00381053"/>
    <w:rsid w:val="00381080"/>
    <w:rsid w:val="003812A0"/>
    <w:rsid w:val="00381936"/>
    <w:rsid w:val="00381EB1"/>
    <w:rsid w:val="003820D4"/>
    <w:rsid w:val="00382407"/>
    <w:rsid w:val="00382E56"/>
    <w:rsid w:val="00382E63"/>
    <w:rsid w:val="003830AB"/>
    <w:rsid w:val="00384275"/>
    <w:rsid w:val="0038461E"/>
    <w:rsid w:val="0038462D"/>
    <w:rsid w:val="00384726"/>
    <w:rsid w:val="00384A64"/>
    <w:rsid w:val="00384A68"/>
    <w:rsid w:val="00384E4D"/>
    <w:rsid w:val="00385080"/>
    <w:rsid w:val="00385083"/>
    <w:rsid w:val="003851EC"/>
    <w:rsid w:val="0038525D"/>
    <w:rsid w:val="003852EC"/>
    <w:rsid w:val="00385452"/>
    <w:rsid w:val="00385928"/>
    <w:rsid w:val="00385AC9"/>
    <w:rsid w:val="00385CF4"/>
    <w:rsid w:val="003860E6"/>
    <w:rsid w:val="00386535"/>
    <w:rsid w:val="00386853"/>
    <w:rsid w:val="00387065"/>
    <w:rsid w:val="003872ED"/>
    <w:rsid w:val="0038738D"/>
    <w:rsid w:val="00387D12"/>
    <w:rsid w:val="00387FC3"/>
    <w:rsid w:val="00390034"/>
    <w:rsid w:val="00390057"/>
    <w:rsid w:val="00390270"/>
    <w:rsid w:val="0039043E"/>
    <w:rsid w:val="003907BE"/>
    <w:rsid w:val="003908E6"/>
    <w:rsid w:val="00390C3D"/>
    <w:rsid w:val="003911BC"/>
    <w:rsid w:val="003914A0"/>
    <w:rsid w:val="00391898"/>
    <w:rsid w:val="003918C7"/>
    <w:rsid w:val="00391A33"/>
    <w:rsid w:val="00391FAB"/>
    <w:rsid w:val="003920E4"/>
    <w:rsid w:val="003922AC"/>
    <w:rsid w:val="00392312"/>
    <w:rsid w:val="00392742"/>
    <w:rsid w:val="00392773"/>
    <w:rsid w:val="00392840"/>
    <w:rsid w:val="00392D93"/>
    <w:rsid w:val="00393227"/>
    <w:rsid w:val="003934B3"/>
    <w:rsid w:val="00393785"/>
    <w:rsid w:val="00393FA6"/>
    <w:rsid w:val="00393FAC"/>
    <w:rsid w:val="0039419B"/>
    <w:rsid w:val="00394452"/>
    <w:rsid w:val="0039450C"/>
    <w:rsid w:val="003949EA"/>
    <w:rsid w:val="00394A4F"/>
    <w:rsid w:val="00394B52"/>
    <w:rsid w:val="00394BA9"/>
    <w:rsid w:val="0039506B"/>
    <w:rsid w:val="00395A84"/>
    <w:rsid w:val="0039612A"/>
    <w:rsid w:val="003966CC"/>
    <w:rsid w:val="0039672C"/>
    <w:rsid w:val="003967A8"/>
    <w:rsid w:val="00396DCE"/>
    <w:rsid w:val="00396FE6"/>
    <w:rsid w:val="003974A4"/>
    <w:rsid w:val="00397834"/>
    <w:rsid w:val="00397D3F"/>
    <w:rsid w:val="003A00A4"/>
    <w:rsid w:val="003A0F41"/>
    <w:rsid w:val="003A12C5"/>
    <w:rsid w:val="003A12E5"/>
    <w:rsid w:val="003A1832"/>
    <w:rsid w:val="003A1A88"/>
    <w:rsid w:val="003A1B7E"/>
    <w:rsid w:val="003A1BE5"/>
    <w:rsid w:val="003A24A3"/>
    <w:rsid w:val="003A2645"/>
    <w:rsid w:val="003A2B42"/>
    <w:rsid w:val="003A356F"/>
    <w:rsid w:val="003A36F1"/>
    <w:rsid w:val="003A3940"/>
    <w:rsid w:val="003A3990"/>
    <w:rsid w:val="003A3EDD"/>
    <w:rsid w:val="003A40FF"/>
    <w:rsid w:val="003A48A8"/>
    <w:rsid w:val="003A5246"/>
    <w:rsid w:val="003A52C0"/>
    <w:rsid w:val="003A53A4"/>
    <w:rsid w:val="003A5747"/>
    <w:rsid w:val="003A5A0D"/>
    <w:rsid w:val="003A5E0B"/>
    <w:rsid w:val="003A5FDA"/>
    <w:rsid w:val="003A5FF0"/>
    <w:rsid w:val="003A6078"/>
    <w:rsid w:val="003A60D1"/>
    <w:rsid w:val="003A629B"/>
    <w:rsid w:val="003A642F"/>
    <w:rsid w:val="003A658A"/>
    <w:rsid w:val="003A77D5"/>
    <w:rsid w:val="003A7C8D"/>
    <w:rsid w:val="003A7D5F"/>
    <w:rsid w:val="003B018D"/>
    <w:rsid w:val="003B08B0"/>
    <w:rsid w:val="003B0AAF"/>
    <w:rsid w:val="003B0BAF"/>
    <w:rsid w:val="003B0FFC"/>
    <w:rsid w:val="003B21F1"/>
    <w:rsid w:val="003B2991"/>
    <w:rsid w:val="003B30F0"/>
    <w:rsid w:val="003B36A0"/>
    <w:rsid w:val="003B3856"/>
    <w:rsid w:val="003B39FA"/>
    <w:rsid w:val="003B3DDA"/>
    <w:rsid w:val="003B3EFB"/>
    <w:rsid w:val="003B4087"/>
    <w:rsid w:val="003B44B1"/>
    <w:rsid w:val="003B4621"/>
    <w:rsid w:val="003B4932"/>
    <w:rsid w:val="003B49DF"/>
    <w:rsid w:val="003B5352"/>
    <w:rsid w:val="003B5850"/>
    <w:rsid w:val="003B68EE"/>
    <w:rsid w:val="003B6DB9"/>
    <w:rsid w:val="003B6F45"/>
    <w:rsid w:val="003B759B"/>
    <w:rsid w:val="003B7A9C"/>
    <w:rsid w:val="003B7CD9"/>
    <w:rsid w:val="003B7EBD"/>
    <w:rsid w:val="003B7F1B"/>
    <w:rsid w:val="003C0011"/>
    <w:rsid w:val="003C0274"/>
    <w:rsid w:val="003C0308"/>
    <w:rsid w:val="003C0330"/>
    <w:rsid w:val="003C055F"/>
    <w:rsid w:val="003C0C86"/>
    <w:rsid w:val="003C1308"/>
    <w:rsid w:val="003C143A"/>
    <w:rsid w:val="003C16E7"/>
    <w:rsid w:val="003C1A3F"/>
    <w:rsid w:val="003C1D20"/>
    <w:rsid w:val="003C1DA7"/>
    <w:rsid w:val="003C1EB1"/>
    <w:rsid w:val="003C220E"/>
    <w:rsid w:val="003C2380"/>
    <w:rsid w:val="003C2810"/>
    <w:rsid w:val="003C29BC"/>
    <w:rsid w:val="003C2CB9"/>
    <w:rsid w:val="003C2E6A"/>
    <w:rsid w:val="003C2F24"/>
    <w:rsid w:val="003C3129"/>
    <w:rsid w:val="003C37B7"/>
    <w:rsid w:val="003C3A3A"/>
    <w:rsid w:val="003C3A46"/>
    <w:rsid w:val="003C404A"/>
    <w:rsid w:val="003C41B8"/>
    <w:rsid w:val="003C41F5"/>
    <w:rsid w:val="003C485D"/>
    <w:rsid w:val="003C4B17"/>
    <w:rsid w:val="003C4CDE"/>
    <w:rsid w:val="003C518F"/>
    <w:rsid w:val="003C530A"/>
    <w:rsid w:val="003C552F"/>
    <w:rsid w:val="003C5695"/>
    <w:rsid w:val="003C5874"/>
    <w:rsid w:val="003C593F"/>
    <w:rsid w:val="003C5C66"/>
    <w:rsid w:val="003C5CCC"/>
    <w:rsid w:val="003C6215"/>
    <w:rsid w:val="003C6294"/>
    <w:rsid w:val="003C64B4"/>
    <w:rsid w:val="003C656B"/>
    <w:rsid w:val="003C6901"/>
    <w:rsid w:val="003C747D"/>
    <w:rsid w:val="003C75A3"/>
    <w:rsid w:val="003C76C4"/>
    <w:rsid w:val="003C783D"/>
    <w:rsid w:val="003C7D00"/>
    <w:rsid w:val="003D0084"/>
    <w:rsid w:val="003D0305"/>
    <w:rsid w:val="003D06E9"/>
    <w:rsid w:val="003D08A3"/>
    <w:rsid w:val="003D09EC"/>
    <w:rsid w:val="003D0A06"/>
    <w:rsid w:val="003D0B75"/>
    <w:rsid w:val="003D0FC5"/>
    <w:rsid w:val="003D113D"/>
    <w:rsid w:val="003D12AC"/>
    <w:rsid w:val="003D12BD"/>
    <w:rsid w:val="003D159C"/>
    <w:rsid w:val="003D1A80"/>
    <w:rsid w:val="003D1A97"/>
    <w:rsid w:val="003D1C25"/>
    <w:rsid w:val="003D1CFA"/>
    <w:rsid w:val="003D399B"/>
    <w:rsid w:val="003D3AB4"/>
    <w:rsid w:val="003D3DF2"/>
    <w:rsid w:val="003D424D"/>
    <w:rsid w:val="003D4293"/>
    <w:rsid w:val="003D42EB"/>
    <w:rsid w:val="003D4794"/>
    <w:rsid w:val="003D4D0D"/>
    <w:rsid w:val="003D4DE4"/>
    <w:rsid w:val="003D54B5"/>
    <w:rsid w:val="003D5701"/>
    <w:rsid w:val="003D5743"/>
    <w:rsid w:val="003D58F9"/>
    <w:rsid w:val="003D59E8"/>
    <w:rsid w:val="003D5FBA"/>
    <w:rsid w:val="003D6067"/>
    <w:rsid w:val="003D62E9"/>
    <w:rsid w:val="003D6476"/>
    <w:rsid w:val="003D6DAD"/>
    <w:rsid w:val="003D6FB3"/>
    <w:rsid w:val="003D798D"/>
    <w:rsid w:val="003D7C94"/>
    <w:rsid w:val="003D7EB7"/>
    <w:rsid w:val="003DD80D"/>
    <w:rsid w:val="003E005B"/>
    <w:rsid w:val="003E0F11"/>
    <w:rsid w:val="003E0FDD"/>
    <w:rsid w:val="003E1AB5"/>
    <w:rsid w:val="003E1D64"/>
    <w:rsid w:val="003E1DE3"/>
    <w:rsid w:val="003E1F9F"/>
    <w:rsid w:val="003E2424"/>
    <w:rsid w:val="003E256B"/>
    <w:rsid w:val="003E274B"/>
    <w:rsid w:val="003E27AC"/>
    <w:rsid w:val="003E2B86"/>
    <w:rsid w:val="003E2EF7"/>
    <w:rsid w:val="003E3234"/>
    <w:rsid w:val="003E33D9"/>
    <w:rsid w:val="003E3454"/>
    <w:rsid w:val="003E34E5"/>
    <w:rsid w:val="003E3E18"/>
    <w:rsid w:val="003E4CB0"/>
    <w:rsid w:val="003E535A"/>
    <w:rsid w:val="003E53BD"/>
    <w:rsid w:val="003E53FD"/>
    <w:rsid w:val="003E551F"/>
    <w:rsid w:val="003E59E0"/>
    <w:rsid w:val="003E5E22"/>
    <w:rsid w:val="003E627F"/>
    <w:rsid w:val="003E6356"/>
    <w:rsid w:val="003E679A"/>
    <w:rsid w:val="003E67B9"/>
    <w:rsid w:val="003E68D8"/>
    <w:rsid w:val="003E70EB"/>
    <w:rsid w:val="003E73AA"/>
    <w:rsid w:val="003E74DC"/>
    <w:rsid w:val="003E7F54"/>
    <w:rsid w:val="003E7FA8"/>
    <w:rsid w:val="003F0086"/>
    <w:rsid w:val="003F0389"/>
    <w:rsid w:val="003F0821"/>
    <w:rsid w:val="003F0BB7"/>
    <w:rsid w:val="003F0BFA"/>
    <w:rsid w:val="003F1353"/>
    <w:rsid w:val="003F13B8"/>
    <w:rsid w:val="003F151C"/>
    <w:rsid w:val="003F24C0"/>
    <w:rsid w:val="003F2834"/>
    <w:rsid w:val="003F2A92"/>
    <w:rsid w:val="003F3AF4"/>
    <w:rsid w:val="003F3DAF"/>
    <w:rsid w:val="003F3F3D"/>
    <w:rsid w:val="003F44E3"/>
    <w:rsid w:val="003F56B6"/>
    <w:rsid w:val="003F5940"/>
    <w:rsid w:val="003F5B51"/>
    <w:rsid w:val="003F6251"/>
    <w:rsid w:val="003F629F"/>
    <w:rsid w:val="003F6C86"/>
    <w:rsid w:val="003F6C9E"/>
    <w:rsid w:val="003F6D56"/>
    <w:rsid w:val="003F6FCD"/>
    <w:rsid w:val="003F7414"/>
    <w:rsid w:val="003F74F0"/>
    <w:rsid w:val="003F775B"/>
    <w:rsid w:val="00400478"/>
    <w:rsid w:val="004004FF"/>
    <w:rsid w:val="00400610"/>
    <w:rsid w:val="00400613"/>
    <w:rsid w:val="00401326"/>
    <w:rsid w:val="0040153D"/>
    <w:rsid w:val="00401B42"/>
    <w:rsid w:val="00401D82"/>
    <w:rsid w:val="00401FCA"/>
    <w:rsid w:val="0040236C"/>
    <w:rsid w:val="004026A2"/>
    <w:rsid w:val="004026C7"/>
    <w:rsid w:val="00402C69"/>
    <w:rsid w:val="00403484"/>
    <w:rsid w:val="004035F9"/>
    <w:rsid w:val="0040368B"/>
    <w:rsid w:val="004042A2"/>
    <w:rsid w:val="004043A2"/>
    <w:rsid w:val="004049D6"/>
    <w:rsid w:val="00404D6B"/>
    <w:rsid w:val="00404DA2"/>
    <w:rsid w:val="0040510D"/>
    <w:rsid w:val="00405896"/>
    <w:rsid w:val="004058E4"/>
    <w:rsid w:val="00405F9F"/>
    <w:rsid w:val="004062DC"/>
    <w:rsid w:val="0040657B"/>
    <w:rsid w:val="0040661C"/>
    <w:rsid w:val="00406671"/>
    <w:rsid w:val="00406747"/>
    <w:rsid w:val="004068E5"/>
    <w:rsid w:val="004069C3"/>
    <w:rsid w:val="00407086"/>
    <w:rsid w:val="00407339"/>
    <w:rsid w:val="00407349"/>
    <w:rsid w:val="00407EDB"/>
    <w:rsid w:val="00410753"/>
    <w:rsid w:val="0041084F"/>
    <w:rsid w:val="004114ED"/>
    <w:rsid w:val="0041174A"/>
    <w:rsid w:val="004119EE"/>
    <w:rsid w:val="0041208D"/>
    <w:rsid w:val="00412534"/>
    <w:rsid w:val="004126E0"/>
    <w:rsid w:val="00412923"/>
    <w:rsid w:val="00412AA7"/>
    <w:rsid w:val="00412C4B"/>
    <w:rsid w:val="00412DB6"/>
    <w:rsid w:val="00412EAE"/>
    <w:rsid w:val="00413051"/>
    <w:rsid w:val="0041319A"/>
    <w:rsid w:val="004133BA"/>
    <w:rsid w:val="00413852"/>
    <w:rsid w:val="00413B84"/>
    <w:rsid w:val="0041401C"/>
    <w:rsid w:val="0041416C"/>
    <w:rsid w:val="00414522"/>
    <w:rsid w:val="00414A94"/>
    <w:rsid w:val="00414C11"/>
    <w:rsid w:val="00415048"/>
    <w:rsid w:val="004154BD"/>
    <w:rsid w:val="00415C77"/>
    <w:rsid w:val="004163F0"/>
    <w:rsid w:val="00416636"/>
    <w:rsid w:val="004171DF"/>
    <w:rsid w:val="004175E1"/>
    <w:rsid w:val="00417DAC"/>
    <w:rsid w:val="00420247"/>
    <w:rsid w:val="0042031C"/>
    <w:rsid w:val="0042065E"/>
    <w:rsid w:val="00420A60"/>
    <w:rsid w:val="00420D62"/>
    <w:rsid w:val="00420D9A"/>
    <w:rsid w:val="00420F3F"/>
    <w:rsid w:val="00421145"/>
    <w:rsid w:val="00421209"/>
    <w:rsid w:val="0042186B"/>
    <w:rsid w:val="00421B28"/>
    <w:rsid w:val="00421FC4"/>
    <w:rsid w:val="004220F3"/>
    <w:rsid w:val="004222A2"/>
    <w:rsid w:val="004228A5"/>
    <w:rsid w:val="00422F38"/>
    <w:rsid w:val="0042397B"/>
    <w:rsid w:val="00423E68"/>
    <w:rsid w:val="00424152"/>
    <w:rsid w:val="00424184"/>
    <w:rsid w:val="0042464C"/>
    <w:rsid w:val="00424B30"/>
    <w:rsid w:val="004250D8"/>
    <w:rsid w:val="0042512F"/>
    <w:rsid w:val="004253FE"/>
    <w:rsid w:val="0042577B"/>
    <w:rsid w:val="00425EB8"/>
    <w:rsid w:val="0042621E"/>
    <w:rsid w:val="0042681F"/>
    <w:rsid w:val="00426A0B"/>
    <w:rsid w:val="00426EB4"/>
    <w:rsid w:val="00426FE3"/>
    <w:rsid w:val="00427320"/>
    <w:rsid w:val="00427340"/>
    <w:rsid w:val="004277E2"/>
    <w:rsid w:val="0043038C"/>
    <w:rsid w:val="0043047C"/>
    <w:rsid w:val="0043086C"/>
    <w:rsid w:val="004309AE"/>
    <w:rsid w:val="004309C4"/>
    <w:rsid w:val="00430B37"/>
    <w:rsid w:val="00430C67"/>
    <w:rsid w:val="0043154C"/>
    <w:rsid w:val="004315CE"/>
    <w:rsid w:val="00431772"/>
    <w:rsid w:val="00431CAD"/>
    <w:rsid w:val="004320E2"/>
    <w:rsid w:val="0043254A"/>
    <w:rsid w:val="004325A4"/>
    <w:rsid w:val="004326A6"/>
    <w:rsid w:val="0043279A"/>
    <w:rsid w:val="004327E7"/>
    <w:rsid w:val="00432955"/>
    <w:rsid w:val="00432C68"/>
    <w:rsid w:val="00433001"/>
    <w:rsid w:val="0043356A"/>
    <w:rsid w:val="00433A1D"/>
    <w:rsid w:val="00433B39"/>
    <w:rsid w:val="00433FC4"/>
    <w:rsid w:val="00434150"/>
    <w:rsid w:val="00434187"/>
    <w:rsid w:val="0043418B"/>
    <w:rsid w:val="00434468"/>
    <w:rsid w:val="004349D1"/>
    <w:rsid w:val="00434DA1"/>
    <w:rsid w:val="00434DED"/>
    <w:rsid w:val="00434F3B"/>
    <w:rsid w:val="00434F45"/>
    <w:rsid w:val="004351D4"/>
    <w:rsid w:val="0043570F"/>
    <w:rsid w:val="0043591B"/>
    <w:rsid w:val="00435CD1"/>
    <w:rsid w:val="00435DCC"/>
    <w:rsid w:val="00435F26"/>
    <w:rsid w:val="0043646B"/>
    <w:rsid w:val="004368F2"/>
    <w:rsid w:val="00436BF4"/>
    <w:rsid w:val="00436C33"/>
    <w:rsid w:val="00436DE8"/>
    <w:rsid w:val="00437098"/>
    <w:rsid w:val="004373FE"/>
    <w:rsid w:val="00437E41"/>
    <w:rsid w:val="00437F19"/>
    <w:rsid w:val="00440023"/>
    <w:rsid w:val="004405E7"/>
    <w:rsid w:val="00440A80"/>
    <w:rsid w:val="00440C9D"/>
    <w:rsid w:val="00440F36"/>
    <w:rsid w:val="00440F5B"/>
    <w:rsid w:val="004410B3"/>
    <w:rsid w:val="004414D4"/>
    <w:rsid w:val="00441525"/>
    <w:rsid w:val="004416EA"/>
    <w:rsid w:val="00441CC8"/>
    <w:rsid w:val="00441CCC"/>
    <w:rsid w:val="00441D16"/>
    <w:rsid w:val="00442112"/>
    <w:rsid w:val="0044243F"/>
    <w:rsid w:val="004424E4"/>
    <w:rsid w:val="004427D3"/>
    <w:rsid w:val="0044296A"/>
    <w:rsid w:val="00442B0B"/>
    <w:rsid w:val="00442FF7"/>
    <w:rsid w:val="00443354"/>
    <w:rsid w:val="0044338E"/>
    <w:rsid w:val="004435DD"/>
    <w:rsid w:val="00443616"/>
    <w:rsid w:val="00443A52"/>
    <w:rsid w:val="00443B24"/>
    <w:rsid w:val="00443E56"/>
    <w:rsid w:val="00443E8E"/>
    <w:rsid w:val="00443F68"/>
    <w:rsid w:val="0044441B"/>
    <w:rsid w:val="00444638"/>
    <w:rsid w:val="00444BAF"/>
    <w:rsid w:val="00444E98"/>
    <w:rsid w:val="00444EEB"/>
    <w:rsid w:val="00445246"/>
    <w:rsid w:val="0044557A"/>
    <w:rsid w:val="00445695"/>
    <w:rsid w:val="00445A11"/>
    <w:rsid w:val="00445F20"/>
    <w:rsid w:val="00446374"/>
    <w:rsid w:val="0044646C"/>
    <w:rsid w:val="00446712"/>
    <w:rsid w:val="00446A96"/>
    <w:rsid w:val="00447A81"/>
    <w:rsid w:val="00447AFF"/>
    <w:rsid w:val="00447BA7"/>
    <w:rsid w:val="00447CFF"/>
    <w:rsid w:val="00447EF5"/>
    <w:rsid w:val="004503DC"/>
    <w:rsid w:val="00450611"/>
    <w:rsid w:val="00450808"/>
    <w:rsid w:val="00450A3A"/>
    <w:rsid w:val="00450A75"/>
    <w:rsid w:val="00451181"/>
    <w:rsid w:val="00451D11"/>
    <w:rsid w:val="00451E54"/>
    <w:rsid w:val="00451EB0"/>
    <w:rsid w:val="00452433"/>
    <w:rsid w:val="004528EE"/>
    <w:rsid w:val="00452934"/>
    <w:rsid w:val="00452E77"/>
    <w:rsid w:val="004535A8"/>
    <w:rsid w:val="0045362C"/>
    <w:rsid w:val="004539C8"/>
    <w:rsid w:val="00453B63"/>
    <w:rsid w:val="00453FCC"/>
    <w:rsid w:val="00454CD3"/>
    <w:rsid w:val="004550AE"/>
    <w:rsid w:val="004550DC"/>
    <w:rsid w:val="00455102"/>
    <w:rsid w:val="004551C9"/>
    <w:rsid w:val="00455257"/>
    <w:rsid w:val="00455345"/>
    <w:rsid w:val="00455514"/>
    <w:rsid w:val="00455623"/>
    <w:rsid w:val="00455775"/>
    <w:rsid w:val="00455C74"/>
    <w:rsid w:val="0045611A"/>
    <w:rsid w:val="00456263"/>
    <w:rsid w:val="004567B5"/>
    <w:rsid w:val="00456921"/>
    <w:rsid w:val="004569E7"/>
    <w:rsid w:val="00456B07"/>
    <w:rsid w:val="0045734E"/>
    <w:rsid w:val="0045740F"/>
    <w:rsid w:val="00457AB4"/>
    <w:rsid w:val="0046006E"/>
    <w:rsid w:val="004606AC"/>
    <w:rsid w:val="00460BAF"/>
    <w:rsid w:val="0046117C"/>
    <w:rsid w:val="00461348"/>
    <w:rsid w:val="00461706"/>
    <w:rsid w:val="00461973"/>
    <w:rsid w:val="00461BC9"/>
    <w:rsid w:val="00461C21"/>
    <w:rsid w:val="00462229"/>
    <w:rsid w:val="00462410"/>
    <w:rsid w:val="00462736"/>
    <w:rsid w:val="0046273D"/>
    <w:rsid w:val="00462A88"/>
    <w:rsid w:val="00463245"/>
    <w:rsid w:val="00463E4C"/>
    <w:rsid w:val="0046407A"/>
    <w:rsid w:val="00464D84"/>
    <w:rsid w:val="00464E7A"/>
    <w:rsid w:val="00465152"/>
    <w:rsid w:val="00465405"/>
    <w:rsid w:val="0046567F"/>
    <w:rsid w:val="00465A5B"/>
    <w:rsid w:val="00465CD7"/>
    <w:rsid w:val="00465CEB"/>
    <w:rsid w:val="00465EEF"/>
    <w:rsid w:val="00465FD6"/>
    <w:rsid w:val="00466730"/>
    <w:rsid w:val="00467199"/>
    <w:rsid w:val="00467557"/>
    <w:rsid w:val="00467AAC"/>
    <w:rsid w:val="004705A5"/>
    <w:rsid w:val="004705D1"/>
    <w:rsid w:val="0047077A"/>
    <w:rsid w:val="00470E58"/>
    <w:rsid w:val="00470F3A"/>
    <w:rsid w:val="004717EE"/>
    <w:rsid w:val="004718F0"/>
    <w:rsid w:val="00471918"/>
    <w:rsid w:val="0047250F"/>
    <w:rsid w:val="00472C9E"/>
    <w:rsid w:val="00472E05"/>
    <w:rsid w:val="00472FA9"/>
    <w:rsid w:val="00472FF8"/>
    <w:rsid w:val="004733F8"/>
    <w:rsid w:val="00474B92"/>
    <w:rsid w:val="004765B8"/>
    <w:rsid w:val="004769F4"/>
    <w:rsid w:val="00476A45"/>
    <w:rsid w:val="00476C7A"/>
    <w:rsid w:val="0047731D"/>
    <w:rsid w:val="004773A1"/>
    <w:rsid w:val="00477817"/>
    <w:rsid w:val="00477887"/>
    <w:rsid w:val="00477B5F"/>
    <w:rsid w:val="0048069C"/>
    <w:rsid w:val="00480D01"/>
    <w:rsid w:val="00480D98"/>
    <w:rsid w:val="0048127F"/>
    <w:rsid w:val="004816C9"/>
    <w:rsid w:val="00482145"/>
    <w:rsid w:val="00482482"/>
    <w:rsid w:val="00482654"/>
    <w:rsid w:val="00482659"/>
    <w:rsid w:val="004828BF"/>
    <w:rsid w:val="00482C3F"/>
    <w:rsid w:val="00482D7D"/>
    <w:rsid w:val="00483644"/>
    <w:rsid w:val="00483FBB"/>
    <w:rsid w:val="0048423A"/>
    <w:rsid w:val="00484473"/>
    <w:rsid w:val="004845B0"/>
    <w:rsid w:val="00484D6E"/>
    <w:rsid w:val="00484D79"/>
    <w:rsid w:val="0048517C"/>
    <w:rsid w:val="0048535C"/>
    <w:rsid w:val="00485607"/>
    <w:rsid w:val="004859E8"/>
    <w:rsid w:val="00485DEC"/>
    <w:rsid w:val="00486308"/>
    <w:rsid w:val="004868D4"/>
    <w:rsid w:val="00486BA4"/>
    <w:rsid w:val="0048741E"/>
    <w:rsid w:val="00487750"/>
    <w:rsid w:val="00487AB0"/>
    <w:rsid w:val="00487DA8"/>
    <w:rsid w:val="004901FF"/>
    <w:rsid w:val="0049059F"/>
    <w:rsid w:val="004905EC"/>
    <w:rsid w:val="00490B76"/>
    <w:rsid w:val="00490DFF"/>
    <w:rsid w:val="00491908"/>
    <w:rsid w:val="00491ACC"/>
    <w:rsid w:val="00491BBA"/>
    <w:rsid w:val="00491DB4"/>
    <w:rsid w:val="00492591"/>
    <w:rsid w:val="0049265E"/>
    <w:rsid w:val="004929FC"/>
    <w:rsid w:val="00492EA4"/>
    <w:rsid w:val="004931A9"/>
    <w:rsid w:val="004936EF"/>
    <w:rsid w:val="0049384C"/>
    <w:rsid w:val="00493AF2"/>
    <w:rsid w:val="00493B6A"/>
    <w:rsid w:val="00493B76"/>
    <w:rsid w:val="00494220"/>
    <w:rsid w:val="0049440E"/>
    <w:rsid w:val="00494473"/>
    <w:rsid w:val="00494BD8"/>
    <w:rsid w:val="004953BC"/>
    <w:rsid w:val="004956E1"/>
    <w:rsid w:val="00495806"/>
    <w:rsid w:val="00495A3E"/>
    <w:rsid w:val="00495C03"/>
    <w:rsid w:val="00495F5D"/>
    <w:rsid w:val="0049608D"/>
    <w:rsid w:val="0049610C"/>
    <w:rsid w:val="004966BB"/>
    <w:rsid w:val="00496B6E"/>
    <w:rsid w:val="00497036"/>
    <w:rsid w:val="0049703C"/>
    <w:rsid w:val="004970DB"/>
    <w:rsid w:val="00497378"/>
    <w:rsid w:val="00497574"/>
    <w:rsid w:val="004977A5"/>
    <w:rsid w:val="00497A89"/>
    <w:rsid w:val="004A0083"/>
    <w:rsid w:val="004A0409"/>
    <w:rsid w:val="004A0619"/>
    <w:rsid w:val="004A06BE"/>
    <w:rsid w:val="004A0AC9"/>
    <w:rsid w:val="004A0EE5"/>
    <w:rsid w:val="004A1048"/>
    <w:rsid w:val="004A1527"/>
    <w:rsid w:val="004A1655"/>
    <w:rsid w:val="004A1B10"/>
    <w:rsid w:val="004A1DF1"/>
    <w:rsid w:val="004A1F59"/>
    <w:rsid w:val="004A230F"/>
    <w:rsid w:val="004A249E"/>
    <w:rsid w:val="004A2595"/>
    <w:rsid w:val="004A2632"/>
    <w:rsid w:val="004A327A"/>
    <w:rsid w:val="004A3309"/>
    <w:rsid w:val="004A39FC"/>
    <w:rsid w:val="004A3CAF"/>
    <w:rsid w:val="004A44B0"/>
    <w:rsid w:val="004A4920"/>
    <w:rsid w:val="004A50EE"/>
    <w:rsid w:val="004A548D"/>
    <w:rsid w:val="004A551A"/>
    <w:rsid w:val="004A5827"/>
    <w:rsid w:val="004A5D8C"/>
    <w:rsid w:val="004A5F26"/>
    <w:rsid w:val="004A64B9"/>
    <w:rsid w:val="004A6A7A"/>
    <w:rsid w:val="004A6E04"/>
    <w:rsid w:val="004A6EDF"/>
    <w:rsid w:val="004A7083"/>
    <w:rsid w:val="004A7299"/>
    <w:rsid w:val="004A72D8"/>
    <w:rsid w:val="004A73A8"/>
    <w:rsid w:val="004A7C7D"/>
    <w:rsid w:val="004B00F4"/>
    <w:rsid w:val="004B06E7"/>
    <w:rsid w:val="004B06FF"/>
    <w:rsid w:val="004B07D3"/>
    <w:rsid w:val="004B07DE"/>
    <w:rsid w:val="004B085F"/>
    <w:rsid w:val="004B0D4E"/>
    <w:rsid w:val="004B15E8"/>
    <w:rsid w:val="004B1742"/>
    <w:rsid w:val="004B1CAD"/>
    <w:rsid w:val="004B1D2F"/>
    <w:rsid w:val="004B1EF9"/>
    <w:rsid w:val="004B1F5D"/>
    <w:rsid w:val="004B21EC"/>
    <w:rsid w:val="004B2266"/>
    <w:rsid w:val="004B27C4"/>
    <w:rsid w:val="004B3474"/>
    <w:rsid w:val="004B38CD"/>
    <w:rsid w:val="004B39B6"/>
    <w:rsid w:val="004B3BBE"/>
    <w:rsid w:val="004B3EB2"/>
    <w:rsid w:val="004B4268"/>
    <w:rsid w:val="004B45A7"/>
    <w:rsid w:val="004B4849"/>
    <w:rsid w:val="004B4C0F"/>
    <w:rsid w:val="004B4EBC"/>
    <w:rsid w:val="004B5C22"/>
    <w:rsid w:val="004B69A7"/>
    <w:rsid w:val="004B6B58"/>
    <w:rsid w:val="004B6FC5"/>
    <w:rsid w:val="004B765A"/>
    <w:rsid w:val="004B77E6"/>
    <w:rsid w:val="004B794D"/>
    <w:rsid w:val="004B7D84"/>
    <w:rsid w:val="004B7F7B"/>
    <w:rsid w:val="004C0944"/>
    <w:rsid w:val="004C0AF3"/>
    <w:rsid w:val="004C0C06"/>
    <w:rsid w:val="004C0F29"/>
    <w:rsid w:val="004C11E5"/>
    <w:rsid w:val="004C197D"/>
    <w:rsid w:val="004C1EBC"/>
    <w:rsid w:val="004C200A"/>
    <w:rsid w:val="004C26F4"/>
    <w:rsid w:val="004C2D8F"/>
    <w:rsid w:val="004C2FA1"/>
    <w:rsid w:val="004C322B"/>
    <w:rsid w:val="004C3295"/>
    <w:rsid w:val="004C32B0"/>
    <w:rsid w:val="004C3438"/>
    <w:rsid w:val="004C3638"/>
    <w:rsid w:val="004C3A33"/>
    <w:rsid w:val="004C3A87"/>
    <w:rsid w:val="004C3AC6"/>
    <w:rsid w:val="004C471B"/>
    <w:rsid w:val="004C48CE"/>
    <w:rsid w:val="004C5F1B"/>
    <w:rsid w:val="004C5F57"/>
    <w:rsid w:val="004C6063"/>
    <w:rsid w:val="004C66EF"/>
    <w:rsid w:val="004C675E"/>
    <w:rsid w:val="004C6837"/>
    <w:rsid w:val="004C6BA6"/>
    <w:rsid w:val="004C6E5E"/>
    <w:rsid w:val="004C70DC"/>
    <w:rsid w:val="004C7145"/>
    <w:rsid w:val="004C74B7"/>
    <w:rsid w:val="004C75C8"/>
    <w:rsid w:val="004C761A"/>
    <w:rsid w:val="004C7BD6"/>
    <w:rsid w:val="004C7CA9"/>
    <w:rsid w:val="004C7CE2"/>
    <w:rsid w:val="004C7E3F"/>
    <w:rsid w:val="004D01FE"/>
    <w:rsid w:val="004D0462"/>
    <w:rsid w:val="004D07A9"/>
    <w:rsid w:val="004D08C8"/>
    <w:rsid w:val="004D0B41"/>
    <w:rsid w:val="004D0CF5"/>
    <w:rsid w:val="004D0EF8"/>
    <w:rsid w:val="004D13D3"/>
    <w:rsid w:val="004D1546"/>
    <w:rsid w:val="004D215D"/>
    <w:rsid w:val="004D275E"/>
    <w:rsid w:val="004D2A7E"/>
    <w:rsid w:val="004D2DC9"/>
    <w:rsid w:val="004D3684"/>
    <w:rsid w:val="004D371A"/>
    <w:rsid w:val="004D38E8"/>
    <w:rsid w:val="004D3DCE"/>
    <w:rsid w:val="004D3FAA"/>
    <w:rsid w:val="004D450D"/>
    <w:rsid w:val="004D4F5A"/>
    <w:rsid w:val="004D50C9"/>
    <w:rsid w:val="004D520C"/>
    <w:rsid w:val="004D5330"/>
    <w:rsid w:val="004D54CF"/>
    <w:rsid w:val="004D5890"/>
    <w:rsid w:val="004D5FC2"/>
    <w:rsid w:val="004D6087"/>
    <w:rsid w:val="004D641C"/>
    <w:rsid w:val="004D6425"/>
    <w:rsid w:val="004D67E9"/>
    <w:rsid w:val="004D6AB9"/>
    <w:rsid w:val="004D6F3A"/>
    <w:rsid w:val="004D714C"/>
    <w:rsid w:val="004D71EC"/>
    <w:rsid w:val="004D780E"/>
    <w:rsid w:val="004D793E"/>
    <w:rsid w:val="004D7A23"/>
    <w:rsid w:val="004D7CEA"/>
    <w:rsid w:val="004D7E02"/>
    <w:rsid w:val="004E0275"/>
    <w:rsid w:val="004E05EB"/>
    <w:rsid w:val="004E0705"/>
    <w:rsid w:val="004E0B4A"/>
    <w:rsid w:val="004E18EC"/>
    <w:rsid w:val="004E18F0"/>
    <w:rsid w:val="004E18FB"/>
    <w:rsid w:val="004E1A9F"/>
    <w:rsid w:val="004E1BE0"/>
    <w:rsid w:val="004E1D18"/>
    <w:rsid w:val="004E1DEF"/>
    <w:rsid w:val="004E2273"/>
    <w:rsid w:val="004E22FD"/>
    <w:rsid w:val="004E2498"/>
    <w:rsid w:val="004E2F6E"/>
    <w:rsid w:val="004E3088"/>
    <w:rsid w:val="004E31A1"/>
    <w:rsid w:val="004E3261"/>
    <w:rsid w:val="004E33A4"/>
    <w:rsid w:val="004E3DD8"/>
    <w:rsid w:val="004E3E87"/>
    <w:rsid w:val="004E3F48"/>
    <w:rsid w:val="004E4B84"/>
    <w:rsid w:val="004E5416"/>
    <w:rsid w:val="004E5779"/>
    <w:rsid w:val="004E5B7C"/>
    <w:rsid w:val="004E5BA9"/>
    <w:rsid w:val="004E5BEB"/>
    <w:rsid w:val="004E5C6F"/>
    <w:rsid w:val="004E5CE9"/>
    <w:rsid w:val="004E5EB4"/>
    <w:rsid w:val="004E61C5"/>
    <w:rsid w:val="004E65BB"/>
    <w:rsid w:val="004E6C8B"/>
    <w:rsid w:val="004E6E0B"/>
    <w:rsid w:val="004E7239"/>
    <w:rsid w:val="004E7762"/>
    <w:rsid w:val="004E7D05"/>
    <w:rsid w:val="004F0421"/>
    <w:rsid w:val="004F04D7"/>
    <w:rsid w:val="004F0889"/>
    <w:rsid w:val="004F0BBD"/>
    <w:rsid w:val="004F0D66"/>
    <w:rsid w:val="004F1138"/>
    <w:rsid w:val="004F13F1"/>
    <w:rsid w:val="004F17E4"/>
    <w:rsid w:val="004F1AA7"/>
    <w:rsid w:val="004F1B05"/>
    <w:rsid w:val="004F1E0B"/>
    <w:rsid w:val="004F1F52"/>
    <w:rsid w:val="004F1FB2"/>
    <w:rsid w:val="004F267C"/>
    <w:rsid w:val="004F27F5"/>
    <w:rsid w:val="004F299A"/>
    <w:rsid w:val="004F2C58"/>
    <w:rsid w:val="004F2E79"/>
    <w:rsid w:val="004F32A3"/>
    <w:rsid w:val="004F37CC"/>
    <w:rsid w:val="004F37F4"/>
    <w:rsid w:val="004F3993"/>
    <w:rsid w:val="004F3AA2"/>
    <w:rsid w:val="004F3CDF"/>
    <w:rsid w:val="004F3F7D"/>
    <w:rsid w:val="004F4139"/>
    <w:rsid w:val="004F4436"/>
    <w:rsid w:val="004F48F4"/>
    <w:rsid w:val="004F4F48"/>
    <w:rsid w:val="004F5DC9"/>
    <w:rsid w:val="004F5EDF"/>
    <w:rsid w:val="004F5EF0"/>
    <w:rsid w:val="004F6535"/>
    <w:rsid w:val="004F66B8"/>
    <w:rsid w:val="004F6962"/>
    <w:rsid w:val="004F6A0E"/>
    <w:rsid w:val="004F6BB0"/>
    <w:rsid w:val="004F6CB7"/>
    <w:rsid w:val="004F6DAD"/>
    <w:rsid w:val="004F6E1E"/>
    <w:rsid w:val="004F6F34"/>
    <w:rsid w:val="004F7253"/>
    <w:rsid w:val="004F74C7"/>
    <w:rsid w:val="004F7567"/>
    <w:rsid w:val="004F7937"/>
    <w:rsid w:val="004F7B05"/>
    <w:rsid w:val="004F7D04"/>
    <w:rsid w:val="00500670"/>
    <w:rsid w:val="0050137A"/>
    <w:rsid w:val="0050138C"/>
    <w:rsid w:val="00501511"/>
    <w:rsid w:val="00501AC0"/>
    <w:rsid w:val="00501C50"/>
    <w:rsid w:val="00501C7A"/>
    <w:rsid w:val="00502B86"/>
    <w:rsid w:val="00502CD7"/>
    <w:rsid w:val="00503084"/>
    <w:rsid w:val="00503526"/>
    <w:rsid w:val="0050383E"/>
    <w:rsid w:val="00503E96"/>
    <w:rsid w:val="00503ED2"/>
    <w:rsid w:val="00503FB5"/>
    <w:rsid w:val="005040B9"/>
    <w:rsid w:val="005041A9"/>
    <w:rsid w:val="005042F7"/>
    <w:rsid w:val="00504E25"/>
    <w:rsid w:val="005052D9"/>
    <w:rsid w:val="005053C5"/>
    <w:rsid w:val="0050595F"/>
    <w:rsid w:val="00505A67"/>
    <w:rsid w:val="00505AAD"/>
    <w:rsid w:val="005062DD"/>
    <w:rsid w:val="005069D0"/>
    <w:rsid w:val="005073F3"/>
    <w:rsid w:val="0050770A"/>
    <w:rsid w:val="00510525"/>
    <w:rsid w:val="00510C82"/>
    <w:rsid w:val="00510FD5"/>
    <w:rsid w:val="0051108F"/>
    <w:rsid w:val="00511521"/>
    <w:rsid w:val="0051160E"/>
    <w:rsid w:val="00511A1F"/>
    <w:rsid w:val="00511B6C"/>
    <w:rsid w:val="00511B8D"/>
    <w:rsid w:val="00511C67"/>
    <w:rsid w:val="00511DD6"/>
    <w:rsid w:val="00511E35"/>
    <w:rsid w:val="00512305"/>
    <w:rsid w:val="00512887"/>
    <w:rsid w:val="00512B6B"/>
    <w:rsid w:val="00512EAB"/>
    <w:rsid w:val="00512FEF"/>
    <w:rsid w:val="00513033"/>
    <w:rsid w:val="00513189"/>
    <w:rsid w:val="005133C6"/>
    <w:rsid w:val="005140BE"/>
    <w:rsid w:val="00514227"/>
    <w:rsid w:val="00514397"/>
    <w:rsid w:val="00514452"/>
    <w:rsid w:val="005145B6"/>
    <w:rsid w:val="005145ED"/>
    <w:rsid w:val="00514A1E"/>
    <w:rsid w:val="005150F1"/>
    <w:rsid w:val="0051583D"/>
    <w:rsid w:val="00516076"/>
    <w:rsid w:val="005160A7"/>
    <w:rsid w:val="005160EE"/>
    <w:rsid w:val="00516456"/>
    <w:rsid w:val="005165D9"/>
    <w:rsid w:val="005166AD"/>
    <w:rsid w:val="005168DA"/>
    <w:rsid w:val="00517475"/>
    <w:rsid w:val="005179B9"/>
    <w:rsid w:val="00517ADE"/>
    <w:rsid w:val="00517B9D"/>
    <w:rsid w:val="00521077"/>
    <w:rsid w:val="00521F91"/>
    <w:rsid w:val="005220F3"/>
    <w:rsid w:val="0052223F"/>
    <w:rsid w:val="005222B7"/>
    <w:rsid w:val="00522C4E"/>
    <w:rsid w:val="00522D58"/>
    <w:rsid w:val="00523463"/>
    <w:rsid w:val="00523CD4"/>
    <w:rsid w:val="00523F86"/>
    <w:rsid w:val="00523FDA"/>
    <w:rsid w:val="00524525"/>
    <w:rsid w:val="0052470F"/>
    <w:rsid w:val="0052482E"/>
    <w:rsid w:val="00524D63"/>
    <w:rsid w:val="00524DEA"/>
    <w:rsid w:val="00524E18"/>
    <w:rsid w:val="00524E92"/>
    <w:rsid w:val="00524F89"/>
    <w:rsid w:val="0052521A"/>
    <w:rsid w:val="005256DF"/>
    <w:rsid w:val="005257E9"/>
    <w:rsid w:val="0052580B"/>
    <w:rsid w:val="00525CE4"/>
    <w:rsid w:val="00526448"/>
    <w:rsid w:val="005265A2"/>
    <w:rsid w:val="00526837"/>
    <w:rsid w:val="005268C1"/>
    <w:rsid w:val="00526A17"/>
    <w:rsid w:val="00526CD8"/>
    <w:rsid w:val="00526D2F"/>
    <w:rsid w:val="00527719"/>
    <w:rsid w:val="00530246"/>
    <w:rsid w:val="00530254"/>
    <w:rsid w:val="00530A49"/>
    <w:rsid w:val="00530BB7"/>
    <w:rsid w:val="00531512"/>
    <w:rsid w:val="00531AA9"/>
    <w:rsid w:val="00531DF0"/>
    <w:rsid w:val="00532113"/>
    <w:rsid w:val="0053272D"/>
    <w:rsid w:val="005328F3"/>
    <w:rsid w:val="005329B9"/>
    <w:rsid w:val="005332DF"/>
    <w:rsid w:val="0053389E"/>
    <w:rsid w:val="00534309"/>
    <w:rsid w:val="00534F99"/>
    <w:rsid w:val="00535282"/>
    <w:rsid w:val="005354AE"/>
    <w:rsid w:val="0053557B"/>
    <w:rsid w:val="00535FA2"/>
    <w:rsid w:val="0053606C"/>
    <w:rsid w:val="00536A07"/>
    <w:rsid w:val="005373DF"/>
    <w:rsid w:val="005407FC"/>
    <w:rsid w:val="00540802"/>
    <w:rsid w:val="00540855"/>
    <w:rsid w:val="00540A20"/>
    <w:rsid w:val="00540B87"/>
    <w:rsid w:val="00540B8D"/>
    <w:rsid w:val="00540D61"/>
    <w:rsid w:val="0054172B"/>
    <w:rsid w:val="00541A97"/>
    <w:rsid w:val="00541A9E"/>
    <w:rsid w:val="005421F4"/>
    <w:rsid w:val="00542EFA"/>
    <w:rsid w:val="0054367D"/>
    <w:rsid w:val="00543695"/>
    <w:rsid w:val="00543D9F"/>
    <w:rsid w:val="00544149"/>
    <w:rsid w:val="00544C8C"/>
    <w:rsid w:val="00545930"/>
    <w:rsid w:val="00546336"/>
    <w:rsid w:val="005466CC"/>
    <w:rsid w:val="00546D54"/>
    <w:rsid w:val="00546DE9"/>
    <w:rsid w:val="005471D1"/>
    <w:rsid w:val="00547338"/>
    <w:rsid w:val="005473D8"/>
    <w:rsid w:val="005476C5"/>
    <w:rsid w:val="005476CE"/>
    <w:rsid w:val="00547B50"/>
    <w:rsid w:val="00550069"/>
    <w:rsid w:val="00550289"/>
    <w:rsid w:val="00550417"/>
    <w:rsid w:val="00550635"/>
    <w:rsid w:val="005508BC"/>
    <w:rsid w:val="00550B75"/>
    <w:rsid w:val="005510AD"/>
    <w:rsid w:val="005513A0"/>
    <w:rsid w:val="0055178B"/>
    <w:rsid w:val="00551D6F"/>
    <w:rsid w:val="00551E1F"/>
    <w:rsid w:val="0055220C"/>
    <w:rsid w:val="005522D2"/>
    <w:rsid w:val="0055247E"/>
    <w:rsid w:val="00552FCA"/>
    <w:rsid w:val="00552FD2"/>
    <w:rsid w:val="00553998"/>
    <w:rsid w:val="00553EC4"/>
    <w:rsid w:val="005548AA"/>
    <w:rsid w:val="00554A51"/>
    <w:rsid w:val="00555425"/>
    <w:rsid w:val="00555733"/>
    <w:rsid w:val="00555A4B"/>
    <w:rsid w:val="00555AE2"/>
    <w:rsid w:val="00555F73"/>
    <w:rsid w:val="00556D7A"/>
    <w:rsid w:val="00557414"/>
    <w:rsid w:val="00557CA5"/>
    <w:rsid w:val="0056003A"/>
    <w:rsid w:val="005606C3"/>
    <w:rsid w:val="005607AA"/>
    <w:rsid w:val="005607DE"/>
    <w:rsid w:val="00560817"/>
    <w:rsid w:val="00561AAA"/>
    <w:rsid w:val="00561C19"/>
    <w:rsid w:val="00561F44"/>
    <w:rsid w:val="00561F99"/>
    <w:rsid w:val="00561FCB"/>
    <w:rsid w:val="00561FEB"/>
    <w:rsid w:val="00561FF4"/>
    <w:rsid w:val="005625E4"/>
    <w:rsid w:val="00562FD7"/>
    <w:rsid w:val="00563045"/>
    <w:rsid w:val="00563B2C"/>
    <w:rsid w:val="00563D16"/>
    <w:rsid w:val="00564023"/>
    <w:rsid w:val="00564227"/>
    <w:rsid w:val="005645A2"/>
    <w:rsid w:val="0056499C"/>
    <w:rsid w:val="00564A92"/>
    <w:rsid w:val="00564C37"/>
    <w:rsid w:val="00564D1F"/>
    <w:rsid w:val="00564E10"/>
    <w:rsid w:val="00564F62"/>
    <w:rsid w:val="005653A6"/>
    <w:rsid w:val="0056547A"/>
    <w:rsid w:val="0056595E"/>
    <w:rsid w:val="00565D33"/>
    <w:rsid w:val="00565D93"/>
    <w:rsid w:val="00565EBF"/>
    <w:rsid w:val="00565F18"/>
    <w:rsid w:val="005666DA"/>
    <w:rsid w:val="00566DBC"/>
    <w:rsid w:val="005671D2"/>
    <w:rsid w:val="005671EB"/>
    <w:rsid w:val="005675AC"/>
    <w:rsid w:val="00567815"/>
    <w:rsid w:val="005679BB"/>
    <w:rsid w:val="00567CB1"/>
    <w:rsid w:val="00567D98"/>
    <w:rsid w:val="00567DDB"/>
    <w:rsid w:val="0057047D"/>
    <w:rsid w:val="005708CB"/>
    <w:rsid w:val="00570E7D"/>
    <w:rsid w:val="00570FF3"/>
    <w:rsid w:val="005717EA"/>
    <w:rsid w:val="005719B9"/>
    <w:rsid w:val="00571F6C"/>
    <w:rsid w:val="00572055"/>
    <w:rsid w:val="0057233F"/>
    <w:rsid w:val="0057264D"/>
    <w:rsid w:val="0057269C"/>
    <w:rsid w:val="00572BB2"/>
    <w:rsid w:val="00572C33"/>
    <w:rsid w:val="00572C75"/>
    <w:rsid w:val="00573083"/>
    <w:rsid w:val="00573183"/>
    <w:rsid w:val="005735B8"/>
    <w:rsid w:val="0057363A"/>
    <w:rsid w:val="00573790"/>
    <w:rsid w:val="00573CA5"/>
    <w:rsid w:val="00573FCE"/>
    <w:rsid w:val="00574179"/>
    <w:rsid w:val="00574679"/>
    <w:rsid w:val="00574717"/>
    <w:rsid w:val="00574D9D"/>
    <w:rsid w:val="00575057"/>
    <w:rsid w:val="00575176"/>
    <w:rsid w:val="00575192"/>
    <w:rsid w:val="0057560D"/>
    <w:rsid w:val="005756A1"/>
    <w:rsid w:val="0057652F"/>
    <w:rsid w:val="005769C6"/>
    <w:rsid w:val="00576EAB"/>
    <w:rsid w:val="005773CF"/>
    <w:rsid w:val="00577AD0"/>
    <w:rsid w:val="0058035A"/>
    <w:rsid w:val="00580B58"/>
    <w:rsid w:val="00581327"/>
    <w:rsid w:val="005816DF"/>
    <w:rsid w:val="0058170C"/>
    <w:rsid w:val="00581E83"/>
    <w:rsid w:val="0058215B"/>
    <w:rsid w:val="00582184"/>
    <w:rsid w:val="005830AD"/>
    <w:rsid w:val="005831DA"/>
    <w:rsid w:val="0058339D"/>
    <w:rsid w:val="005833F8"/>
    <w:rsid w:val="005834B2"/>
    <w:rsid w:val="0058364E"/>
    <w:rsid w:val="005836BF"/>
    <w:rsid w:val="00583C1A"/>
    <w:rsid w:val="00583D66"/>
    <w:rsid w:val="00583F32"/>
    <w:rsid w:val="00584691"/>
    <w:rsid w:val="005846E7"/>
    <w:rsid w:val="00584D00"/>
    <w:rsid w:val="00584DF9"/>
    <w:rsid w:val="0058503B"/>
    <w:rsid w:val="00585508"/>
    <w:rsid w:val="00586626"/>
    <w:rsid w:val="005868A7"/>
    <w:rsid w:val="00586BC1"/>
    <w:rsid w:val="00586EEF"/>
    <w:rsid w:val="00587434"/>
    <w:rsid w:val="00587620"/>
    <w:rsid w:val="00587761"/>
    <w:rsid w:val="00587DEC"/>
    <w:rsid w:val="00590016"/>
    <w:rsid w:val="00590651"/>
    <w:rsid w:val="0059066B"/>
    <w:rsid w:val="00590787"/>
    <w:rsid w:val="005907B3"/>
    <w:rsid w:val="00590D8D"/>
    <w:rsid w:val="00591277"/>
    <w:rsid w:val="00591291"/>
    <w:rsid w:val="00591520"/>
    <w:rsid w:val="00591A71"/>
    <w:rsid w:val="00591D8B"/>
    <w:rsid w:val="00591E48"/>
    <w:rsid w:val="00592423"/>
    <w:rsid w:val="00592A8B"/>
    <w:rsid w:val="00592B78"/>
    <w:rsid w:val="00593077"/>
    <w:rsid w:val="0059329D"/>
    <w:rsid w:val="00593AFF"/>
    <w:rsid w:val="00593B43"/>
    <w:rsid w:val="0059431B"/>
    <w:rsid w:val="00594348"/>
    <w:rsid w:val="0059451B"/>
    <w:rsid w:val="005945CB"/>
    <w:rsid w:val="0059462B"/>
    <w:rsid w:val="00594AD1"/>
    <w:rsid w:val="00594BC1"/>
    <w:rsid w:val="00594DF8"/>
    <w:rsid w:val="0059527B"/>
    <w:rsid w:val="005952F1"/>
    <w:rsid w:val="005959FC"/>
    <w:rsid w:val="00596058"/>
    <w:rsid w:val="0059614F"/>
    <w:rsid w:val="0059640E"/>
    <w:rsid w:val="005964B7"/>
    <w:rsid w:val="00596C2A"/>
    <w:rsid w:val="00596C46"/>
    <w:rsid w:val="00596EA4"/>
    <w:rsid w:val="0059716D"/>
    <w:rsid w:val="005971B4"/>
    <w:rsid w:val="00597556"/>
    <w:rsid w:val="005976B9"/>
    <w:rsid w:val="00597A3E"/>
    <w:rsid w:val="00597BA2"/>
    <w:rsid w:val="00597F0A"/>
    <w:rsid w:val="00597F57"/>
    <w:rsid w:val="005A01DE"/>
    <w:rsid w:val="005A07FD"/>
    <w:rsid w:val="005A0AF5"/>
    <w:rsid w:val="005A0F8F"/>
    <w:rsid w:val="005A17C9"/>
    <w:rsid w:val="005A1ABF"/>
    <w:rsid w:val="005A1D71"/>
    <w:rsid w:val="005A1F87"/>
    <w:rsid w:val="005A1FDE"/>
    <w:rsid w:val="005A21D9"/>
    <w:rsid w:val="005A24FF"/>
    <w:rsid w:val="005A271F"/>
    <w:rsid w:val="005A2F35"/>
    <w:rsid w:val="005A300D"/>
    <w:rsid w:val="005A30DE"/>
    <w:rsid w:val="005A341D"/>
    <w:rsid w:val="005A3BE2"/>
    <w:rsid w:val="005A3CB4"/>
    <w:rsid w:val="005A3CC5"/>
    <w:rsid w:val="005A3D05"/>
    <w:rsid w:val="005A4058"/>
    <w:rsid w:val="005A406F"/>
    <w:rsid w:val="005A41D2"/>
    <w:rsid w:val="005A4292"/>
    <w:rsid w:val="005A4381"/>
    <w:rsid w:val="005A44E7"/>
    <w:rsid w:val="005A4603"/>
    <w:rsid w:val="005A4999"/>
    <w:rsid w:val="005A4A84"/>
    <w:rsid w:val="005A4C42"/>
    <w:rsid w:val="005A4C4E"/>
    <w:rsid w:val="005A5883"/>
    <w:rsid w:val="005A5B09"/>
    <w:rsid w:val="005A5EB4"/>
    <w:rsid w:val="005A5FF6"/>
    <w:rsid w:val="005A6A71"/>
    <w:rsid w:val="005A742C"/>
    <w:rsid w:val="005A74F4"/>
    <w:rsid w:val="005A782D"/>
    <w:rsid w:val="005B01E0"/>
    <w:rsid w:val="005B0295"/>
    <w:rsid w:val="005B035A"/>
    <w:rsid w:val="005B05D5"/>
    <w:rsid w:val="005B0885"/>
    <w:rsid w:val="005B088C"/>
    <w:rsid w:val="005B0D0B"/>
    <w:rsid w:val="005B1213"/>
    <w:rsid w:val="005B1885"/>
    <w:rsid w:val="005B1B2B"/>
    <w:rsid w:val="005B1F5F"/>
    <w:rsid w:val="005B2389"/>
    <w:rsid w:val="005B25A9"/>
    <w:rsid w:val="005B2845"/>
    <w:rsid w:val="005B2AE0"/>
    <w:rsid w:val="005B316D"/>
    <w:rsid w:val="005B3315"/>
    <w:rsid w:val="005B3601"/>
    <w:rsid w:val="005B36C3"/>
    <w:rsid w:val="005B37A3"/>
    <w:rsid w:val="005B3B02"/>
    <w:rsid w:val="005B3D41"/>
    <w:rsid w:val="005B3F2C"/>
    <w:rsid w:val="005B44BD"/>
    <w:rsid w:val="005B4BB1"/>
    <w:rsid w:val="005B4BD5"/>
    <w:rsid w:val="005B4E02"/>
    <w:rsid w:val="005B4F86"/>
    <w:rsid w:val="005B59D9"/>
    <w:rsid w:val="005B5A65"/>
    <w:rsid w:val="005B5B5C"/>
    <w:rsid w:val="005B61A2"/>
    <w:rsid w:val="005B6B5C"/>
    <w:rsid w:val="005B708D"/>
    <w:rsid w:val="005B7618"/>
    <w:rsid w:val="005B7831"/>
    <w:rsid w:val="005B7EB6"/>
    <w:rsid w:val="005C0DD9"/>
    <w:rsid w:val="005C13BF"/>
    <w:rsid w:val="005C13CB"/>
    <w:rsid w:val="005C18F6"/>
    <w:rsid w:val="005C241C"/>
    <w:rsid w:val="005C2A7C"/>
    <w:rsid w:val="005C300D"/>
    <w:rsid w:val="005C313D"/>
    <w:rsid w:val="005C346A"/>
    <w:rsid w:val="005C3AEC"/>
    <w:rsid w:val="005C3AED"/>
    <w:rsid w:val="005C3EF6"/>
    <w:rsid w:val="005C3F9E"/>
    <w:rsid w:val="005C3FCD"/>
    <w:rsid w:val="005C4171"/>
    <w:rsid w:val="005C48DB"/>
    <w:rsid w:val="005C4FC9"/>
    <w:rsid w:val="005C5009"/>
    <w:rsid w:val="005C503E"/>
    <w:rsid w:val="005C54C6"/>
    <w:rsid w:val="005C594D"/>
    <w:rsid w:val="005C5C4B"/>
    <w:rsid w:val="005C5ECA"/>
    <w:rsid w:val="005C61FB"/>
    <w:rsid w:val="005C662E"/>
    <w:rsid w:val="005C6AEB"/>
    <w:rsid w:val="005C6BD2"/>
    <w:rsid w:val="005C6DD4"/>
    <w:rsid w:val="005C741D"/>
    <w:rsid w:val="005C76D4"/>
    <w:rsid w:val="005C7829"/>
    <w:rsid w:val="005C78C5"/>
    <w:rsid w:val="005C79A6"/>
    <w:rsid w:val="005C7F8E"/>
    <w:rsid w:val="005D00BC"/>
    <w:rsid w:val="005D0130"/>
    <w:rsid w:val="005D020E"/>
    <w:rsid w:val="005D0EE1"/>
    <w:rsid w:val="005D1306"/>
    <w:rsid w:val="005D136E"/>
    <w:rsid w:val="005D1A66"/>
    <w:rsid w:val="005D1BF6"/>
    <w:rsid w:val="005D1CCF"/>
    <w:rsid w:val="005D2161"/>
    <w:rsid w:val="005D21FE"/>
    <w:rsid w:val="005D2278"/>
    <w:rsid w:val="005D242C"/>
    <w:rsid w:val="005D278F"/>
    <w:rsid w:val="005D295E"/>
    <w:rsid w:val="005D29ED"/>
    <w:rsid w:val="005D330F"/>
    <w:rsid w:val="005D3634"/>
    <w:rsid w:val="005D3F32"/>
    <w:rsid w:val="005D4086"/>
    <w:rsid w:val="005D5B72"/>
    <w:rsid w:val="005D5C74"/>
    <w:rsid w:val="005D5FE5"/>
    <w:rsid w:val="005D6D45"/>
    <w:rsid w:val="005D741D"/>
    <w:rsid w:val="005D743B"/>
    <w:rsid w:val="005D7510"/>
    <w:rsid w:val="005D7781"/>
    <w:rsid w:val="005D77EE"/>
    <w:rsid w:val="005E066E"/>
    <w:rsid w:val="005E076C"/>
    <w:rsid w:val="005E0AE6"/>
    <w:rsid w:val="005E0CF1"/>
    <w:rsid w:val="005E14E1"/>
    <w:rsid w:val="005E1668"/>
    <w:rsid w:val="005E1CD0"/>
    <w:rsid w:val="005E20FA"/>
    <w:rsid w:val="005E2A2D"/>
    <w:rsid w:val="005E2BB0"/>
    <w:rsid w:val="005E2D11"/>
    <w:rsid w:val="005E2F23"/>
    <w:rsid w:val="005E31F9"/>
    <w:rsid w:val="005E3D04"/>
    <w:rsid w:val="005E3FA6"/>
    <w:rsid w:val="005E4310"/>
    <w:rsid w:val="005E4A41"/>
    <w:rsid w:val="005E4B19"/>
    <w:rsid w:val="005E4ECC"/>
    <w:rsid w:val="005E4EE8"/>
    <w:rsid w:val="005E4FEE"/>
    <w:rsid w:val="005E519B"/>
    <w:rsid w:val="005E561A"/>
    <w:rsid w:val="005E57F6"/>
    <w:rsid w:val="005E5A53"/>
    <w:rsid w:val="005E5D5B"/>
    <w:rsid w:val="005E5DE6"/>
    <w:rsid w:val="005E6368"/>
    <w:rsid w:val="005E6BDB"/>
    <w:rsid w:val="005E6C92"/>
    <w:rsid w:val="005E6DE8"/>
    <w:rsid w:val="005E7778"/>
    <w:rsid w:val="005E79F4"/>
    <w:rsid w:val="005E7E1D"/>
    <w:rsid w:val="005F0231"/>
    <w:rsid w:val="005F0530"/>
    <w:rsid w:val="005F09B5"/>
    <w:rsid w:val="005F0AA7"/>
    <w:rsid w:val="005F1031"/>
    <w:rsid w:val="005F177C"/>
    <w:rsid w:val="005F1AD6"/>
    <w:rsid w:val="005F20A0"/>
    <w:rsid w:val="005F2B53"/>
    <w:rsid w:val="005F2B8A"/>
    <w:rsid w:val="005F2BC4"/>
    <w:rsid w:val="005F2DD2"/>
    <w:rsid w:val="005F2EE9"/>
    <w:rsid w:val="005F32D1"/>
    <w:rsid w:val="005F3B6D"/>
    <w:rsid w:val="005F3FAD"/>
    <w:rsid w:val="005F40EF"/>
    <w:rsid w:val="005F4312"/>
    <w:rsid w:val="005F4613"/>
    <w:rsid w:val="005F4888"/>
    <w:rsid w:val="005F4EFD"/>
    <w:rsid w:val="005F51EE"/>
    <w:rsid w:val="005F5CDC"/>
    <w:rsid w:val="005F642A"/>
    <w:rsid w:val="005F65F2"/>
    <w:rsid w:val="005F664E"/>
    <w:rsid w:val="005F66B9"/>
    <w:rsid w:val="005F69B7"/>
    <w:rsid w:val="005F6C53"/>
    <w:rsid w:val="005F6F2F"/>
    <w:rsid w:val="005F72E7"/>
    <w:rsid w:val="0060022F"/>
    <w:rsid w:val="00600357"/>
    <w:rsid w:val="00600534"/>
    <w:rsid w:val="006009DD"/>
    <w:rsid w:val="00600ADA"/>
    <w:rsid w:val="00601005"/>
    <w:rsid w:val="00601102"/>
    <w:rsid w:val="00601136"/>
    <w:rsid w:val="00601ED9"/>
    <w:rsid w:val="00602046"/>
    <w:rsid w:val="0060217B"/>
    <w:rsid w:val="00602AD0"/>
    <w:rsid w:val="00602E9A"/>
    <w:rsid w:val="00602F48"/>
    <w:rsid w:val="0060314D"/>
    <w:rsid w:val="00603185"/>
    <w:rsid w:val="006032DF"/>
    <w:rsid w:val="006034C4"/>
    <w:rsid w:val="0060381E"/>
    <w:rsid w:val="00603CF3"/>
    <w:rsid w:val="00603E72"/>
    <w:rsid w:val="006042C1"/>
    <w:rsid w:val="00604961"/>
    <w:rsid w:val="00604F57"/>
    <w:rsid w:val="00605324"/>
    <w:rsid w:val="00605531"/>
    <w:rsid w:val="00605774"/>
    <w:rsid w:val="0060595D"/>
    <w:rsid w:val="00605FD3"/>
    <w:rsid w:val="006061AC"/>
    <w:rsid w:val="00606225"/>
    <w:rsid w:val="006062D9"/>
    <w:rsid w:val="006064AD"/>
    <w:rsid w:val="00606541"/>
    <w:rsid w:val="006065B3"/>
    <w:rsid w:val="0060664F"/>
    <w:rsid w:val="00606677"/>
    <w:rsid w:val="006066B4"/>
    <w:rsid w:val="00606CC4"/>
    <w:rsid w:val="00606D68"/>
    <w:rsid w:val="00607140"/>
    <w:rsid w:val="00607293"/>
    <w:rsid w:val="00607332"/>
    <w:rsid w:val="0060742D"/>
    <w:rsid w:val="00607751"/>
    <w:rsid w:val="00607A6B"/>
    <w:rsid w:val="00607E4C"/>
    <w:rsid w:val="00607F07"/>
    <w:rsid w:val="00607F47"/>
    <w:rsid w:val="00607F55"/>
    <w:rsid w:val="006111D2"/>
    <w:rsid w:val="00611440"/>
    <w:rsid w:val="006114BD"/>
    <w:rsid w:val="00611871"/>
    <w:rsid w:val="006118AA"/>
    <w:rsid w:val="00612028"/>
    <w:rsid w:val="00612495"/>
    <w:rsid w:val="00612D5D"/>
    <w:rsid w:val="0061314C"/>
    <w:rsid w:val="00613328"/>
    <w:rsid w:val="00613BFF"/>
    <w:rsid w:val="00614E25"/>
    <w:rsid w:val="00614ECE"/>
    <w:rsid w:val="006151C5"/>
    <w:rsid w:val="0061523E"/>
    <w:rsid w:val="00615267"/>
    <w:rsid w:val="00615790"/>
    <w:rsid w:val="006157D2"/>
    <w:rsid w:val="00615960"/>
    <w:rsid w:val="00615B06"/>
    <w:rsid w:val="00615DBC"/>
    <w:rsid w:val="00615F4F"/>
    <w:rsid w:val="00615F9B"/>
    <w:rsid w:val="006160D3"/>
    <w:rsid w:val="006160DC"/>
    <w:rsid w:val="006163FB"/>
    <w:rsid w:val="00616A43"/>
    <w:rsid w:val="00616DE2"/>
    <w:rsid w:val="006170F3"/>
    <w:rsid w:val="00617282"/>
    <w:rsid w:val="00617C3F"/>
    <w:rsid w:val="00617D55"/>
    <w:rsid w:val="00617DA6"/>
    <w:rsid w:val="00617FCC"/>
    <w:rsid w:val="00620E4C"/>
    <w:rsid w:val="00621134"/>
    <w:rsid w:val="00621DCD"/>
    <w:rsid w:val="0062202C"/>
    <w:rsid w:val="00622DB9"/>
    <w:rsid w:val="0062376A"/>
    <w:rsid w:val="00623A5C"/>
    <w:rsid w:val="00623C46"/>
    <w:rsid w:val="00623CFD"/>
    <w:rsid w:val="00624027"/>
    <w:rsid w:val="0062414F"/>
    <w:rsid w:val="00624B57"/>
    <w:rsid w:val="00624C43"/>
    <w:rsid w:val="00624D4E"/>
    <w:rsid w:val="00624F16"/>
    <w:rsid w:val="00624FD6"/>
    <w:rsid w:val="00625106"/>
    <w:rsid w:val="00625254"/>
    <w:rsid w:val="006254E8"/>
    <w:rsid w:val="00625937"/>
    <w:rsid w:val="00625A69"/>
    <w:rsid w:val="00625AF7"/>
    <w:rsid w:val="00625CFC"/>
    <w:rsid w:val="00625E58"/>
    <w:rsid w:val="00625F84"/>
    <w:rsid w:val="0062604F"/>
    <w:rsid w:val="006265AD"/>
    <w:rsid w:val="0062696F"/>
    <w:rsid w:val="00626F25"/>
    <w:rsid w:val="00626FA8"/>
    <w:rsid w:val="006272B6"/>
    <w:rsid w:val="00627595"/>
    <w:rsid w:val="00627611"/>
    <w:rsid w:val="006277A4"/>
    <w:rsid w:val="006301E0"/>
    <w:rsid w:val="0063082E"/>
    <w:rsid w:val="00630A1D"/>
    <w:rsid w:val="00631317"/>
    <w:rsid w:val="00631340"/>
    <w:rsid w:val="00631848"/>
    <w:rsid w:val="00631B2A"/>
    <w:rsid w:val="00631CF0"/>
    <w:rsid w:val="00631E58"/>
    <w:rsid w:val="00632193"/>
    <w:rsid w:val="00632387"/>
    <w:rsid w:val="006333BA"/>
    <w:rsid w:val="0063374F"/>
    <w:rsid w:val="006337A5"/>
    <w:rsid w:val="006341DE"/>
    <w:rsid w:val="00634B20"/>
    <w:rsid w:val="0063554D"/>
    <w:rsid w:val="00635694"/>
    <w:rsid w:val="0063580A"/>
    <w:rsid w:val="00635CBE"/>
    <w:rsid w:val="00635E39"/>
    <w:rsid w:val="00635EFA"/>
    <w:rsid w:val="00636354"/>
    <w:rsid w:val="006363C4"/>
    <w:rsid w:val="00636697"/>
    <w:rsid w:val="006366A8"/>
    <w:rsid w:val="00636949"/>
    <w:rsid w:val="00636C0C"/>
    <w:rsid w:val="006370F9"/>
    <w:rsid w:val="00637313"/>
    <w:rsid w:val="006379B3"/>
    <w:rsid w:val="00637CF6"/>
    <w:rsid w:val="00637DC4"/>
    <w:rsid w:val="00640257"/>
    <w:rsid w:val="0064037F"/>
    <w:rsid w:val="0064045E"/>
    <w:rsid w:val="00640A8E"/>
    <w:rsid w:val="00641774"/>
    <w:rsid w:val="00641E87"/>
    <w:rsid w:val="00641FD6"/>
    <w:rsid w:val="00641FFF"/>
    <w:rsid w:val="006421A3"/>
    <w:rsid w:val="00642690"/>
    <w:rsid w:val="0064272F"/>
    <w:rsid w:val="006436BB"/>
    <w:rsid w:val="006436C0"/>
    <w:rsid w:val="006440C6"/>
    <w:rsid w:val="00644716"/>
    <w:rsid w:val="00644A82"/>
    <w:rsid w:val="00644BC8"/>
    <w:rsid w:val="00644C54"/>
    <w:rsid w:val="00644C5B"/>
    <w:rsid w:val="00644D04"/>
    <w:rsid w:val="00644FA8"/>
    <w:rsid w:val="006453CB"/>
    <w:rsid w:val="00645439"/>
    <w:rsid w:val="00645C76"/>
    <w:rsid w:val="00645E18"/>
    <w:rsid w:val="00645F2F"/>
    <w:rsid w:val="0064628C"/>
    <w:rsid w:val="006462B1"/>
    <w:rsid w:val="0064665F"/>
    <w:rsid w:val="006467AF"/>
    <w:rsid w:val="00646B2C"/>
    <w:rsid w:val="00646E7D"/>
    <w:rsid w:val="00647383"/>
    <w:rsid w:val="006477A7"/>
    <w:rsid w:val="00647986"/>
    <w:rsid w:val="00647AD6"/>
    <w:rsid w:val="0065008D"/>
    <w:rsid w:val="006501DE"/>
    <w:rsid w:val="006501F4"/>
    <w:rsid w:val="00650E44"/>
    <w:rsid w:val="00651113"/>
    <w:rsid w:val="00651732"/>
    <w:rsid w:val="0065173C"/>
    <w:rsid w:val="006519AF"/>
    <w:rsid w:val="00651A11"/>
    <w:rsid w:val="00651BCA"/>
    <w:rsid w:val="00651F5B"/>
    <w:rsid w:val="00651FA5"/>
    <w:rsid w:val="00652105"/>
    <w:rsid w:val="00652AF5"/>
    <w:rsid w:val="00652EA0"/>
    <w:rsid w:val="00652F24"/>
    <w:rsid w:val="006532CD"/>
    <w:rsid w:val="0065366A"/>
    <w:rsid w:val="00653ECF"/>
    <w:rsid w:val="00654031"/>
    <w:rsid w:val="00654035"/>
    <w:rsid w:val="00654089"/>
    <w:rsid w:val="006541ED"/>
    <w:rsid w:val="006543E0"/>
    <w:rsid w:val="006544DE"/>
    <w:rsid w:val="006554C3"/>
    <w:rsid w:val="0065609C"/>
    <w:rsid w:val="0065649A"/>
    <w:rsid w:val="00656BB2"/>
    <w:rsid w:val="00656C9C"/>
    <w:rsid w:val="006576D4"/>
    <w:rsid w:val="006577A6"/>
    <w:rsid w:val="0065782F"/>
    <w:rsid w:val="00657A9F"/>
    <w:rsid w:val="006601BB"/>
    <w:rsid w:val="006607CF"/>
    <w:rsid w:val="0066092F"/>
    <w:rsid w:val="006609B4"/>
    <w:rsid w:val="00660A29"/>
    <w:rsid w:val="00660F2A"/>
    <w:rsid w:val="00661203"/>
    <w:rsid w:val="006616CC"/>
    <w:rsid w:val="006616D4"/>
    <w:rsid w:val="006616F4"/>
    <w:rsid w:val="00662A34"/>
    <w:rsid w:val="006632B5"/>
    <w:rsid w:val="0066400C"/>
    <w:rsid w:val="006642C5"/>
    <w:rsid w:val="00664410"/>
    <w:rsid w:val="00664B7E"/>
    <w:rsid w:val="00664D6A"/>
    <w:rsid w:val="00665459"/>
    <w:rsid w:val="0066557A"/>
    <w:rsid w:val="006658DE"/>
    <w:rsid w:val="006659A7"/>
    <w:rsid w:val="00665B02"/>
    <w:rsid w:val="00665C55"/>
    <w:rsid w:val="00666B05"/>
    <w:rsid w:val="00666D64"/>
    <w:rsid w:val="00666D93"/>
    <w:rsid w:val="0066708C"/>
    <w:rsid w:val="006674AC"/>
    <w:rsid w:val="006676DB"/>
    <w:rsid w:val="0066786C"/>
    <w:rsid w:val="00667980"/>
    <w:rsid w:val="00667C07"/>
    <w:rsid w:val="00667CCC"/>
    <w:rsid w:val="0067004B"/>
    <w:rsid w:val="006702DB"/>
    <w:rsid w:val="00670655"/>
    <w:rsid w:val="0067080D"/>
    <w:rsid w:val="00670B13"/>
    <w:rsid w:val="00670B32"/>
    <w:rsid w:val="00670EA9"/>
    <w:rsid w:val="00671106"/>
    <w:rsid w:val="00671694"/>
    <w:rsid w:val="00671737"/>
    <w:rsid w:val="00671AE3"/>
    <w:rsid w:val="006723A1"/>
    <w:rsid w:val="0067246B"/>
    <w:rsid w:val="0067284D"/>
    <w:rsid w:val="006729AC"/>
    <w:rsid w:val="00672A34"/>
    <w:rsid w:val="00672A71"/>
    <w:rsid w:val="00672B3D"/>
    <w:rsid w:val="00672BB3"/>
    <w:rsid w:val="00673169"/>
    <w:rsid w:val="0067323C"/>
    <w:rsid w:val="0067355E"/>
    <w:rsid w:val="00673736"/>
    <w:rsid w:val="00673A68"/>
    <w:rsid w:val="00674165"/>
    <w:rsid w:val="00674549"/>
    <w:rsid w:val="00674B55"/>
    <w:rsid w:val="00674C5B"/>
    <w:rsid w:val="00674D41"/>
    <w:rsid w:val="00674E5E"/>
    <w:rsid w:val="00674F90"/>
    <w:rsid w:val="0067503F"/>
    <w:rsid w:val="00675C64"/>
    <w:rsid w:val="00675F5C"/>
    <w:rsid w:val="00676440"/>
    <w:rsid w:val="00676633"/>
    <w:rsid w:val="0067664C"/>
    <w:rsid w:val="006766F4"/>
    <w:rsid w:val="006769C1"/>
    <w:rsid w:val="006770E9"/>
    <w:rsid w:val="00677266"/>
    <w:rsid w:val="00677410"/>
    <w:rsid w:val="00677700"/>
    <w:rsid w:val="00677C73"/>
    <w:rsid w:val="00677E3B"/>
    <w:rsid w:val="0068014B"/>
    <w:rsid w:val="006802DC"/>
    <w:rsid w:val="006803B1"/>
    <w:rsid w:val="00680C41"/>
    <w:rsid w:val="00680F21"/>
    <w:rsid w:val="00681208"/>
    <w:rsid w:val="00681250"/>
    <w:rsid w:val="006815E5"/>
    <w:rsid w:val="00681873"/>
    <w:rsid w:val="00681907"/>
    <w:rsid w:val="00681931"/>
    <w:rsid w:val="0068198D"/>
    <w:rsid w:val="00681C92"/>
    <w:rsid w:val="006825A3"/>
    <w:rsid w:val="00682632"/>
    <w:rsid w:val="006827D0"/>
    <w:rsid w:val="00683439"/>
    <w:rsid w:val="006837BB"/>
    <w:rsid w:val="006838A2"/>
    <w:rsid w:val="00683A4B"/>
    <w:rsid w:val="00683F15"/>
    <w:rsid w:val="0068465A"/>
    <w:rsid w:val="00684AF8"/>
    <w:rsid w:val="00685336"/>
    <w:rsid w:val="00685392"/>
    <w:rsid w:val="0068560A"/>
    <w:rsid w:val="00685761"/>
    <w:rsid w:val="006858C8"/>
    <w:rsid w:val="00685B86"/>
    <w:rsid w:val="006866A6"/>
    <w:rsid w:val="00686F42"/>
    <w:rsid w:val="0068702D"/>
    <w:rsid w:val="006871C6"/>
    <w:rsid w:val="006872E7"/>
    <w:rsid w:val="00687967"/>
    <w:rsid w:val="00687AB8"/>
    <w:rsid w:val="00687B62"/>
    <w:rsid w:val="00687B9D"/>
    <w:rsid w:val="00687C22"/>
    <w:rsid w:val="00687EC1"/>
    <w:rsid w:val="00690029"/>
    <w:rsid w:val="00690102"/>
    <w:rsid w:val="0069010E"/>
    <w:rsid w:val="006903ED"/>
    <w:rsid w:val="0069045E"/>
    <w:rsid w:val="00690AC1"/>
    <w:rsid w:val="00690F77"/>
    <w:rsid w:val="0069155A"/>
    <w:rsid w:val="006917CB"/>
    <w:rsid w:val="00691F63"/>
    <w:rsid w:val="00692AD3"/>
    <w:rsid w:val="00692C0A"/>
    <w:rsid w:val="00692D9E"/>
    <w:rsid w:val="00692EFA"/>
    <w:rsid w:val="00693713"/>
    <w:rsid w:val="0069391F"/>
    <w:rsid w:val="00693A0A"/>
    <w:rsid w:val="00693FCD"/>
    <w:rsid w:val="00694304"/>
    <w:rsid w:val="00694405"/>
    <w:rsid w:val="006945FC"/>
    <w:rsid w:val="00694659"/>
    <w:rsid w:val="00694E59"/>
    <w:rsid w:val="00695095"/>
    <w:rsid w:val="00695984"/>
    <w:rsid w:val="00695B87"/>
    <w:rsid w:val="00696009"/>
    <w:rsid w:val="00696261"/>
    <w:rsid w:val="006966F2"/>
    <w:rsid w:val="00696A3C"/>
    <w:rsid w:val="00696F5D"/>
    <w:rsid w:val="00697062"/>
    <w:rsid w:val="0069706A"/>
    <w:rsid w:val="006971C6"/>
    <w:rsid w:val="00697693"/>
    <w:rsid w:val="00697918"/>
    <w:rsid w:val="0069791D"/>
    <w:rsid w:val="00697A98"/>
    <w:rsid w:val="00697CA0"/>
    <w:rsid w:val="00697E05"/>
    <w:rsid w:val="00697FED"/>
    <w:rsid w:val="00698D61"/>
    <w:rsid w:val="006A028A"/>
    <w:rsid w:val="006A0AA1"/>
    <w:rsid w:val="006A0B43"/>
    <w:rsid w:val="006A0D45"/>
    <w:rsid w:val="006A0DD6"/>
    <w:rsid w:val="006A0DED"/>
    <w:rsid w:val="006A0E8D"/>
    <w:rsid w:val="006A12AF"/>
    <w:rsid w:val="006A12DF"/>
    <w:rsid w:val="006A1388"/>
    <w:rsid w:val="006A18ED"/>
    <w:rsid w:val="006A1965"/>
    <w:rsid w:val="006A23E0"/>
    <w:rsid w:val="006A251E"/>
    <w:rsid w:val="006A25D0"/>
    <w:rsid w:val="006A2A3D"/>
    <w:rsid w:val="006A2B4A"/>
    <w:rsid w:val="006A2DDD"/>
    <w:rsid w:val="006A3A6F"/>
    <w:rsid w:val="006A3DA7"/>
    <w:rsid w:val="006A406B"/>
    <w:rsid w:val="006A4595"/>
    <w:rsid w:val="006A4883"/>
    <w:rsid w:val="006A4D60"/>
    <w:rsid w:val="006A519D"/>
    <w:rsid w:val="006A559A"/>
    <w:rsid w:val="006A59B7"/>
    <w:rsid w:val="006A624F"/>
    <w:rsid w:val="006A6485"/>
    <w:rsid w:val="006A67A4"/>
    <w:rsid w:val="006A6A53"/>
    <w:rsid w:val="006A6ADC"/>
    <w:rsid w:val="006A6C1F"/>
    <w:rsid w:val="006A6FB2"/>
    <w:rsid w:val="006A7141"/>
    <w:rsid w:val="006A715D"/>
    <w:rsid w:val="006A72C4"/>
    <w:rsid w:val="006A72CB"/>
    <w:rsid w:val="006A7339"/>
    <w:rsid w:val="006A7509"/>
    <w:rsid w:val="006A7B2B"/>
    <w:rsid w:val="006A7B87"/>
    <w:rsid w:val="006B0B8B"/>
    <w:rsid w:val="006B1357"/>
    <w:rsid w:val="006B177F"/>
    <w:rsid w:val="006B18E1"/>
    <w:rsid w:val="006B196A"/>
    <w:rsid w:val="006B1D62"/>
    <w:rsid w:val="006B1D70"/>
    <w:rsid w:val="006B239A"/>
    <w:rsid w:val="006B24FF"/>
    <w:rsid w:val="006B2679"/>
    <w:rsid w:val="006B267F"/>
    <w:rsid w:val="006B26C4"/>
    <w:rsid w:val="006B36D0"/>
    <w:rsid w:val="006B3F14"/>
    <w:rsid w:val="006B3F66"/>
    <w:rsid w:val="006B4269"/>
    <w:rsid w:val="006B4D24"/>
    <w:rsid w:val="006B4E89"/>
    <w:rsid w:val="006B50B4"/>
    <w:rsid w:val="006B5A30"/>
    <w:rsid w:val="006B5D45"/>
    <w:rsid w:val="006B634D"/>
    <w:rsid w:val="006B7004"/>
    <w:rsid w:val="006B7267"/>
    <w:rsid w:val="006B7EEE"/>
    <w:rsid w:val="006C00C6"/>
    <w:rsid w:val="006C03A7"/>
    <w:rsid w:val="006C0414"/>
    <w:rsid w:val="006C0D22"/>
    <w:rsid w:val="006C0E50"/>
    <w:rsid w:val="006C142E"/>
    <w:rsid w:val="006C1831"/>
    <w:rsid w:val="006C191F"/>
    <w:rsid w:val="006C2176"/>
    <w:rsid w:val="006C29A7"/>
    <w:rsid w:val="006C2B94"/>
    <w:rsid w:val="006C3BF6"/>
    <w:rsid w:val="006C3DFA"/>
    <w:rsid w:val="006C3EB4"/>
    <w:rsid w:val="006C40AA"/>
    <w:rsid w:val="006C4185"/>
    <w:rsid w:val="006C474D"/>
    <w:rsid w:val="006C4B63"/>
    <w:rsid w:val="006C5021"/>
    <w:rsid w:val="006C5542"/>
    <w:rsid w:val="006C55DE"/>
    <w:rsid w:val="006C5C6D"/>
    <w:rsid w:val="006C5DD1"/>
    <w:rsid w:val="006C5DD3"/>
    <w:rsid w:val="006C5E34"/>
    <w:rsid w:val="006C6222"/>
    <w:rsid w:val="006C6379"/>
    <w:rsid w:val="006C65E5"/>
    <w:rsid w:val="006C672F"/>
    <w:rsid w:val="006C6BDB"/>
    <w:rsid w:val="006C6BE4"/>
    <w:rsid w:val="006C7068"/>
    <w:rsid w:val="006C756A"/>
    <w:rsid w:val="006C7C48"/>
    <w:rsid w:val="006C7C65"/>
    <w:rsid w:val="006C7F67"/>
    <w:rsid w:val="006D0FBD"/>
    <w:rsid w:val="006D173F"/>
    <w:rsid w:val="006D19ED"/>
    <w:rsid w:val="006D1A16"/>
    <w:rsid w:val="006D1AA8"/>
    <w:rsid w:val="006D1C42"/>
    <w:rsid w:val="006D1C57"/>
    <w:rsid w:val="006D271B"/>
    <w:rsid w:val="006D2A8D"/>
    <w:rsid w:val="006D2A96"/>
    <w:rsid w:val="006D345F"/>
    <w:rsid w:val="006D3A73"/>
    <w:rsid w:val="006D3BB3"/>
    <w:rsid w:val="006D4118"/>
    <w:rsid w:val="006D42C6"/>
    <w:rsid w:val="006D49F4"/>
    <w:rsid w:val="006D4BBF"/>
    <w:rsid w:val="006D56F9"/>
    <w:rsid w:val="006D5B12"/>
    <w:rsid w:val="006D5E3F"/>
    <w:rsid w:val="006D5F25"/>
    <w:rsid w:val="006D5F27"/>
    <w:rsid w:val="006D6051"/>
    <w:rsid w:val="006D6265"/>
    <w:rsid w:val="006D6450"/>
    <w:rsid w:val="006D66B2"/>
    <w:rsid w:val="006D6C86"/>
    <w:rsid w:val="006D6D0B"/>
    <w:rsid w:val="006D6D91"/>
    <w:rsid w:val="006D6DF2"/>
    <w:rsid w:val="006D70DE"/>
    <w:rsid w:val="006D7117"/>
    <w:rsid w:val="006D7161"/>
    <w:rsid w:val="006D716D"/>
    <w:rsid w:val="006D7405"/>
    <w:rsid w:val="006D751A"/>
    <w:rsid w:val="006D76BA"/>
    <w:rsid w:val="006E068F"/>
    <w:rsid w:val="006E111C"/>
    <w:rsid w:val="006E1461"/>
    <w:rsid w:val="006E156B"/>
    <w:rsid w:val="006E157C"/>
    <w:rsid w:val="006E166F"/>
    <w:rsid w:val="006E1C08"/>
    <w:rsid w:val="006E1E3A"/>
    <w:rsid w:val="006E1F21"/>
    <w:rsid w:val="006E23C5"/>
    <w:rsid w:val="006E255F"/>
    <w:rsid w:val="006E2C50"/>
    <w:rsid w:val="006E2F96"/>
    <w:rsid w:val="006E3039"/>
    <w:rsid w:val="006E3274"/>
    <w:rsid w:val="006E3704"/>
    <w:rsid w:val="006E3965"/>
    <w:rsid w:val="006E3DB2"/>
    <w:rsid w:val="006E3FB4"/>
    <w:rsid w:val="006E41D0"/>
    <w:rsid w:val="006E428A"/>
    <w:rsid w:val="006E4456"/>
    <w:rsid w:val="006E46C8"/>
    <w:rsid w:val="006E4751"/>
    <w:rsid w:val="006E534B"/>
    <w:rsid w:val="006E574A"/>
    <w:rsid w:val="006E5BA9"/>
    <w:rsid w:val="006E5E9F"/>
    <w:rsid w:val="006E642E"/>
    <w:rsid w:val="006E6621"/>
    <w:rsid w:val="006E678F"/>
    <w:rsid w:val="006E73EB"/>
    <w:rsid w:val="006E7FAA"/>
    <w:rsid w:val="006F0085"/>
    <w:rsid w:val="006F0129"/>
    <w:rsid w:val="006F0595"/>
    <w:rsid w:val="006F082A"/>
    <w:rsid w:val="006F0AC3"/>
    <w:rsid w:val="006F0DCE"/>
    <w:rsid w:val="006F128C"/>
    <w:rsid w:val="006F1426"/>
    <w:rsid w:val="006F1F1C"/>
    <w:rsid w:val="006F29B2"/>
    <w:rsid w:val="006F2A8C"/>
    <w:rsid w:val="006F2B85"/>
    <w:rsid w:val="006F2BC8"/>
    <w:rsid w:val="006F2F58"/>
    <w:rsid w:val="006F304E"/>
    <w:rsid w:val="006F3269"/>
    <w:rsid w:val="006F3680"/>
    <w:rsid w:val="006F37ED"/>
    <w:rsid w:val="006F3811"/>
    <w:rsid w:val="006F39B0"/>
    <w:rsid w:val="006F3AEA"/>
    <w:rsid w:val="006F42CC"/>
    <w:rsid w:val="006F4752"/>
    <w:rsid w:val="006F4963"/>
    <w:rsid w:val="006F5046"/>
    <w:rsid w:val="006F50F8"/>
    <w:rsid w:val="006F5164"/>
    <w:rsid w:val="006F558B"/>
    <w:rsid w:val="006F56C0"/>
    <w:rsid w:val="006F597F"/>
    <w:rsid w:val="006F5D26"/>
    <w:rsid w:val="006F6E97"/>
    <w:rsid w:val="006F6ED1"/>
    <w:rsid w:val="006F72C7"/>
    <w:rsid w:val="006F76FD"/>
    <w:rsid w:val="006F7F87"/>
    <w:rsid w:val="0070058F"/>
    <w:rsid w:val="00700BD3"/>
    <w:rsid w:val="00700F0D"/>
    <w:rsid w:val="007011D4"/>
    <w:rsid w:val="007012C8"/>
    <w:rsid w:val="007016CE"/>
    <w:rsid w:val="007018C9"/>
    <w:rsid w:val="00701EFE"/>
    <w:rsid w:val="0070211E"/>
    <w:rsid w:val="0070291C"/>
    <w:rsid w:val="00702E50"/>
    <w:rsid w:val="0070367F"/>
    <w:rsid w:val="00703952"/>
    <w:rsid w:val="00703A53"/>
    <w:rsid w:val="00703C37"/>
    <w:rsid w:val="00703C6A"/>
    <w:rsid w:val="00704085"/>
    <w:rsid w:val="0070440C"/>
    <w:rsid w:val="00704901"/>
    <w:rsid w:val="00704A11"/>
    <w:rsid w:val="00704B79"/>
    <w:rsid w:val="007051EA"/>
    <w:rsid w:val="00705222"/>
    <w:rsid w:val="00705490"/>
    <w:rsid w:val="007055E0"/>
    <w:rsid w:val="007056C1"/>
    <w:rsid w:val="00705900"/>
    <w:rsid w:val="00705AF2"/>
    <w:rsid w:val="00705B44"/>
    <w:rsid w:val="00705B9A"/>
    <w:rsid w:val="0070643E"/>
    <w:rsid w:val="00706469"/>
    <w:rsid w:val="0070659F"/>
    <w:rsid w:val="0070681A"/>
    <w:rsid w:val="00706D94"/>
    <w:rsid w:val="00707404"/>
    <w:rsid w:val="007077FC"/>
    <w:rsid w:val="00707812"/>
    <w:rsid w:val="007079B9"/>
    <w:rsid w:val="00707C6B"/>
    <w:rsid w:val="00710221"/>
    <w:rsid w:val="007102DF"/>
    <w:rsid w:val="00710314"/>
    <w:rsid w:val="007105A5"/>
    <w:rsid w:val="0071074D"/>
    <w:rsid w:val="00710B09"/>
    <w:rsid w:val="00710D63"/>
    <w:rsid w:val="00710E08"/>
    <w:rsid w:val="00710E6B"/>
    <w:rsid w:val="00710F35"/>
    <w:rsid w:val="007116CF"/>
    <w:rsid w:val="007119E9"/>
    <w:rsid w:val="00711A25"/>
    <w:rsid w:val="00712137"/>
    <w:rsid w:val="00712876"/>
    <w:rsid w:val="00713E89"/>
    <w:rsid w:val="007140BF"/>
    <w:rsid w:val="007141AD"/>
    <w:rsid w:val="00714246"/>
    <w:rsid w:val="00714489"/>
    <w:rsid w:val="0071495D"/>
    <w:rsid w:val="00714C65"/>
    <w:rsid w:val="00714EE6"/>
    <w:rsid w:val="007154B5"/>
    <w:rsid w:val="0071562A"/>
    <w:rsid w:val="007157FC"/>
    <w:rsid w:val="00715C73"/>
    <w:rsid w:val="00715CDF"/>
    <w:rsid w:val="00715DFF"/>
    <w:rsid w:val="00715E1A"/>
    <w:rsid w:val="0071621D"/>
    <w:rsid w:val="00716B7B"/>
    <w:rsid w:val="00716ECC"/>
    <w:rsid w:val="007171C4"/>
    <w:rsid w:val="00717218"/>
    <w:rsid w:val="00717634"/>
    <w:rsid w:val="007176C7"/>
    <w:rsid w:val="00717A85"/>
    <w:rsid w:val="00717B4E"/>
    <w:rsid w:val="00717E66"/>
    <w:rsid w:val="0072059A"/>
    <w:rsid w:val="00720681"/>
    <w:rsid w:val="00720C87"/>
    <w:rsid w:val="00720D6F"/>
    <w:rsid w:val="00720DD9"/>
    <w:rsid w:val="0072129A"/>
    <w:rsid w:val="007214AC"/>
    <w:rsid w:val="00722839"/>
    <w:rsid w:val="00722E21"/>
    <w:rsid w:val="0072309B"/>
    <w:rsid w:val="00723364"/>
    <w:rsid w:val="00723386"/>
    <w:rsid w:val="0072424D"/>
    <w:rsid w:val="00724460"/>
    <w:rsid w:val="00724965"/>
    <w:rsid w:val="007249FA"/>
    <w:rsid w:val="00724D98"/>
    <w:rsid w:val="00725683"/>
    <w:rsid w:val="00725FF9"/>
    <w:rsid w:val="00726036"/>
    <w:rsid w:val="00726088"/>
    <w:rsid w:val="00726332"/>
    <w:rsid w:val="00726415"/>
    <w:rsid w:val="00726DC1"/>
    <w:rsid w:val="007272B1"/>
    <w:rsid w:val="007272D1"/>
    <w:rsid w:val="00727574"/>
    <w:rsid w:val="0072790C"/>
    <w:rsid w:val="007301A5"/>
    <w:rsid w:val="0073026A"/>
    <w:rsid w:val="00730E63"/>
    <w:rsid w:val="00730E7B"/>
    <w:rsid w:val="00730FB1"/>
    <w:rsid w:val="007310F6"/>
    <w:rsid w:val="007312B8"/>
    <w:rsid w:val="00731769"/>
    <w:rsid w:val="00731B32"/>
    <w:rsid w:val="00731CB6"/>
    <w:rsid w:val="00731F48"/>
    <w:rsid w:val="00732A1D"/>
    <w:rsid w:val="00732C52"/>
    <w:rsid w:val="00732D45"/>
    <w:rsid w:val="007330DD"/>
    <w:rsid w:val="00733B5A"/>
    <w:rsid w:val="00733C71"/>
    <w:rsid w:val="0073478B"/>
    <w:rsid w:val="00734BB8"/>
    <w:rsid w:val="00735331"/>
    <w:rsid w:val="007358A2"/>
    <w:rsid w:val="00735C91"/>
    <w:rsid w:val="00735DFE"/>
    <w:rsid w:val="0073666B"/>
    <w:rsid w:val="00736679"/>
    <w:rsid w:val="00737216"/>
    <w:rsid w:val="0073739C"/>
    <w:rsid w:val="00737B57"/>
    <w:rsid w:val="00737CF6"/>
    <w:rsid w:val="0074007E"/>
    <w:rsid w:val="00740286"/>
    <w:rsid w:val="00740A0F"/>
    <w:rsid w:val="00741585"/>
    <w:rsid w:val="0074162D"/>
    <w:rsid w:val="00741632"/>
    <w:rsid w:val="00741C4C"/>
    <w:rsid w:val="007426A2"/>
    <w:rsid w:val="00742757"/>
    <w:rsid w:val="0074289B"/>
    <w:rsid w:val="00743002"/>
    <w:rsid w:val="0074302E"/>
    <w:rsid w:val="00743056"/>
    <w:rsid w:val="00743471"/>
    <w:rsid w:val="0074363C"/>
    <w:rsid w:val="00743840"/>
    <w:rsid w:val="00743C7E"/>
    <w:rsid w:val="00743DC9"/>
    <w:rsid w:val="00743E53"/>
    <w:rsid w:val="007442E6"/>
    <w:rsid w:val="0074448C"/>
    <w:rsid w:val="007445ED"/>
    <w:rsid w:val="00744830"/>
    <w:rsid w:val="00744CEA"/>
    <w:rsid w:val="00744CF6"/>
    <w:rsid w:val="007455A0"/>
    <w:rsid w:val="00745DA8"/>
    <w:rsid w:val="0074629C"/>
    <w:rsid w:val="007469AF"/>
    <w:rsid w:val="00747088"/>
    <w:rsid w:val="0074774E"/>
    <w:rsid w:val="0075058F"/>
    <w:rsid w:val="0075115A"/>
    <w:rsid w:val="00751642"/>
    <w:rsid w:val="007518D8"/>
    <w:rsid w:val="00751B2D"/>
    <w:rsid w:val="00751BB3"/>
    <w:rsid w:val="007521D4"/>
    <w:rsid w:val="00752370"/>
    <w:rsid w:val="007527F6"/>
    <w:rsid w:val="007533C4"/>
    <w:rsid w:val="007539E9"/>
    <w:rsid w:val="00753BAD"/>
    <w:rsid w:val="00754073"/>
    <w:rsid w:val="00754847"/>
    <w:rsid w:val="00754CA6"/>
    <w:rsid w:val="007553CE"/>
    <w:rsid w:val="00755859"/>
    <w:rsid w:val="00755950"/>
    <w:rsid w:val="00755DC8"/>
    <w:rsid w:val="00755E38"/>
    <w:rsid w:val="00755EF6"/>
    <w:rsid w:val="00755FDD"/>
    <w:rsid w:val="00756228"/>
    <w:rsid w:val="00756722"/>
    <w:rsid w:val="00756DA9"/>
    <w:rsid w:val="007577E7"/>
    <w:rsid w:val="0075B0B7"/>
    <w:rsid w:val="007603C5"/>
    <w:rsid w:val="0076045C"/>
    <w:rsid w:val="00760A7F"/>
    <w:rsid w:val="007611A4"/>
    <w:rsid w:val="007613F7"/>
    <w:rsid w:val="00761439"/>
    <w:rsid w:val="00761629"/>
    <w:rsid w:val="00761766"/>
    <w:rsid w:val="00761780"/>
    <w:rsid w:val="00761D90"/>
    <w:rsid w:val="00761E4E"/>
    <w:rsid w:val="00762364"/>
    <w:rsid w:val="00762EA8"/>
    <w:rsid w:val="00762FA0"/>
    <w:rsid w:val="0076345E"/>
    <w:rsid w:val="00763675"/>
    <w:rsid w:val="007636E8"/>
    <w:rsid w:val="00763A96"/>
    <w:rsid w:val="00763C7C"/>
    <w:rsid w:val="00763C90"/>
    <w:rsid w:val="00763CE6"/>
    <w:rsid w:val="00763E85"/>
    <w:rsid w:val="00764267"/>
    <w:rsid w:val="0076458F"/>
    <w:rsid w:val="00764FA1"/>
    <w:rsid w:val="0076584D"/>
    <w:rsid w:val="00765936"/>
    <w:rsid w:val="00765BCD"/>
    <w:rsid w:val="00765D78"/>
    <w:rsid w:val="00766033"/>
    <w:rsid w:val="007662E6"/>
    <w:rsid w:val="00766615"/>
    <w:rsid w:val="007667DB"/>
    <w:rsid w:val="007667DF"/>
    <w:rsid w:val="00766834"/>
    <w:rsid w:val="0076696B"/>
    <w:rsid w:val="00766AE5"/>
    <w:rsid w:val="00766B06"/>
    <w:rsid w:val="00766C4B"/>
    <w:rsid w:val="007678BC"/>
    <w:rsid w:val="007678EB"/>
    <w:rsid w:val="00767AED"/>
    <w:rsid w:val="00767B09"/>
    <w:rsid w:val="00767B83"/>
    <w:rsid w:val="00767D62"/>
    <w:rsid w:val="007700EF"/>
    <w:rsid w:val="00770206"/>
    <w:rsid w:val="007703D1"/>
    <w:rsid w:val="0077060C"/>
    <w:rsid w:val="007707F7"/>
    <w:rsid w:val="00770DC9"/>
    <w:rsid w:val="00770E50"/>
    <w:rsid w:val="007711A0"/>
    <w:rsid w:val="00771452"/>
    <w:rsid w:val="00771AE6"/>
    <w:rsid w:val="00771EB2"/>
    <w:rsid w:val="0077243A"/>
    <w:rsid w:val="00772658"/>
    <w:rsid w:val="007727BB"/>
    <w:rsid w:val="00772AE0"/>
    <w:rsid w:val="00772FF4"/>
    <w:rsid w:val="007735A6"/>
    <w:rsid w:val="0077362C"/>
    <w:rsid w:val="00773C4A"/>
    <w:rsid w:val="00773D6D"/>
    <w:rsid w:val="00773FD7"/>
    <w:rsid w:val="0077412E"/>
    <w:rsid w:val="00774549"/>
    <w:rsid w:val="00774555"/>
    <w:rsid w:val="0077460A"/>
    <w:rsid w:val="007748D6"/>
    <w:rsid w:val="00774C05"/>
    <w:rsid w:val="00774FFC"/>
    <w:rsid w:val="00775240"/>
    <w:rsid w:val="007755DF"/>
    <w:rsid w:val="007758C7"/>
    <w:rsid w:val="007758D8"/>
    <w:rsid w:val="00775A8C"/>
    <w:rsid w:val="00775D55"/>
    <w:rsid w:val="00776663"/>
    <w:rsid w:val="00776675"/>
    <w:rsid w:val="00776E79"/>
    <w:rsid w:val="00776F9A"/>
    <w:rsid w:val="00777145"/>
    <w:rsid w:val="0077748A"/>
    <w:rsid w:val="0077761D"/>
    <w:rsid w:val="0077786F"/>
    <w:rsid w:val="00780148"/>
    <w:rsid w:val="00780224"/>
    <w:rsid w:val="007807E5"/>
    <w:rsid w:val="00780C8C"/>
    <w:rsid w:val="00780E0B"/>
    <w:rsid w:val="007810D2"/>
    <w:rsid w:val="0078196A"/>
    <w:rsid w:val="00781A0B"/>
    <w:rsid w:val="00781DBE"/>
    <w:rsid w:val="00781F26"/>
    <w:rsid w:val="007820C3"/>
    <w:rsid w:val="00782B5D"/>
    <w:rsid w:val="00782CEC"/>
    <w:rsid w:val="00782D78"/>
    <w:rsid w:val="00782DB8"/>
    <w:rsid w:val="00782FD5"/>
    <w:rsid w:val="007832B2"/>
    <w:rsid w:val="0078345A"/>
    <w:rsid w:val="007839D6"/>
    <w:rsid w:val="00783C2F"/>
    <w:rsid w:val="007840D4"/>
    <w:rsid w:val="007840E0"/>
    <w:rsid w:val="007842C3"/>
    <w:rsid w:val="0078442D"/>
    <w:rsid w:val="0078498F"/>
    <w:rsid w:val="00784C91"/>
    <w:rsid w:val="0078525C"/>
    <w:rsid w:val="0078525D"/>
    <w:rsid w:val="007854D7"/>
    <w:rsid w:val="00785604"/>
    <w:rsid w:val="007858B7"/>
    <w:rsid w:val="00785A41"/>
    <w:rsid w:val="00785BB9"/>
    <w:rsid w:val="007861FC"/>
    <w:rsid w:val="0078633A"/>
    <w:rsid w:val="00786968"/>
    <w:rsid w:val="00786977"/>
    <w:rsid w:val="00786D0D"/>
    <w:rsid w:val="00786EC2"/>
    <w:rsid w:val="00787009"/>
    <w:rsid w:val="0078728B"/>
    <w:rsid w:val="0078785B"/>
    <w:rsid w:val="00787FC2"/>
    <w:rsid w:val="007904CD"/>
    <w:rsid w:val="00790512"/>
    <w:rsid w:val="00791C93"/>
    <w:rsid w:val="00791D45"/>
    <w:rsid w:val="0079214B"/>
    <w:rsid w:val="00792BCE"/>
    <w:rsid w:val="00792BFD"/>
    <w:rsid w:val="00792D6C"/>
    <w:rsid w:val="007936D4"/>
    <w:rsid w:val="0079398C"/>
    <w:rsid w:val="00793D33"/>
    <w:rsid w:val="00794312"/>
    <w:rsid w:val="00794E93"/>
    <w:rsid w:val="00795C62"/>
    <w:rsid w:val="00795CDA"/>
    <w:rsid w:val="00796ADF"/>
    <w:rsid w:val="00796CBE"/>
    <w:rsid w:val="00797280"/>
    <w:rsid w:val="007974F0"/>
    <w:rsid w:val="00797AD6"/>
    <w:rsid w:val="00797F78"/>
    <w:rsid w:val="007A0456"/>
    <w:rsid w:val="007A091E"/>
    <w:rsid w:val="007A09B3"/>
    <w:rsid w:val="007A1391"/>
    <w:rsid w:val="007A14C3"/>
    <w:rsid w:val="007A175F"/>
    <w:rsid w:val="007A18A3"/>
    <w:rsid w:val="007A1C9A"/>
    <w:rsid w:val="007A1D0E"/>
    <w:rsid w:val="007A2165"/>
    <w:rsid w:val="007A21A9"/>
    <w:rsid w:val="007A2743"/>
    <w:rsid w:val="007A2DFC"/>
    <w:rsid w:val="007A2E36"/>
    <w:rsid w:val="007A3284"/>
    <w:rsid w:val="007A332F"/>
    <w:rsid w:val="007A35EB"/>
    <w:rsid w:val="007A39E4"/>
    <w:rsid w:val="007A3D4C"/>
    <w:rsid w:val="007A3E96"/>
    <w:rsid w:val="007A3FFB"/>
    <w:rsid w:val="007A41D2"/>
    <w:rsid w:val="007A420D"/>
    <w:rsid w:val="007A44C2"/>
    <w:rsid w:val="007A4984"/>
    <w:rsid w:val="007A4F91"/>
    <w:rsid w:val="007A542B"/>
    <w:rsid w:val="007A554E"/>
    <w:rsid w:val="007A5573"/>
    <w:rsid w:val="007A583C"/>
    <w:rsid w:val="007A59AB"/>
    <w:rsid w:val="007A60A4"/>
    <w:rsid w:val="007A6381"/>
    <w:rsid w:val="007A6449"/>
    <w:rsid w:val="007A67F4"/>
    <w:rsid w:val="007A68DD"/>
    <w:rsid w:val="007A6BEA"/>
    <w:rsid w:val="007A70E2"/>
    <w:rsid w:val="007A7308"/>
    <w:rsid w:val="007A733C"/>
    <w:rsid w:val="007A758B"/>
    <w:rsid w:val="007A7626"/>
    <w:rsid w:val="007A76AE"/>
    <w:rsid w:val="007B005D"/>
    <w:rsid w:val="007B0290"/>
    <w:rsid w:val="007B037F"/>
    <w:rsid w:val="007B0827"/>
    <w:rsid w:val="007B0B17"/>
    <w:rsid w:val="007B0FFA"/>
    <w:rsid w:val="007B1BF0"/>
    <w:rsid w:val="007B1C04"/>
    <w:rsid w:val="007B1D7D"/>
    <w:rsid w:val="007B1EF3"/>
    <w:rsid w:val="007B2274"/>
    <w:rsid w:val="007B23F1"/>
    <w:rsid w:val="007B27CE"/>
    <w:rsid w:val="007B31E8"/>
    <w:rsid w:val="007B3261"/>
    <w:rsid w:val="007B347B"/>
    <w:rsid w:val="007B3539"/>
    <w:rsid w:val="007B3580"/>
    <w:rsid w:val="007B387D"/>
    <w:rsid w:val="007B3DD3"/>
    <w:rsid w:val="007B406E"/>
    <w:rsid w:val="007B4237"/>
    <w:rsid w:val="007B4400"/>
    <w:rsid w:val="007B448D"/>
    <w:rsid w:val="007B44FD"/>
    <w:rsid w:val="007B45E0"/>
    <w:rsid w:val="007B4621"/>
    <w:rsid w:val="007B4B44"/>
    <w:rsid w:val="007B4F09"/>
    <w:rsid w:val="007B506D"/>
    <w:rsid w:val="007B536E"/>
    <w:rsid w:val="007B54BB"/>
    <w:rsid w:val="007B54DF"/>
    <w:rsid w:val="007B5722"/>
    <w:rsid w:val="007B5BF5"/>
    <w:rsid w:val="007B65FC"/>
    <w:rsid w:val="007B665B"/>
    <w:rsid w:val="007B6A0C"/>
    <w:rsid w:val="007B6B00"/>
    <w:rsid w:val="007B6B58"/>
    <w:rsid w:val="007B6D73"/>
    <w:rsid w:val="007B6FA2"/>
    <w:rsid w:val="007B6FB0"/>
    <w:rsid w:val="007B77E4"/>
    <w:rsid w:val="007B780C"/>
    <w:rsid w:val="007B7E1C"/>
    <w:rsid w:val="007C0A06"/>
    <w:rsid w:val="007C0B2F"/>
    <w:rsid w:val="007C0BA1"/>
    <w:rsid w:val="007C0BC9"/>
    <w:rsid w:val="007C19C8"/>
    <w:rsid w:val="007C1E58"/>
    <w:rsid w:val="007C200C"/>
    <w:rsid w:val="007C2101"/>
    <w:rsid w:val="007C225D"/>
    <w:rsid w:val="007C2591"/>
    <w:rsid w:val="007C2B36"/>
    <w:rsid w:val="007C2D72"/>
    <w:rsid w:val="007C2D78"/>
    <w:rsid w:val="007C30EB"/>
    <w:rsid w:val="007C31EE"/>
    <w:rsid w:val="007C346F"/>
    <w:rsid w:val="007C36BF"/>
    <w:rsid w:val="007C4283"/>
    <w:rsid w:val="007C4425"/>
    <w:rsid w:val="007C4461"/>
    <w:rsid w:val="007C45CE"/>
    <w:rsid w:val="007C4C3E"/>
    <w:rsid w:val="007C5025"/>
    <w:rsid w:val="007C52FF"/>
    <w:rsid w:val="007C5B3C"/>
    <w:rsid w:val="007C665C"/>
    <w:rsid w:val="007C6C21"/>
    <w:rsid w:val="007C7103"/>
    <w:rsid w:val="007C7135"/>
    <w:rsid w:val="007C72F9"/>
    <w:rsid w:val="007C7503"/>
    <w:rsid w:val="007C75EE"/>
    <w:rsid w:val="007C7FDA"/>
    <w:rsid w:val="007D03C0"/>
    <w:rsid w:val="007D0698"/>
    <w:rsid w:val="007D0797"/>
    <w:rsid w:val="007D087C"/>
    <w:rsid w:val="007D08AB"/>
    <w:rsid w:val="007D08C2"/>
    <w:rsid w:val="007D0AA7"/>
    <w:rsid w:val="007D0EFC"/>
    <w:rsid w:val="007D0F8F"/>
    <w:rsid w:val="007D18D8"/>
    <w:rsid w:val="007D1CA4"/>
    <w:rsid w:val="007D1D62"/>
    <w:rsid w:val="007D1E66"/>
    <w:rsid w:val="007D1FB5"/>
    <w:rsid w:val="007D268D"/>
    <w:rsid w:val="007D27BA"/>
    <w:rsid w:val="007D2ECF"/>
    <w:rsid w:val="007D2EF9"/>
    <w:rsid w:val="007D325C"/>
    <w:rsid w:val="007D32C2"/>
    <w:rsid w:val="007D3365"/>
    <w:rsid w:val="007D34C8"/>
    <w:rsid w:val="007D3A84"/>
    <w:rsid w:val="007D3CB2"/>
    <w:rsid w:val="007D3D0B"/>
    <w:rsid w:val="007D4194"/>
    <w:rsid w:val="007D4309"/>
    <w:rsid w:val="007D447F"/>
    <w:rsid w:val="007D4991"/>
    <w:rsid w:val="007D4B40"/>
    <w:rsid w:val="007D4B96"/>
    <w:rsid w:val="007D5455"/>
    <w:rsid w:val="007D5D14"/>
    <w:rsid w:val="007D646D"/>
    <w:rsid w:val="007D65F9"/>
    <w:rsid w:val="007D6655"/>
    <w:rsid w:val="007D6988"/>
    <w:rsid w:val="007D70E4"/>
    <w:rsid w:val="007D7213"/>
    <w:rsid w:val="007D736F"/>
    <w:rsid w:val="007D768D"/>
    <w:rsid w:val="007DE476"/>
    <w:rsid w:val="007E06AA"/>
    <w:rsid w:val="007E102B"/>
    <w:rsid w:val="007E117F"/>
    <w:rsid w:val="007E13F3"/>
    <w:rsid w:val="007E1995"/>
    <w:rsid w:val="007E1DF7"/>
    <w:rsid w:val="007E1EB7"/>
    <w:rsid w:val="007E2084"/>
    <w:rsid w:val="007E23FB"/>
    <w:rsid w:val="007E2621"/>
    <w:rsid w:val="007E2901"/>
    <w:rsid w:val="007E2A16"/>
    <w:rsid w:val="007E2DF4"/>
    <w:rsid w:val="007E311D"/>
    <w:rsid w:val="007E3164"/>
    <w:rsid w:val="007E36EA"/>
    <w:rsid w:val="007E3B33"/>
    <w:rsid w:val="007E3F3F"/>
    <w:rsid w:val="007E41C5"/>
    <w:rsid w:val="007E4CCA"/>
    <w:rsid w:val="007E4E56"/>
    <w:rsid w:val="007E4F07"/>
    <w:rsid w:val="007E52CC"/>
    <w:rsid w:val="007E5549"/>
    <w:rsid w:val="007E5EDF"/>
    <w:rsid w:val="007E5F6B"/>
    <w:rsid w:val="007E5F8A"/>
    <w:rsid w:val="007E5F9E"/>
    <w:rsid w:val="007E6185"/>
    <w:rsid w:val="007E6297"/>
    <w:rsid w:val="007E64F9"/>
    <w:rsid w:val="007E69BC"/>
    <w:rsid w:val="007E6F39"/>
    <w:rsid w:val="007E6FD3"/>
    <w:rsid w:val="007E7528"/>
    <w:rsid w:val="007E76EF"/>
    <w:rsid w:val="007E7742"/>
    <w:rsid w:val="007F024D"/>
    <w:rsid w:val="007F0647"/>
    <w:rsid w:val="007F0786"/>
    <w:rsid w:val="007F0EA7"/>
    <w:rsid w:val="007F0F59"/>
    <w:rsid w:val="007F105A"/>
    <w:rsid w:val="007F10F8"/>
    <w:rsid w:val="007F1119"/>
    <w:rsid w:val="007F1198"/>
    <w:rsid w:val="007F176E"/>
    <w:rsid w:val="007F1A70"/>
    <w:rsid w:val="007F201B"/>
    <w:rsid w:val="007F21F7"/>
    <w:rsid w:val="007F2773"/>
    <w:rsid w:val="007F2928"/>
    <w:rsid w:val="007F2962"/>
    <w:rsid w:val="007F2A7E"/>
    <w:rsid w:val="007F2B63"/>
    <w:rsid w:val="007F2D5E"/>
    <w:rsid w:val="007F2F1D"/>
    <w:rsid w:val="007F312A"/>
    <w:rsid w:val="007F33B1"/>
    <w:rsid w:val="007F35B2"/>
    <w:rsid w:val="007F4085"/>
    <w:rsid w:val="007F45FF"/>
    <w:rsid w:val="007F4BEC"/>
    <w:rsid w:val="007F4D88"/>
    <w:rsid w:val="007F4E32"/>
    <w:rsid w:val="007F4E45"/>
    <w:rsid w:val="007F5564"/>
    <w:rsid w:val="007F5725"/>
    <w:rsid w:val="007F5B01"/>
    <w:rsid w:val="007F5F5F"/>
    <w:rsid w:val="007F5FF2"/>
    <w:rsid w:val="007F6358"/>
    <w:rsid w:val="007F6785"/>
    <w:rsid w:val="007F6B04"/>
    <w:rsid w:val="007F6D8A"/>
    <w:rsid w:val="007F71DE"/>
    <w:rsid w:val="007F7555"/>
    <w:rsid w:val="007F775E"/>
    <w:rsid w:val="007F926F"/>
    <w:rsid w:val="008000D5"/>
    <w:rsid w:val="00800341"/>
    <w:rsid w:val="0080045F"/>
    <w:rsid w:val="008005B8"/>
    <w:rsid w:val="00800A7C"/>
    <w:rsid w:val="00800B4F"/>
    <w:rsid w:val="00800C57"/>
    <w:rsid w:val="00800DCA"/>
    <w:rsid w:val="00800F84"/>
    <w:rsid w:val="00801232"/>
    <w:rsid w:val="00801377"/>
    <w:rsid w:val="0080148E"/>
    <w:rsid w:val="00801545"/>
    <w:rsid w:val="008017BE"/>
    <w:rsid w:val="00801DCF"/>
    <w:rsid w:val="00802341"/>
    <w:rsid w:val="00802450"/>
    <w:rsid w:val="00802CC8"/>
    <w:rsid w:val="0080353E"/>
    <w:rsid w:val="00803688"/>
    <w:rsid w:val="008037B1"/>
    <w:rsid w:val="00803A9D"/>
    <w:rsid w:val="00803CB2"/>
    <w:rsid w:val="00804025"/>
    <w:rsid w:val="008047BD"/>
    <w:rsid w:val="00804D36"/>
    <w:rsid w:val="00804E86"/>
    <w:rsid w:val="00805191"/>
    <w:rsid w:val="008057A4"/>
    <w:rsid w:val="00806626"/>
    <w:rsid w:val="00806B79"/>
    <w:rsid w:val="0080746C"/>
    <w:rsid w:val="008075A6"/>
    <w:rsid w:val="00807867"/>
    <w:rsid w:val="00807C46"/>
    <w:rsid w:val="00807F1C"/>
    <w:rsid w:val="00807FB3"/>
    <w:rsid w:val="00808F5A"/>
    <w:rsid w:val="008102EB"/>
    <w:rsid w:val="0081045C"/>
    <w:rsid w:val="0081076C"/>
    <w:rsid w:val="008110C8"/>
    <w:rsid w:val="008111D7"/>
    <w:rsid w:val="0081123A"/>
    <w:rsid w:val="008115F8"/>
    <w:rsid w:val="00811E82"/>
    <w:rsid w:val="00811F44"/>
    <w:rsid w:val="008120C1"/>
    <w:rsid w:val="00812DEF"/>
    <w:rsid w:val="00813211"/>
    <w:rsid w:val="00813274"/>
    <w:rsid w:val="008133E6"/>
    <w:rsid w:val="008134B0"/>
    <w:rsid w:val="00813932"/>
    <w:rsid w:val="00813994"/>
    <w:rsid w:val="00813C3D"/>
    <w:rsid w:val="00813F5A"/>
    <w:rsid w:val="00814131"/>
    <w:rsid w:val="00814C74"/>
    <w:rsid w:val="008151E4"/>
    <w:rsid w:val="008151E5"/>
    <w:rsid w:val="00815348"/>
    <w:rsid w:val="008155A8"/>
    <w:rsid w:val="00815FF8"/>
    <w:rsid w:val="0081604F"/>
    <w:rsid w:val="008160CC"/>
    <w:rsid w:val="00816358"/>
    <w:rsid w:val="008168E3"/>
    <w:rsid w:val="00817900"/>
    <w:rsid w:val="00817F30"/>
    <w:rsid w:val="0082017A"/>
    <w:rsid w:val="008206CF"/>
    <w:rsid w:val="0082094E"/>
    <w:rsid w:val="00820BE9"/>
    <w:rsid w:val="00820CF6"/>
    <w:rsid w:val="00820FD5"/>
    <w:rsid w:val="008219E7"/>
    <w:rsid w:val="00821F69"/>
    <w:rsid w:val="008222D8"/>
    <w:rsid w:val="008228C9"/>
    <w:rsid w:val="00822ADE"/>
    <w:rsid w:val="00823CC2"/>
    <w:rsid w:val="00823F22"/>
    <w:rsid w:val="008241AB"/>
    <w:rsid w:val="00824399"/>
    <w:rsid w:val="008254D6"/>
    <w:rsid w:val="00825B35"/>
    <w:rsid w:val="0082605C"/>
    <w:rsid w:val="008262C9"/>
    <w:rsid w:val="00826B4E"/>
    <w:rsid w:val="00826D64"/>
    <w:rsid w:val="008270A9"/>
    <w:rsid w:val="00827268"/>
    <w:rsid w:val="008278A8"/>
    <w:rsid w:val="00827942"/>
    <w:rsid w:val="00827B69"/>
    <w:rsid w:val="00827C54"/>
    <w:rsid w:val="00827D18"/>
    <w:rsid w:val="008301ED"/>
    <w:rsid w:val="00830ABB"/>
    <w:rsid w:val="00830BDF"/>
    <w:rsid w:val="00830C3D"/>
    <w:rsid w:val="00831496"/>
    <w:rsid w:val="0083166D"/>
    <w:rsid w:val="00831701"/>
    <w:rsid w:val="008318E7"/>
    <w:rsid w:val="00831B55"/>
    <w:rsid w:val="008325CB"/>
    <w:rsid w:val="00832B11"/>
    <w:rsid w:val="00832E98"/>
    <w:rsid w:val="00833BF2"/>
    <w:rsid w:val="00834231"/>
    <w:rsid w:val="008344B7"/>
    <w:rsid w:val="0083475B"/>
    <w:rsid w:val="00834A30"/>
    <w:rsid w:val="00834E7E"/>
    <w:rsid w:val="00834EF5"/>
    <w:rsid w:val="00835387"/>
    <w:rsid w:val="008353A8"/>
    <w:rsid w:val="00835690"/>
    <w:rsid w:val="00835F9B"/>
    <w:rsid w:val="00835FE6"/>
    <w:rsid w:val="008363F3"/>
    <w:rsid w:val="00836470"/>
    <w:rsid w:val="0083655B"/>
    <w:rsid w:val="0083658B"/>
    <w:rsid w:val="00836616"/>
    <w:rsid w:val="00836A9C"/>
    <w:rsid w:val="00836ADC"/>
    <w:rsid w:val="008376C4"/>
    <w:rsid w:val="00837E94"/>
    <w:rsid w:val="00837EF6"/>
    <w:rsid w:val="0084012A"/>
    <w:rsid w:val="008403B2"/>
    <w:rsid w:val="0084072E"/>
    <w:rsid w:val="00840C54"/>
    <w:rsid w:val="00840D33"/>
    <w:rsid w:val="00841098"/>
    <w:rsid w:val="00841233"/>
    <w:rsid w:val="008416D8"/>
    <w:rsid w:val="00841B53"/>
    <w:rsid w:val="00841F14"/>
    <w:rsid w:val="00841F6B"/>
    <w:rsid w:val="0084211F"/>
    <w:rsid w:val="00842565"/>
    <w:rsid w:val="008429ED"/>
    <w:rsid w:val="00842BA3"/>
    <w:rsid w:val="00843277"/>
    <w:rsid w:val="0084390E"/>
    <w:rsid w:val="008439DC"/>
    <w:rsid w:val="0084454E"/>
    <w:rsid w:val="00844D17"/>
    <w:rsid w:val="00844F44"/>
    <w:rsid w:val="00845089"/>
    <w:rsid w:val="00845301"/>
    <w:rsid w:val="00845AD8"/>
    <w:rsid w:val="00845C7D"/>
    <w:rsid w:val="00845F73"/>
    <w:rsid w:val="00845FB3"/>
    <w:rsid w:val="00845FBE"/>
    <w:rsid w:val="0084650E"/>
    <w:rsid w:val="008468FB"/>
    <w:rsid w:val="00846DCB"/>
    <w:rsid w:val="00847574"/>
    <w:rsid w:val="00847A35"/>
    <w:rsid w:val="00850027"/>
    <w:rsid w:val="00850699"/>
    <w:rsid w:val="00850BC0"/>
    <w:rsid w:val="00850DB7"/>
    <w:rsid w:val="00851982"/>
    <w:rsid w:val="00851BD5"/>
    <w:rsid w:val="00852119"/>
    <w:rsid w:val="00852694"/>
    <w:rsid w:val="008526E5"/>
    <w:rsid w:val="00852D3C"/>
    <w:rsid w:val="00852E5D"/>
    <w:rsid w:val="00852E61"/>
    <w:rsid w:val="00852F7E"/>
    <w:rsid w:val="0085311F"/>
    <w:rsid w:val="00853610"/>
    <w:rsid w:val="00853994"/>
    <w:rsid w:val="00854309"/>
    <w:rsid w:val="00854524"/>
    <w:rsid w:val="00854561"/>
    <w:rsid w:val="008545EA"/>
    <w:rsid w:val="008555C4"/>
    <w:rsid w:val="008555F2"/>
    <w:rsid w:val="0085587E"/>
    <w:rsid w:val="008558D3"/>
    <w:rsid w:val="008564D6"/>
    <w:rsid w:val="008566AC"/>
    <w:rsid w:val="00856EA0"/>
    <w:rsid w:val="008573CA"/>
    <w:rsid w:val="0085789A"/>
    <w:rsid w:val="00857FA7"/>
    <w:rsid w:val="0085CC4E"/>
    <w:rsid w:val="008606F8"/>
    <w:rsid w:val="00860A5F"/>
    <w:rsid w:val="00860C0B"/>
    <w:rsid w:val="00860E0E"/>
    <w:rsid w:val="0086123D"/>
    <w:rsid w:val="00861346"/>
    <w:rsid w:val="00861934"/>
    <w:rsid w:val="00861C06"/>
    <w:rsid w:val="00861E63"/>
    <w:rsid w:val="008620C5"/>
    <w:rsid w:val="008620F9"/>
    <w:rsid w:val="00862418"/>
    <w:rsid w:val="00862A35"/>
    <w:rsid w:val="00862E41"/>
    <w:rsid w:val="008640F6"/>
    <w:rsid w:val="008643E7"/>
    <w:rsid w:val="0086460A"/>
    <w:rsid w:val="00865132"/>
    <w:rsid w:val="00865445"/>
    <w:rsid w:val="0086586F"/>
    <w:rsid w:val="008659FF"/>
    <w:rsid w:val="008660B9"/>
    <w:rsid w:val="008661F8"/>
    <w:rsid w:val="008663E2"/>
    <w:rsid w:val="008663EB"/>
    <w:rsid w:val="00866F54"/>
    <w:rsid w:val="00867000"/>
    <w:rsid w:val="00867107"/>
    <w:rsid w:val="00867400"/>
    <w:rsid w:val="00867E66"/>
    <w:rsid w:val="00870044"/>
    <w:rsid w:val="00870156"/>
    <w:rsid w:val="00870410"/>
    <w:rsid w:val="00870CD6"/>
    <w:rsid w:val="00870FAA"/>
    <w:rsid w:val="00871111"/>
    <w:rsid w:val="00871284"/>
    <w:rsid w:val="00871BA1"/>
    <w:rsid w:val="00871BCC"/>
    <w:rsid w:val="00871CE4"/>
    <w:rsid w:val="008720FA"/>
    <w:rsid w:val="00872218"/>
    <w:rsid w:val="0087244F"/>
    <w:rsid w:val="00872631"/>
    <w:rsid w:val="00872989"/>
    <w:rsid w:val="00873631"/>
    <w:rsid w:val="0087375C"/>
    <w:rsid w:val="00873A2B"/>
    <w:rsid w:val="00873AAF"/>
    <w:rsid w:val="00873AC5"/>
    <w:rsid w:val="00873CBF"/>
    <w:rsid w:val="00873CE9"/>
    <w:rsid w:val="00873E29"/>
    <w:rsid w:val="00873F51"/>
    <w:rsid w:val="00874223"/>
    <w:rsid w:val="00874582"/>
    <w:rsid w:val="008745F1"/>
    <w:rsid w:val="0087469C"/>
    <w:rsid w:val="008751FA"/>
    <w:rsid w:val="00875330"/>
    <w:rsid w:val="0087550E"/>
    <w:rsid w:val="00875DCD"/>
    <w:rsid w:val="00875F82"/>
    <w:rsid w:val="008760EE"/>
    <w:rsid w:val="00876152"/>
    <w:rsid w:val="00876511"/>
    <w:rsid w:val="0087666B"/>
    <w:rsid w:val="00876DD5"/>
    <w:rsid w:val="00877FB2"/>
    <w:rsid w:val="008802F0"/>
    <w:rsid w:val="008807B9"/>
    <w:rsid w:val="00880931"/>
    <w:rsid w:val="008810DB"/>
    <w:rsid w:val="00881142"/>
    <w:rsid w:val="00881CE6"/>
    <w:rsid w:val="00881D17"/>
    <w:rsid w:val="00881D81"/>
    <w:rsid w:val="00881FF8"/>
    <w:rsid w:val="008825C3"/>
    <w:rsid w:val="008826B9"/>
    <w:rsid w:val="00882A8F"/>
    <w:rsid w:val="0088302C"/>
    <w:rsid w:val="00883213"/>
    <w:rsid w:val="00883BEB"/>
    <w:rsid w:val="00883C18"/>
    <w:rsid w:val="00883D62"/>
    <w:rsid w:val="00883F3E"/>
    <w:rsid w:val="0088416E"/>
    <w:rsid w:val="008841B0"/>
    <w:rsid w:val="00884600"/>
    <w:rsid w:val="00884F79"/>
    <w:rsid w:val="0088504F"/>
    <w:rsid w:val="008851DB"/>
    <w:rsid w:val="008857DF"/>
    <w:rsid w:val="00885A2B"/>
    <w:rsid w:val="00885C18"/>
    <w:rsid w:val="00885E14"/>
    <w:rsid w:val="00885E66"/>
    <w:rsid w:val="008863CF"/>
    <w:rsid w:val="00886504"/>
    <w:rsid w:val="00886839"/>
    <w:rsid w:val="00886BF0"/>
    <w:rsid w:val="00886C0C"/>
    <w:rsid w:val="00886C4F"/>
    <w:rsid w:val="008872BE"/>
    <w:rsid w:val="00887A81"/>
    <w:rsid w:val="00887CA7"/>
    <w:rsid w:val="00887D40"/>
    <w:rsid w:val="00887EDE"/>
    <w:rsid w:val="00887EEC"/>
    <w:rsid w:val="008906A2"/>
    <w:rsid w:val="00890DD1"/>
    <w:rsid w:val="008914CE"/>
    <w:rsid w:val="00891D37"/>
    <w:rsid w:val="00891DAF"/>
    <w:rsid w:val="008923C4"/>
    <w:rsid w:val="008928F5"/>
    <w:rsid w:val="00892997"/>
    <w:rsid w:val="00892B7F"/>
    <w:rsid w:val="00893527"/>
    <w:rsid w:val="0089353C"/>
    <w:rsid w:val="008937D4"/>
    <w:rsid w:val="00893AE3"/>
    <w:rsid w:val="0089447A"/>
    <w:rsid w:val="0089496B"/>
    <w:rsid w:val="008949C6"/>
    <w:rsid w:val="008949FE"/>
    <w:rsid w:val="00894DDC"/>
    <w:rsid w:val="00894E06"/>
    <w:rsid w:val="00894E0C"/>
    <w:rsid w:val="008952A7"/>
    <w:rsid w:val="008954AB"/>
    <w:rsid w:val="00895696"/>
    <w:rsid w:val="00895BCC"/>
    <w:rsid w:val="0089630A"/>
    <w:rsid w:val="00896734"/>
    <w:rsid w:val="00896A1E"/>
    <w:rsid w:val="00896D8B"/>
    <w:rsid w:val="00896EF4"/>
    <w:rsid w:val="00896F3F"/>
    <w:rsid w:val="0089736A"/>
    <w:rsid w:val="00897542"/>
    <w:rsid w:val="008977D2"/>
    <w:rsid w:val="0089781F"/>
    <w:rsid w:val="00897FC6"/>
    <w:rsid w:val="008A0091"/>
    <w:rsid w:val="008A080E"/>
    <w:rsid w:val="008A0A5D"/>
    <w:rsid w:val="008A0F0D"/>
    <w:rsid w:val="008A111E"/>
    <w:rsid w:val="008A15B2"/>
    <w:rsid w:val="008A1702"/>
    <w:rsid w:val="008A190B"/>
    <w:rsid w:val="008A199C"/>
    <w:rsid w:val="008A1BE7"/>
    <w:rsid w:val="008A1E7C"/>
    <w:rsid w:val="008A1EF0"/>
    <w:rsid w:val="008A2163"/>
    <w:rsid w:val="008A23AF"/>
    <w:rsid w:val="008A25EE"/>
    <w:rsid w:val="008A2922"/>
    <w:rsid w:val="008A31AC"/>
    <w:rsid w:val="008A32CF"/>
    <w:rsid w:val="008A34E3"/>
    <w:rsid w:val="008A364A"/>
    <w:rsid w:val="008A37D0"/>
    <w:rsid w:val="008A484C"/>
    <w:rsid w:val="008A4881"/>
    <w:rsid w:val="008A4BBC"/>
    <w:rsid w:val="008A57E1"/>
    <w:rsid w:val="008A58CD"/>
    <w:rsid w:val="008A5CDB"/>
    <w:rsid w:val="008A606B"/>
    <w:rsid w:val="008A60FD"/>
    <w:rsid w:val="008A6473"/>
    <w:rsid w:val="008A6B84"/>
    <w:rsid w:val="008A6C67"/>
    <w:rsid w:val="008A6F0D"/>
    <w:rsid w:val="008A74BF"/>
    <w:rsid w:val="008A763D"/>
    <w:rsid w:val="008A7E71"/>
    <w:rsid w:val="008A7FAC"/>
    <w:rsid w:val="008B032D"/>
    <w:rsid w:val="008B06E9"/>
    <w:rsid w:val="008B0934"/>
    <w:rsid w:val="008B0B7D"/>
    <w:rsid w:val="008B0B96"/>
    <w:rsid w:val="008B0BE9"/>
    <w:rsid w:val="008B0D83"/>
    <w:rsid w:val="008B11FD"/>
    <w:rsid w:val="008B132B"/>
    <w:rsid w:val="008B1493"/>
    <w:rsid w:val="008B1495"/>
    <w:rsid w:val="008B2754"/>
    <w:rsid w:val="008B2883"/>
    <w:rsid w:val="008B2B64"/>
    <w:rsid w:val="008B2BFB"/>
    <w:rsid w:val="008B31EC"/>
    <w:rsid w:val="008B3206"/>
    <w:rsid w:val="008B3357"/>
    <w:rsid w:val="008B336C"/>
    <w:rsid w:val="008B33D1"/>
    <w:rsid w:val="008B35D4"/>
    <w:rsid w:val="008B36B4"/>
    <w:rsid w:val="008B3A07"/>
    <w:rsid w:val="008B3A90"/>
    <w:rsid w:val="008B442D"/>
    <w:rsid w:val="008B4715"/>
    <w:rsid w:val="008B4889"/>
    <w:rsid w:val="008B4AFC"/>
    <w:rsid w:val="008B4D0B"/>
    <w:rsid w:val="008B4EA0"/>
    <w:rsid w:val="008B4EA1"/>
    <w:rsid w:val="008B4F2F"/>
    <w:rsid w:val="008B4FBD"/>
    <w:rsid w:val="008B55F6"/>
    <w:rsid w:val="008B560A"/>
    <w:rsid w:val="008B58A9"/>
    <w:rsid w:val="008B5FE8"/>
    <w:rsid w:val="008B6371"/>
    <w:rsid w:val="008B6490"/>
    <w:rsid w:val="008B64C5"/>
    <w:rsid w:val="008B6547"/>
    <w:rsid w:val="008B6803"/>
    <w:rsid w:val="008B6C57"/>
    <w:rsid w:val="008B71D2"/>
    <w:rsid w:val="008B78D0"/>
    <w:rsid w:val="008C083D"/>
    <w:rsid w:val="008C08DE"/>
    <w:rsid w:val="008C09AB"/>
    <w:rsid w:val="008C0A06"/>
    <w:rsid w:val="008C144A"/>
    <w:rsid w:val="008C1727"/>
    <w:rsid w:val="008C1794"/>
    <w:rsid w:val="008C1A69"/>
    <w:rsid w:val="008C1CC7"/>
    <w:rsid w:val="008C1DE9"/>
    <w:rsid w:val="008C27BF"/>
    <w:rsid w:val="008C29AA"/>
    <w:rsid w:val="008C2C79"/>
    <w:rsid w:val="008C2C8D"/>
    <w:rsid w:val="008C2D49"/>
    <w:rsid w:val="008C2EE4"/>
    <w:rsid w:val="008C30C2"/>
    <w:rsid w:val="008C3A64"/>
    <w:rsid w:val="008C45A3"/>
    <w:rsid w:val="008C4911"/>
    <w:rsid w:val="008C492E"/>
    <w:rsid w:val="008C496D"/>
    <w:rsid w:val="008C52C9"/>
    <w:rsid w:val="008C5461"/>
    <w:rsid w:val="008C589A"/>
    <w:rsid w:val="008C6057"/>
    <w:rsid w:val="008C70E8"/>
    <w:rsid w:val="008C726F"/>
    <w:rsid w:val="008C7A37"/>
    <w:rsid w:val="008C7B4F"/>
    <w:rsid w:val="008CDB5F"/>
    <w:rsid w:val="008D0195"/>
    <w:rsid w:val="008D0224"/>
    <w:rsid w:val="008D023F"/>
    <w:rsid w:val="008D055C"/>
    <w:rsid w:val="008D05FF"/>
    <w:rsid w:val="008D06A5"/>
    <w:rsid w:val="008D06EA"/>
    <w:rsid w:val="008D0A6A"/>
    <w:rsid w:val="008D0C8E"/>
    <w:rsid w:val="008D1117"/>
    <w:rsid w:val="008D1315"/>
    <w:rsid w:val="008D13E8"/>
    <w:rsid w:val="008D19B1"/>
    <w:rsid w:val="008D2099"/>
    <w:rsid w:val="008D2649"/>
    <w:rsid w:val="008D26CB"/>
    <w:rsid w:val="008D2B38"/>
    <w:rsid w:val="008D2F66"/>
    <w:rsid w:val="008D3983"/>
    <w:rsid w:val="008D3B80"/>
    <w:rsid w:val="008D3E7B"/>
    <w:rsid w:val="008D40EE"/>
    <w:rsid w:val="008D43A5"/>
    <w:rsid w:val="008D466E"/>
    <w:rsid w:val="008D493D"/>
    <w:rsid w:val="008D4A4C"/>
    <w:rsid w:val="008D5A4C"/>
    <w:rsid w:val="008D5AF6"/>
    <w:rsid w:val="008D5CCF"/>
    <w:rsid w:val="008D60E6"/>
    <w:rsid w:val="008D614B"/>
    <w:rsid w:val="008D6421"/>
    <w:rsid w:val="008D661A"/>
    <w:rsid w:val="008D6756"/>
    <w:rsid w:val="008D688A"/>
    <w:rsid w:val="008D6C4D"/>
    <w:rsid w:val="008D6CAC"/>
    <w:rsid w:val="008D6DE4"/>
    <w:rsid w:val="008D6ED0"/>
    <w:rsid w:val="008D6FE4"/>
    <w:rsid w:val="008D70E9"/>
    <w:rsid w:val="008D7490"/>
    <w:rsid w:val="008D75FE"/>
    <w:rsid w:val="008D7AA2"/>
    <w:rsid w:val="008D7B95"/>
    <w:rsid w:val="008D7CCD"/>
    <w:rsid w:val="008E0664"/>
    <w:rsid w:val="008E0DB1"/>
    <w:rsid w:val="008E1042"/>
    <w:rsid w:val="008E12E9"/>
    <w:rsid w:val="008E131D"/>
    <w:rsid w:val="008E16FF"/>
    <w:rsid w:val="008E18C4"/>
    <w:rsid w:val="008E29BB"/>
    <w:rsid w:val="008E2BF6"/>
    <w:rsid w:val="008E2C8B"/>
    <w:rsid w:val="008E2CC5"/>
    <w:rsid w:val="008E2E32"/>
    <w:rsid w:val="008E34F3"/>
    <w:rsid w:val="008E468D"/>
    <w:rsid w:val="008E46BC"/>
    <w:rsid w:val="008E4826"/>
    <w:rsid w:val="008E49F2"/>
    <w:rsid w:val="008E4B74"/>
    <w:rsid w:val="008E503A"/>
    <w:rsid w:val="008E534D"/>
    <w:rsid w:val="008E56CF"/>
    <w:rsid w:val="008E5BE4"/>
    <w:rsid w:val="008E5D75"/>
    <w:rsid w:val="008E5E94"/>
    <w:rsid w:val="008E5FE3"/>
    <w:rsid w:val="008E6454"/>
    <w:rsid w:val="008E64A6"/>
    <w:rsid w:val="008E64B6"/>
    <w:rsid w:val="008E64E5"/>
    <w:rsid w:val="008E661C"/>
    <w:rsid w:val="008E685F"/>
    <w:rsid w:val="008E6BBE"/>
    <w:rsid w:val="008E72B5"/>
    <w:rsid w:val="008E747A"/>
    <w:rsid w:val="008E793E"/>
    <w:rsid w:val="008E7E9A"/>
    <w:rsid w:val="008F0275"/>
    <w:rsid w:val="008F040D"/>
    <w:rsid w:val="008F0B4A"/>
    <w:rsid w:val="008F0D2E"/>
    <w:rsid w:val="008F0EFA"/>
    <w:rsid w:val="008F0F64"/>
    <w:rsid w:val="008F1386"/>
    <w:rsid w:val="008F1F72"/>
    <w:rsid w:val="008F2297"/>
    <w:rsid w:val="008F2699"/>
    <w:rsid w:val="008F2D43"/>
    <w:rsid w:val="008F3159"/>
    <w:rsid w:val="008F3C50"/>
    <w:rsid w:val="008F3C7B"/>
    <w:rsid w:val="008F4003"/>
    <w:rsid w:val="008F46C4"/>
    <w:rsid w:val="008F4926"/>
    <w:rsid w:val="008F5929"/>
    <w:rsid w:val="008F5E03"/>
    <w:rsid w:val="008F5EB1"/>
    <w:rsid w:val="008F5EB7"/>
    <w:rsid w:val="008F62B0"/>
    <w:rsid w:val="008F65C3"/>
    <w:rsid w:val="008F671F"/>
    <w:rsid w:val="008F680C"/>
    <w:rsid w:val="008F69BD"/>
    <w:rsid w:val="008F6E87"/>
    <w:rsid w:val="008F736E"/>
    <w:rsid w:val="008F74F8"/>
    <w:rsid w:val="008F78B8"/>
    <w:rsid w:val="008F79B0"/>
    <w:rsid w:val="008F7CC9"/>
    <w:rsid w:val="008F7EC0"/>
    <w:rsid w:val="00900418"/>
    <w:rsid w:val="00900658"/>
    <w:rsid w:val="00900E72"/>
    <w:rsid w:val="00901185"/>
    <w:rsid w:val="00901737"/>
    <w:rsid w:val="00901A6F"/>
    <w:rsid w:val="00901CF4"/>
    <w:rsid w:val="00901DCF"/>
    <w:rsid w:val="00902061"/>
    <w:rsid w:val="009020CA"/>
    <w:rsid w:val="00902160"/>
    <w:rsid w:val="009021AE"/>
    <w:rsid w:val="00902ED8"/>
    <w:rsid w:val="00902F8E"/>
    <w:rsid w:val="009031D9"/>
    <w:rsid w:val="009035F3"/>
    <w:rsid w:val="009036D0"/>
    <w:rsid w:val="00903763"/>
    <w:rsid w:val="009037FF"/>
    <w:rsid w:val="00903907"/>
    <w:rsid w:val="00903945"/>
    <w:rsid w:val="00903CAE"/>
    <w:rsid w:val="00903E21"/>
    <w:rsid w:val="00903ECD"/>
    <w:rsid w:val="00903FCC"/>
    <w:rsid w:val="00904491"/>
    <w:rsid w:val="00904716"/>
    <w:rsid w:val="00904B9E"/>
    <w:rsid w:val="00904CF3"/>
    <w:rsid w:val="00904F85"/>
    <w:rsid w:val="009052A9"/>
    <w:rsid w:val="00905488"/>
    <w:rsid w:val="00905636"/>
    <w:rsid w:val="009057D9"/>
    <w:rsid w:val="00905CE2"/>
    <w:rsid w:val="00905DD3"/>
    <w:rsid w:val="00906149"/>
    <w:rsid w:val="009063CC"/>
    <w:rsid w:val="009064D5"/>
    <w:rsid w:val="0090657C"/>
    <w:rsid w:val="0090660F"/>
    <w:rsid w:val="00906D58"/>
    <w:rsid w:val="00906EA4"/>
    <w:rsid w:val="009076B5"/>
    <w:rsid w:val="00907913"/>
    <w:rsid w:val="00907C01"/>
    <w:rsid w:val="00907CA8"/>
    <w:rsid w:val="009106BC"/>
    <w:rsid w:val="00910711"/>
    <w:rsid w:val="009108F2"/>
    <w:rsid w:val="00910CE1"/>
    <w:rsid w:val="00910E81"/>
    <w:rsid w:val="0091101C"/>
    <w:rsid w:val="0091126C"/>
    <w:rsid w:val="00911464"/>
    <w:rsid w:val="00911499"/>
    <w:rsid w:val="0091157E"/>
    <w:rsid w:val="0091164C"/>
    <w:rsid w:val="00912307"/>
    <w:rsid w:val="009125EB"/>
    <w:rsid w:val="00912CA6"/>
    <w:rsid w:val="00913C10"/>
    <w:rsid w:val="0091426F"/>
    <w:rsid w:val="0091466D"/>
    <w:rsid w:val="009146E7"/>
    <w:rsid w:val="00914F44"/>
    <w:rsid w:val="00915148"/>
    <w:rsid w:val="009156CA"/>
    <w:rsid w:val="009156FD"/>
    <w:rsid w:val="0091681D"/>
    <w:rsid w:val="00917287"/>
    <w:rsid w:val="00917344"/>
    <w:rsid w:val="00917397"/>
    <w:rsid w:val="009178F2"/>
    <w:rsid w:val="00917BD7"/>
    <w:rsid w:val="009204DE"/>
    <w:rsid w:val="0092056D"/>
    <w:rsid w:val="009205CD"/>
    <w:rsid w:val="00920CEA"/>
    <w:rsid w:val="00920EB2"/>
    <w:rsid w:val="00920ECA"/>
    <w:rsid w:val="00920EDF"/>
    <w:rsid w:val="00920F1B"/>
    <w:rsid w:val="0092106D"/>
    <w:rsid w:val="009212AD"/>
    <w:rsid w:val="00921788"/>
    <w:rsid w:val="00921E8A"/>
    <w:rsid w:val="00922004"/>
    <w:rsid w:val="0092206F"/>
    <w:rsid w:val="009222AE"/>
    <w:rsid w:val="009227EB"/>
    <w:rsid w:val="00922F69"/>
    <w:rsid w:val="009232E5"/>
    <w:rsid w:val="009233BE"/>
    <w:rsid w:val="00923767"/>
    <w:rsid w:val="009238BC"/>
    <w:rsid w:val="00923F3D"/>
    <w:rsid w:val="009245DE"/>
    <w:rsid w:val="009247E8"/>
    <w:rsid w:val="00924F5D"/>
    <w:rsid w:val="00924FAF"/>
    <w:rsid w:val="00925055"/>
    <w:rsid w:val="00925537"/>
    <w:rsid w:val="0092557C"/>
    <w:rsid w:val="0092583B"/>
    <w:rsid w:val="00925B4E"/>
    <w:rsid w:val="00925E47"/>
    <w:rsid w:val="00925FBE"/>
    <w:rsid w:val="00926985"/>
    <w:rsid w:val="00927057"/>
    <w:rsid w:val="0092708B"/>
    <w:rsid w:val="009278C7"/>
    <w:rsid w:val="0092793F"/>
    <w:rsid w:val="0092795F"/>
    <w:rsid w:val="009279F7"/>
    <w:rsid w:val="00927A4A"/>
    <w:rsid w:val="00927BE1"/>
    <w:rsid w:val="00927C42"/>
    <w:rsid w:val="00927C45"/>
    <w:rsid w:val="00927DC6"/>
    <w:rsid w:val="00927DD5"/>
    <w:rsid w:val="00927F0A"/>
    <w:rsid w:val="00927F29"/>
    <w:rsid w:val="00927F51"/>
    <w:rsid w:val="009300DD"/>
    <w:rsid w:val="0093012C"/>
    <w:rsid w:val="0093018E"/>
    <w:rsid w:val="009303D7"/>
    <w:rsid w:val="009305BC"/>
    <w:rsid w:val="009309F1"/>
    <w:rsid w:val="00930E67"/>
    <w:rsid w:val="00930E8B"/>
    <w:rsid w:val="00931016"/>
    <w:rsid w:val="00931216"/>
    <w:rsid w:val="0093125B"/>
    <w:rsid w:val="00931CD1"/>
    <w:rsid w:val="00931CE7"/>
    <w:rsid w:val="0093286F"/>
    <w:rsid w:val="00932FB1"/>
    <w:rsid w:val="00933458"/>
    <w:rsid w:val="00933706"/>
    <w:rsid w:val="00933F7C"/>
    <w:rsid w:val="00934722"/>
    <w:rsid w:val="00934D84"/>
    <w:rsid w:val="00934E04"/>
    <w:rsid w:val="00935065"/>
    <w:rsid w:val="0093547D"/>
    <w:rsid w:val="009358F7"/>
    <w:rsid w:val="009358FF"/>
    <w:rsid w:val="00935999"/>
    <w:rsid w:val="00935B60"/>
    <w:rsid w:val="00935C5E"/>
    <w:rsid w:val="009364C5"/>
    <w:rsid w:val="00936607"/>
    <w:rsid w:val="00936B23"/>
    <w:rsid w:val="00936F5E"/>
    <w:rsid w:val="00937E7F"/>
    <w:rsid w:val="00937FA9"/>
    <w:rsid w:val="009405BA"/>
    <w:rsid w:val="00940AB9"/>
    <w:rsid w:val="00940D94"/>
    <w:rsid w:val="0094135B"/>
    <w:rsid w:val="0094156D"/>
    <w:rsid w:val="00941B52"/>
    <w:rsid w:val="00941C80"/>
    <w:rsid w:val="00941C87"/>
    <w:rsid w:val="00941E77"/>
    <w:rsid w:val="0094201C"/>
    <w:rsid w:val="00942044"/>
    <w:rsid w:val="00942066"/>
    <w:rsid w:val="0094208E"/>
    <w:rsid w:val="00942141"/>
    <w:rsid w:val="009423F9"/>
    <w:rsid w:val="00942446"/>
    <w:rsid w:val="0094273F"/>
    <w:rsid w:val="00942E3A"/>
    <w:rsid w:val="00942F45"/>
    <w:rsid w:val="009430F2"/>
    <w:rsid w:val="00943930"/>
    <w:rsid w:val="00943A5C"/>
    <w:rsid w:val="00943B10"/>
    <w:rsid w:val="00943F3C"/>
    <w:rsid w:val="00943F63"/>
    <w:rsid w:val="00944306"/>
    <w:rsid w:val="00944707"/>
    <w:rsid w:val="00944C93"/>
    <w:rsid w:val="0094510C"/>
    <w:rsid w:val="009452D2"/>
    <w:rsid w:val="00945435"/>
    <w:rsid w:val="00945A5C"/>
    <w:rsid w:val="00945B36"/>
    <w:rsid w:val="00946536"/>
    <w:rsid w:val="00946642"/>
    <w:rsid w:val="00946CE9"/>
    <w:rsid w:val="00946D2F"/>
    <w:rsid w:val="00946F9E"/>
    <w:rsid w:val="00947B00"/>
    <w:rsid w:val="00949A90"/>
    <w:rsid w:val="009506A7"/>
    <w:rsid w:val="0095098E"/>
    <w:rsid w:val="00950ADF"/>
    <w:rsid w:val="00950B22"/>
    <w:rsid w:val="0095100A"/>
    <w:rsid w:val="009512E7"/>
    <w:rsid w:val="009513CC"/>
    <w:rsid w:val="00951536"/>
    <w:rsid w:val="009515E3"/>
    <w:rsid w:val="00951772"/>
    <w:rsid w:val="0095199F"/>
    <w:rsid w:val="00951E05"/>
    <w:rsid w:val="00951F3F"/>
    <w:rsid w:val="0095259A"/>
    <w:rsid w:val="009527A6"/>
    <w:rsid w:val="00952B70"/>
    <w:rsid w:val="0095388A"/>
    <w:rsid w:val="009538EC"/>
    <w:rsid w:val="00953C02"/>
    <w:rsid w:val="00953D44"/>
    <w:rsid w:val="00954081"/>
    <w:rsid w:val="009541D9"/>
    <w:rsid w:val="0095421D"/>
    <w:rsid w:val="009546E5"/>
    <w:rsid w:val="0095496C"/>
    <w:rsid w:val="00954C77"/>
    <w:rsid w:val="00954D67"/>
    <w:rsid w:val="00955229"/>
    <w:rsid w:val="00955333"/>
    <w:rsid w:val="009553F3"/>
    <w:rsid w:val="00955828"/>
    <w:rsid w:val="009559BB"/>
    <w:rsid w:val="00955F04"/>
    <w:rsid w:val="00955FEA"/>
    <w:rsid w:val="009560AC"/>
    <w:rsid w:val="0095627C"/>
    <w:rsid w:val="0095643D"/>
    <w:rsid w:val="00956769"/>
    <w:rsid w:val="009568C8"/>
    <w:rsid w:val="00956939"/>
    <w:rsid w:val="00956D01"/>
    <w:rsid w:val="0095775B"/>
    <w:rsid w:val="00957A25"/>
    <w:rsid w:val="00957C15"/>
    <w:rsid w:val="009600E1"/>
    <w:rsid w:val="00960D0F"/>
    <w:rsid w:val="00960DE5"/>
    <w:rsid w:val="009610AB"/>
    <w:rsid w:val="009611A4"/>
    <w:rsid w:val="009616D5"/>
    <w:rsid w:val="009620E3"/>
    <w:rsid w:val="009622AA"/>
    <w:rsid w:val="00962341"/>
    <w:rsid w:val="009623B5"/>
    <w:rsid w:val="00962AB9"/>
    <w:rsid w:val="00962ADD"/>
    <w:rsid w:val="00963080"/>
    <w:rsid w:val="009630AB"/>
    <w:rsid w:val="009635DC"/>
    <w:rsid w:val="0096360F"/>
    <w:rsid w:val="00963C57"/>
    <w:rsid w:val="00963E40"/>
    <w:rsid w:val="009640CF"/>
    <w:rsid w:val="00964E00"/>
    <w:rsid w:val="00964E0A"/>
    <w:rsid w:val="00965303"/>
    <w:rsid w:val="0096535B"/>
    <w:rsid w:val="00965748"/>
    <w:rsid w:val="00965B21"/>
    <w:rsid w:val="00965FE5"/>
    <w:rsid w:val="00965FFD"/>
    <w:rsid w:val="009665F6"/>
    <w:rsid w:val="00966AEA"/>
    <w:rsid w:val="00966C7A"/>
    <w:rsid w:val="00966E00"/>
    <w:rsid w:val="00966FD9"/>
    <w:rsid w:val="0096745B"/>
    <w:rsid w:val="0096774E"/>
    <w:rsid w:val="009677DF"/>
    <w:rsid w:val="0097051F"/>
    <w:rsid w:val="00970592"/>
    <w:rsid w:val="00970897"/>
    <w:rsid w:val="00970E29"/>
    <w:rsid w:val="00971976"/>
    <w:rsid w:val="00971AC1"/>
    <w:rsid w:val="00971E42"/>
    <w:rsid w:val="0097210A"/>
    <w:rsid w:val="00972179"/>
    <w:rsid w:val="009723EE"/>
    <w:rsid w:val="00972C34"/>
    <w:rsid w:val="0097314C"/>
    <w:rsid w:val="009737B0"/>
    <w:rsid w:val="009737E9"/>
    <w:rsid w:val="0097381C"/>
    <w:rsid w:val="0097416A"/>
    <w:rsid w:val="009742A4"/>
    <w:rsid w:val="009742D3"/>
    <w:rsid w:val="009745EC"/>
    <w:rsid w:val="009748C6"/>
    <w:rsid w:val="00974985"/>
    <w:rsid w:val="00974A93"/>
    <w:rsid w:val="00974E6D"/>
    <w:rsid w:val="00974EEF"/>
    <w:rsid w:val="0097521C"/>
    <w:rsid w:val="009753C2"/>
    <w:rsid w:val="009753E9"/>
    <w:rsid w:val="0097585D"/>
    <w:rsid w:val="00975DA3"/>
    <w:rsid w:val="0097623B"/>
    <w:rsid w:val="00976575"/>
    <w:rsid w:val="00976787"/>
    <w:rsid w:val="009767EA"/>
    <w:rsid w:val="00976974"/>
    <w:rsid w:val="009769AC"/>
    <w:rsid w:val="00976B28"/>
    <w:rsid w:val="009770D7"/>
    <w:rsid w:val="00977112"/>
    <w:rsid w:val="009776B4"/>
    <w:rsid w:val="0097791C"/>
    <w:rsid w:val="00977A07"/>
    <w:rsid w:val="00977BA6"/>
    <w:rsid w:val="0098010B"/>
    <w:rsid w:val="00980850"/>
    <w:rsid w:val="0098182F"/>
    <w:rsid w:val="00981DE2"/>
    <w:rsid w:val="00982113"/>
    <w:rsid w:val="00983625"/>
    <w:rsid w:val="00983B08"/>
    <w:rsid w:val="00983B6D"/>
    <w:rsid w:val="00983E5B"/>
    <w:rsid w:val="00983E8B"/>
    <w:rsid w:val="009840E7"/>
    <w:rsid w:val="009841C7"/>
    <w:rsid w:val="00984489"/>
    <w:rsid w:val="009844F1"/>
    <w:rsid w:val="00984518"/>
    <w:rsid w:val="009845A6"/>
    <w:rsid w:val="00985237"/>
    <w:rsid w:val="00985436"/>
    <w:rsid w:val="00985609"/>
    <w:rsid w:val="009858D8"/>
    <w:rsid w:val="00985A32"/>
    <w:rsid w:val="00985D0B"/>
    <w:rsid w:val="00986018"/>
    <w:rsid w:val="00986194"/>
    <w:rsid w:val="0098625F"/>
    <w:rsid w:val="009862D4"/>
    <w:rsid w:val="00986401"/>
    <w:rsid w:val="00986B4C"/>
    <w:rsid w:val="00986E0E"/>
    <w:rsid w:val="009872A4"/>
    <w:rsid w:val="009901FA"/>
    <w:rsid w:val="00990E47"/>
    <w:rsid w:val="00991616"/>
    <w:rsid w:val="009916CB"/>
    <w:rsid w:val="00991BA2"/>
    <w:rsid w:val="00992273"/>
    <w:rsid w:val="009922EF"/>
    <w:rsid w:val="009926D2"/>
    <w:rsid w:val="00993875"/>
    <w:rsid w:val="00994272"/>
    <w:rsid w:val="00994279"/>
    <w:rsid w:val="00994B56"/>
    <w:rsid w:val="00994BD9"/>
    <w:rsid w:val="009951C3"/>
    <w:rsid w:val="00995975"/>
    <w:rsid w:val="00995AE2"/>
    <w:rsid w:val="00995C8F"/>
    <w:rsid w:val="00995F3D"/>
    <w:rsid w:val="00995FF8"/>
    <w:rsid w:val="00996B2C"/>
    <w:rsid w:val="00996C98"/>
    <w:rsid w:val="00997691"/>
    <w:rsid w:val="009977BD"/>
    <w:rsid w:val="009A0494"/>
    <w:rsid w:val="009A05B9"/>
    <w:rsid w:val="009A05F4"/>
    <w:rsid w:val="009A06FD"/>
    <w:rsid w:val="009A0DA6"/>
    <w:rsid w:val="009A11E6"/>
    <w:rsid w:val="009A1649"/>
    <w:rsid w:val="009A1796"/>
    <w:rsid w:val="009A1D89"/>
    <w:rsid w:val="009A1E4A"/>
    <w:rsid w:val="009A2635"/>
    <w:rsid w:val="009A265B"/>
    <w:rsid w:val="009A2838"/>
    <w:rsid w:val="009A28FD"/>
    <w:rsid w:val="009A29CB"/>
    <w:rsid w:val="009A29CC"/>
    <w:rsid w:val="009A3242"/>
    <w:rsid w:val="009A33FD"/>
    <w:rsid w:val="009A3B50"/>
    <w:rsid w:val="009A3D2E"/>
    <w:rsid w:val="009A4332"/>
    <w:rsid w:val="009A45AA"/>
    <w:rsid w:val="009A46BA"/>
    <w:rsid w:val="009A4715"/>
    <w:rsid w:val="009A52E0"/>
    <w:rsid w:val="009A5531"/>
    <w:rsid w:val="009A5812"/>
    <w:rsid w:val="009A5BE7"/>
    <w:rsid w:val="009A5C27"/>
    <w:rsid w:val="009A5FAF"/>
    <w:rsid w:val="009A64EE"/>
    <w:rsid w:val="009A75B3"/>
    <w:rsid w:val="009A7BE2"/>
    <w:rsid w:val="009A7D52"/>
    <w:rsid w:val="009B07BE"/>
    <w:rsid w:val="009B0F40"/>
    <w:rsid w:val="009B1111"/>
    <w:rsid w:val="009B1779"/>
    <w:rsid w:val="009B2698"/>
    <w:rsid w:val="009B27E7"/>
    <w:rsid w:val="009B2CD1"/>
    <w:rsid w:val="009B340A"/>
    <w:rsid w:val="009B3692"/>
    <w:rsid w:val="009B3807"/>
    <w:rsid w:val="009B389D"/>
    <w:rsid w:val="009B3A40"/>
    <w:rsid w:val="009B3B8F"/>
    <w:rsid w:val="009B3DA2"/>
    <w:rsid w:val="009B3EA6"/>
    <w:rsid w:val="009B3F0A"/>
    <w:rsid w:val="009B404A"/>
    <w:rsid w:val="009B4093"/>
    <w:rsid w:val="009B4896"/>
    <w:rsid w:val="009B53D7"/>
    <w:rsid w:val="009B5856"/>
    <w:rsid w:val="009B5CE8"/>
    <w:rsid w:val="009B610D"/>
    <w:rsid w:val="009B6336"/>
    <w:rsid w:val="009B6A74"/>
    <w:rsid w:val="009B6CC5"/>
    <w:rsid w:val="009B7683"/>
    <w:rsid w:val="009B7784"/>
    <w:rsid w:val="009C0041"/>
    <w:rsid w:val="009C06DD"/>
    <w:rsid w:val="009C0B59"/>
    <w:rsid w:val="009C11E2"/>
    <w:rsid w:val="009C1412"/>
    <w:rsid w:val="009C144D"/>
    <w:rsid w:val="009C144F"/>
    <w:rsid w:val="009C15FF"/>
    <w:rsid w:val="009C1B7D"/>
    <w:rsid w:val="009C215B"/>
    <w:rsid w:val="009C2246"/>
    <w:rsid w:val="009C27DF"/>
    <w:rsid w:val="009C2827"/>
    <w:rsid w:val="009C30D7"/>
    <w:rsid w:val="009C31FD"/>
    <w:rsid w:val="009C35F1"/>
    <w:rsid w:val="009C3768"/>
    <w:rsid w:val="009C397B"/>
    <w:rsid w:val="009C3B73"/>
    <w:rsid w:val="009C4275"/>
    <w:rsid w:val="009C43B4"/>
    <w:rsid w:val="009C48DA"/>
    <w:rsid w:val="009C4B02"/>
    <w:rsid w:val="009C4B3B"/>
    <w:rsid w:val="009C4B57"/>
    <w:rsid w:val="009C4E3D"/>
    <w:rsid w:val="009C4EAC"/>
    <w:rsid w:val="009C50E0"/>
    <w:rsid w:val="009C5146"/>
    <w:rsid w:val="009C5375"/>
    <w:rsid w:val="009C5496"/>
    <w:rsid w:val="009C558D"/>
    <w:rsid w:val="009C5873"/>
    <w:rsid w:val="009C5BB1"/>
    <w:rsid w:val="009C6514"/>
    <w:rsid w:val="009C65A7"/>
    <w:rsid w:val="009C681A"/>
    <w:rsid w:val="009C6E22"/>
    <w:rsid w:val="009C76DC"/>
    <w:rsid w:val="009C7C72"/>
    <w:rsid w:val="009D0FF2"/>
    <w:rsid w:val="009D1150"/>
    <w:rsid w:val="009D11A9"/>
    <w:rsid w:val="009D1DCC"/>
    <w:rsid w:val="009D2A46"/>
    <w:rsid w:val="009D2C89"/>
    <w:rsid w:val="009D30F9"/>
    <w:rsid w:val="009D3298"/>
    <w:rsid w:val="009D3342"/>
    <w:rsid w:val="009D3B89"/>
    <w:rsid w:val="009D3EE1"/>
    <w:rsid w:val="009D3F83"/>
    <w:rsid w:val="009D4B60"/>
    <w:rsid w:val="009D4F85"/>
    <w:rsid w:val="009D4FBD"/>
    <w:rsid w:val="009D52AE"/>
    <w:rsid w:val="009D5B54"/>
    <w:rsid w:val="009D5F4E"/>
    <w:rsid w:val="009D6372"/>
    <w:rsid w:val="009D670D"/>
    <w:rsid w:val="009D68D6"/>
    <w:rsid w:val="009D68ED"/>
    <w:rsid w:val="009D794C"/>
    <w:rsid w:val="009D7CB0"/>
    <w:rsid w:val="009E00E8"/>
    <w:rsid w:val="009E030B"/>
    <w:rsid w:val="009E0ECB"/>
    <w:rsid w:val="009E1102"/>
    <w:rsid w:val="009E12DE"/>
    <w:rsid w:val="009E138D"/>
    <w:rsid w:val="009E1438"/>
    <w:rsid w:val="009E18FE"/>
    <w:rsid w:val="009E1BEE"/>
    <w:rsid w:val="009E1E61"/>
    <w:rsid w:val="009E1EA8"/>
    <w:rsid w:val="009E24A8"/>
    <w:rsid w:val="009E29F9"/>
    <w:rsid w:val="009E3156"/>
    <w:rsid w:val="009E3416"/>
    <w:rsid w:val="009E3634"/>
    <w:rsid w:val="009E395D"/>
    <w:rsid w:val="009E3A0C"/>
    <w:rsid w:val="009E3BF7"/>
    <w:rsid w:val="009E3DAE"/>
    <w:rsid w:val="009E410D"/>
    <w:rsid w:val="009E4403"/>
    <w:rsid w:val="009E4E83"/>
    <w:rsid w:val="009E5193"/>
    <w:rsid w:val="009E52C6"/>
    <w:rsid w:val="009E53DB"/>
    <w:rsid w:val="009E53E6"/>
    <w:rsid w:val="009E5920"/>
    <w:rsid w:val="009E5BD5"/>
    <w:rsid w:val="009E5D40"/>
    <w:rsid w:val="009E5E58"/>
    <w:rsid w:val="009E64E1"/>
    <w:rsid w:val="009E65DD"/>
    <w:rsid w:val="009E6A6A"/>
    <w:rsid w:val="009E6A78"/>
    <w:rsid w:val="009E6A86"/>
    <w:rsid w:val="009E6A87"/>
    <w:rsid w:val="009E6C59"/>
    <w:rsid w:val="009E6ED7"/>
    <w:rsid w:val="009E709E"/>
    <w:rsid w:val="009E7221"/>
    <w:rsid w:val="009E733C"/>
    <w:rsid w:val="009E7383"/>
    <w:rsid w:val="009E7682"/>
    <w:rsid w:val="009E79F4"/>
    <w:rsid w:val="009E7C83"/>
    <w:rsid w:val="009E7D9C"/>
    <w:rsid w:val="009E7F03"/>
    <w:rsid w:val="009F009E"/>
    <w:rsid w:val="009F0877"/>
    <w:rsid w:val="009F1526"/>
    <w:rsid w:val="009F191D"/>
    <w:rsid w:val="009F1BFF"/>
    <w:rsid w:val="009F23DA"/>
    <w:rsid w:val="009F24A9"/>
    <w:rsid w:val="009F2922"/>
    <w:rsid w:val="009F29AC"/>
    <w:rsid w:val="009F3253"/>
    <w:rsid w:val="009F328E"/>
    <w:rsid w:val="009F331C"/>
    <w:rsid w:val="009F335F"/>
    <w:rsid w:val="009F3EAB"/>
    <w:rsid w:val="009F4266"/>
    <w:rsid w:val="009F42FD"/>
    <w:rsid w:val="009F44FA"/>
    <w:rsid w:val="009F46DC"/>
    <w:rsid w:val="009F4EEF"/>
    <w:rsid w:val="009F51A6"/>
    <w:rsid w:val="009F51C5"/>
    <w:rsid w:val="009F5367"/>
    <w:rsid w:val="009F6356"/>
    <w:rsid w:val="009F69BA"/>
    <w:rsid w:val="009F6A35"/>
    <w:rsid w:val="009F7095"/>
    <w:rsid w:val="009F70BC"/>
    <w:rsid w:val="009F7590"/>
    <w:rsid w:val="009F7732"/>
    <w:rsid w:val="009F776A"/>
    <w:rsid w:val="009F7BDF"/>
    <w:rsid w:val="009F7C73"/>
    <w:rsid w:val="00A0006A"/>
    <w:rsid w:val="00A00564"/>
    <w:rsid w:val="00A007C0"/>
    <w:rsid w:val="00A00980"/>
    <w:rsid w:val="00A00DE7"/>
    <w:rsid w:val="00A0166E"/>
    <w:rsid w:val="00A019B5"/>
    <w:rsid w:val="00A01ACD"/>
    <w:rsid w:val="00A01F26"/>
    <w:rsid w:val="00A01FC3"/>
    <w:rsid w:val="00A021E0"/>
    <w:rsid w:val="00A0269B"/>
    <w:rsid w:val="00A02C56"/>
    <w:rsid w:val="00A02D13"/>
    <w:rsid w:val="00A033D9"/>
    <w:rsid w:val="00A035A2"/>
    <w:rsid w:val="00A03E51"/>
    <w:rsid w:val="00A03EAF"/>
    <w:rsid w:val="00A04198"/>
    <w:rsid w:val="00A049E9"/>
    <w:rsid w:val="00A05240"/>
    <w:rsid w:val="00A05BF8"/>
    <w:rsid w:val="00A05C52"/>
    <w:rsid w:val="00A05D52"/>
    <w:rsid w:val="00A06747"/>
    <w:rsid w:val="00A068A6"/>
    <w:rsid w:val="00A069D6"/>
    <w:rsid w:val="00A07074"/>
    <w:rsid w:val="00A075F1"/>
    <w:rsid w:val="00A07E80"/>
    <w:rsid w:val="00A103CC"/>
    <w:rsid w:val="00A10885"/>
    <w:rsid w:val="00A10B38"/>
    <w:rsid w:val="00A1170E"/>
    <w:rsid w:val="00A119DF"/>
    <w:rsid w:val="00A122D7"/>
    <w:rsid w:val="00A126EC"/>
    <w:rsid w:val="00A12C03"/>
    <w:rsid w:val="00A137F0"/>
    <w:rsid w:val="00A13AB2"/>
    <w:rsid w:val="00A13D46"/>
    <w:rsid w:val="00A13F93"/>
    <w:rsid w:val="00A14608"/>
    <w:rsid w:val="00A149C4"/>
    <w:rsid w:val="00A14DDF"/>
    <w:rsid w:val="00A14E29"/>
    <w:rsid w:val="00A15466"/>
    <w:rsid w:val="00A154AB"/>
    <w:rsid w:val="00A15BBA"/>
    <w:rsid w:val="00A15E7E"/>
    <w:rsid w:val="00A15F30"/>
    <w:rsid w:val="00A15F64"/>
    <w:rsid w:val="00A16027"/>
    <w:rsid w:val="00A16130"/>
    <w:rsid w:val="00A1655B"/>
    <w:rsid w:val="00A1675E"/>
    <w:rsid w:val="00A16A34"/>
    <w:rsid w:val="00A16DBC"/>
    <w:rsid w:val="00A1711C"/>
    <w:rsid w:val="00A17536"/>
    <w:rsid w:val="00A175DB"/>
    <w:rsid w:val="00A1780D"/>
    <w:rsid w:val="00A1784F"/>
    <w:rsid w:val="00A1793F"/>
    <w:rsid w:val="00A17A6E"/>
    <w:rsid w:val="00A17AD6"/>
    <w:rsid w:val="00A20402"/>
    <w:rsid w:val="00A20A84"/>
    <w:rsid w:val="00A20E9B"/>
    <w:rsid w:val="00A2101A"/>
    <w:rsid w:val="00A214E1"/>
    <w:rsid w:val="00A215F0"/>
    <w:rsid w:val="00A21686"/>
    <w:rsid w:val="00A218B7"/>
    <w:rsid w:val="00A21B0D"/>
    <w:rsid w:val="00A21E52"/>
    <w:rsid w:val="00A221C2"/>
    <w:rsid w:val="00A221E5"/>
    <w:rsid w:val="00A22402"/>
    <w:rsid w:val="00A22753"/>
    <w:rsid w:val="00A22CA1"/>
    <w:rsid w:val="00A22CAF"/>
    <w:rsid w:val="00A22D97"/>
    <w:rsid w:val="00A2306E"/>
    <w:rsid w:val="00A23942"/>
    <w:rsid w:val="00A23C97"/>
    <w:rsid w:val="00A23D2C"/>
    <w:rsid w:val="00A23E07"/>
    <w:rsid w:val="00A246E4"/>
    <w:rsid w:val="00A24783"/>
    <w:rsid w:val="00A24A2B"/>
    <w:rsid w:val="00A24B36"/>
    <w:rsid w:val="00A24B8F"/>
    <w:rsid w:val="00A24ED1"/>
    <w:rsid w:val="00A257A4"/>
    <w:rsid w:val="00A257D6"/>
    <w:rsid w:val="00A25962"/>
    <w:rsid w:val="00A26170"/>
    <w:rsid w:val="00A2707C"/>
    <w:rsid w:val="00A27319"/>
    <w:rsid w:val="00A273B8"/>
    <w:rsid w:val="00A27C1A"/>
    <w:rsid w:val="00A27CE1"/>
    <w:rsid w:val="00A27D48"/>
    <w:rsid w:val="00A27FFA"/>
    <w:rsid w:val="00A3005F"/>
    <w:rsid w:val="00A30452"/>
    <w:rsid w:val="00A3065C"/>
    <w:rsid w:val="00A3088D"/>
    <w:rsid w:val="00A30A17"/>
    <w:rsid w:val="00A30ACF"/>
    <w:rsid w:val="00A30C61"/>
    <w:rsid w:val="00A30EB1"/>
    <w:rsid w:val="00A3127B"/>
    <w:rsid w:val="00A312FC"/>
    <w:rsid w:val="00A3215D"/>
    <w:rsid w:val="00A3242A"/>
    <w:rsid w:val="00A325F7"/>
    <w:rsid w:val="00A3306D"/>
    <w:rsid w:val="00A3328D"/>
    <w:rsid w:val="00A332AC"/>
    <w:rsid w:val="00A337D7"/>
    <w:rsid w:val="00A33A5D"/>
    <w:rsid w:val="00A33A7F"/>
    <w:rsid w:val="00A341E2"/>
    <w:rsid w:val="00A34216"/>
    <w:rsid w:val="00A345BE"/>
    <w:rsid w:val="00A34611"/>
    <w:rsid w:val="00A34C10"/>
    <w:rsid w:val="00A34C1F"/>
    <w:rsid w:val="00A34FBE"/>
    <w:rsid w:val="00A35400"/>
    <w:rsid w:val="00A35A2A"/>
    <w:rsid w:val="00A35C5E"/>
    <w:rsid w:val="00A361BA"/>
    <w:rsid w:val="00A365F0"/>
    <w:rsid w:val="00A36949"/>
    <w:rsid w:val="00A36A24"/>
    <w:rsid w:val="00A36B9C"/>
    <w:rsid w:val="00A36F93"/>
    <w:rsid w:val="00A36FE4"/>
    <w:rsid w:val="00A370DB"/>
    <w:rsid w:val="00A3740E"/>
    <w:rsid w:val="00A37789"/>
    <w:rsid w:val="00A37AC2"/>
    <w:rsid w:val="00A37DF6"/>
    <w:rsid w:val="00A37E1E"/>
    <w:rsid w:val="00A37F57"/>
    <w:rsid w:val="00A40341"/>
    <w:rsid w:val="00A405F5"/>
    <w:rsid w:val="00A4101C"/>
    <w:rsid w:val="00A41B73"/>
    <w:rsid w:val="00A41C45"/>
    <w:rsid w:val="00A420DB"/>
    <w:rsid w:val="00A423A3"/>
    <w:rsid w:val="00A424E4"/>
    <w:rsid w:val="00A42601"/>
    <w:rsid w:val="00A428C9"/>
    <w:rsid w:val="00A43651"/>
    <w:rsid w:val="00A4392E"/>
    <w:rsid w:val="00A43B0A"/>
    <w:rsid w:val="00A43B39"/>
    <w:rsid w:val="00A43BBA"/>
    <w:rsid w:val="00A43F17"/>
    <w:rsid w:val="00A440D8"/>
    <w:rsid w:val="00A44468"/>
    <w:rsid w:val="00A44EE1"/>
    <w:rsid w:val="00A44EF3"/>
    <w:rsid w:val="00A453D7"/>
    <w:rsid w:val="00A45492"/>
    <w:rsid w:val="00A45538"/>
    <w:rsid w:val="00A455C5"/>
    <w:rsid w:val="00A456C7"/>
    <w:rsid w:val="00A456ED"/>
    <w:rsid w:val="00A45802"/>
    <w:rsid w:val="00A45969"/>
    <w:rsid w:val="00A45A53"/>
    <w:rsid w:val="00A45D14"/>
    <w:rsid w:val="00A462F6"/>
    <w:rsid w:val="00A46597"/>
    <w:rsid w:val="00A4695C"/>
    <w:rsid w:val="00A46A8C"/>
    <w:rsid w:val="00A46CEC"/>
    <w:rsid w:val="00A47142"/>
    <w:rsid w:val="00A476E4"/>
    <w:rsid w:val="00A47830"/>
    <w:rsid w:val="00A479A5"/>
    <w:rsid w:val="00A47F98"/>
    <w:rsid w:val="00A50054"/>
    <w:rsid w:val="00A50139"/>
    <w:rsid w:val="00A503E7"/>
    <w:rsid w:val="00A504DD"/>
    <w:rsid w:val="00A50500"/>
    <w:rsid w:val="00A505E0"/>
    <w:rsid w:val="00A5071B"/>
    <w:rsid w:val="00A50904"/>
    <w:rsid w:val="00A50B6B"/>
    <w:rsid w:val="00A50B88"/>
    <w:rsid w:val="00A51AB0"/>
    <w:rsid w:val="00A52ABC"/>
    <w:rsid w:val="00A531A9"/>
    <w:rsid w:val="00A536F2"/>
    <w:rsid w:val="00A5384B"/>
    <w:rsid w:val="00A53D03"/>
    <w:rsid w:val="00A53DCA"/>
    <w:rsid w:val="00A543A7"/>
    <w:rsid w:val="00A544DE"/>
    <w:rsid w:val="00A54664"/>
    <w:rsid w:val="00A54AE3"/>
    <w:rsid w:val="00A54B30"/>
    <w:rsid w:val="00A54CCB"/>
    <w:rsid w:val="00A54F88"/>
    <w:rsid w:val="00A550CA"/>
    <w:rsid w:val="00A55502"/>
    <w:rsid w:val="00A55B39"/>
    <w:rsid w:val="00A55FA4"/>
    <w:rsid w:val="00A56504"/>
    <w:rsid w:val="00A5666D"/>
    <w:rsid w:val="00A567C6"/>
    <w:rsid w:val="00A56894"/>
    <w:rsid w:val="00A568EE"/>
    <w:rsid w:val="00A56F62"/>
    <w:rsid w:val="00A57152"/>
    <w:rsid w:val="00A57214"/>
    <w:rsid w:val="00A57611"/>
    <w:rsid w:val="00A57901"/>
    <w:rsid w:val="00A57CFD"/>
    <w:rsid w:val="00A606C7"/>
    <w:rsid w:val="00A6106F"/>
    <w:rsid w:val="00A611A0"/>
    <w:rsid w:val="00A61BCA"/>
    <w:rsid w:val="00A62247"/>
    <w:rsid w:val="00A622DD"/>
    <w:rsid w:val="00A623B6"/>
    <w:rsid w:val="00A62A58"/>
    <w:rsid w:val="00A631B9"/>
    <w:rsid w:val="00A6327B"/>
    <w:rsid w:val="00A6373E"/>
    <w:rsid w:val="00A6412D"/>
    <w:rsid w:val="00A64183"/>
    <w:rsid w:val="00A64A13"/>
    <w:rsid w:val="00A64C85"/>
    <w:rsid w:val="00A65208"/>
    <w:rsid w:val="00A653EC"/>
    <w:rsid w:val="00A653FC"/>
    <w:rsid w:val="00A654FD"/>
    <w:rsid w:val="00A65E99"/>
    <w:rsid w:val="00A66E07"/>
    <w:rsid w:val="00A7017C"/>
    <w:rsid w:val="00A706E0"/>
    <w:rsid w:val="00A707B0"/>
    <w:rsid w:val="00A70B7E"/>
    <w:rsid w:val="00A70EF1"/>
    <w:rsid w:val="00A72229"/>
    <w:rsid w:val="00A727B9"/>
    <w:rsid w:val="00A73773"/>
    <w:rsid w:val="00A73E0F"/>
    <w:rsid w:val="00A751BD"/>
    <w:rsid w:val="00A75310"/>
    <w:rsid w:val="00A7533A"/>
    <w:rsid w:val="00A75890"/>
    <w:rsid w:val="00A75A18"/>
    <w:rsid w:val="00A75C77"/>
    <w:rsid w:val="00A75D90"/>
    <w:rsid w:val="00A75EFC"/>
    <w:rsid w:val="00A76089"/>
    <w:rsid w:val="00A762A9"/>
    <w:rsid w:val="00A76637"/>
    <w:rsid w:val="00A7663F"/>
    <w:rsid w:val="00A76972"/>
    <w:rsid w:val="00A76D5D"/>
    <w:rsid w:val="00A7792E"/>
    <w:rsid w:val="00A805F0"/>
    <w:rsid w:val="00A8060F"/>
    <w:rsid w:val="00A807C4"/>
    <w:rsid w:val="00A80A34"/>
    <w:rsid w:val="00A80AA4"/>
    <w:rsid w:val="00A80D32"/>
    <w:rsid w:val="00A80DC6"/>
    <w:rsid w:val="00A8108C"/>
    <w:rsid w:val="00A8137A"/>
    <w:rsid w:val="00A81BB7"/>
    <w:rsid w:val="00A81E61"/>
    <w:rsid w:val="00A81FD5"/>
    <w:rsid w:val="00A820F7"/>
    <w:rsid w:val="00A826D0"/>
    <w:rsid w:val="00A82ACC"/>
    <w:rsid w:val="00A8331F"/>
    <w:rsid w:val="00A83491"/>
    <w:rsid w:val="00A83700"/>
    <w:rsid w:val="00A83753"/>
    <w:rsid w:val="00A83AA1"/>
    <w:rsid w:val="00A83B0E"/>
    <w:rsid w:val="00A8458A"/>
    <w:rsid w:val="00A845BB"/>
    <w:rsid w:val="00A846D3"/>
    <w:rsid w:val="00A84712"/>
    <w:rsid w:val="00A84758"/>
    <w:rsid w:val="00A857D8"/>
    <w:rsid w:val="00A8592A"/>
    <w:rsid w:val="00A85B31"/>
    <w:rsid w:val="00A85CB6"/>
    <w:rsid w:val="00A85E80"/>
    <w:rsid w:val="00A85F67"/>
    <w:rsid w:val="00A86191"/>
    <w:rsid w:val="00A861C9"/>
    <w:rsid w:val="00A86369"/>
    <w:rsid w:val="00A86662"/>
    <w:rsid w:val="00A8696E"/>
    <w:rsid w:val="00A86A1D"/>
    <w:rsid w:val="00A8723F"/>
    <w:rsid w:val="00A87258"/>
    <w:rsid w:val="00A8733D"/>
    <w:rsid w:val="00A8738F"/>
    <w:rsid w:val="00A8750A"/>
    <w:rsid w:val="00A87D0F"/>
    <w:rsid w:val="00A904F9"/>
    <w:rsid w:val="00A905B2"/>
    <w:rsid w:val="00A9077D"/>
    <w:rsid w:val="00A90819"/>
    <w:rsid w:val="00A90FA9"/>
    <w:rsid w:val="00A910E5"/>
    <w:rsid w:val="00A917D9"/>
    <w:rsid w:val="00A918CD"/>
    <w:rsid w:val="00A91EAD"/>
    <w:rsid w:val="00A92C07"/>
    <w:rsid w:val="00A92EB1"/>
    <w:rsid w:val="00A92EDA"/>
    <w:rsid w:val="00A92F73"/>
    <w:rsid w:val="00A92F83"/>
    <w:rsid w:val="00A93140"/>
    <w:rsid w:val="00A93B15"/>
    <w:rsid w:val="00A93EF0"/>
    <w:rsid w:val="00A93F13"/>
    <w:rsid w:val="00A93F44"/>
    <w:rsid w:val="00A93F70"/>
    <w:rsid w:val="00A9423C"/>
    <w:rsid w:val="00A9425E"/>
    <w:rsid w:val="00A94501"/>
    <w:rsid w:val="00A94606"/>
    <w:rsid w:val="00A94E10"/>
    <w:rsid w:val="00A9549E"/>
    <w:rsid w:val="00A95766"/>
    <w:rsid w:val="00A9589E"/>
    <w:rsid w:val="00A95BC4"/>
    <w:rsid w:val="00A95CEE"/>
    <w:rsid w:val="00A95DE7"/>
    <w:rsid w:val="00A96279"/>
    <w:rsid w:val="00A96A6F"/>
    <w:rsid w:val="00A96D8F"/>
    <w:rsid w:val="00A97009"/>
    <w:rsid w:val="00A9703E"/>
    <w:rsid w:val="00A9723C"/>
    <w:rsid w:val="00A97350"/>
    <w:rsid w:val="00A97590"/>
    <w:rsid w:val="00A9791E"/>
    <w:rsid w:val="00AA03B8"/>
    <w:rsid w:val="00AA050A"/>
    <w:rsid w:val="00AA088B"/>
    <w:rsid w:val="00AA0CA0"/>
    <w:rsid w:val="00AA11EF"/>
    <w:rsid w:val="00AA19CD"/>
    <w:rsid w:val="00AA1A0D"/>
    <w:rsid w:val="00AA2080"/>
    <w:rsid w:val="00AA2140"/>
    <w:rsid w:val="00AA222B"/>
    <w:rsid w:val="00AA2453"/>
    <w:rsid w:val="00AA252F"/>
    <w:rsid w:val="00AA2679"/>
    <w:rsid w:val="00AA2B79"/>
    <w:rsid w:val="00AA2E76"/>
    <w:rsid w:val="00AA31F2"/>
    <w:rsid w:val="00AA4A05"/>
    <w:rsid w:val="00AA4B51"/>
    <w:rsid w:val="00AA4D17"/>
    <w:rsid w:val="00AA4F19"/>
    <w:rsid w:val="00AA52DF"/>
    <w:rsid w:val="00AA55E3"/>
    <w:rsid w:val="00AA572B"/>
    <w:rsid w:val="00AA5763"/>
    <w:rsid w:val="00AA62D5"/>
    <w:rsid w:val="00AA63FC"/>
    <w:rsid w:val="00AA6651"/>
    <w:rsid w:val="00AA6976"/>
    <w:rsid w:val="00AA6A72"/>
    <w:rsid w:val="00AA6E3A"/>
    <w:rsid w:val="00AA731C"/>
    <w:rsid w:val="00AA7909"/>
    <w:rsid w:val="00AA7FD6"/>
    <w:rsid w:val="00AA7FDC"/>
    <w:rsid w:val="00AB023E"/>
    <w:rsid w:val="00AB0664"/>
    <w:rsid w:val="00AB083D"/>
    <w:rsid w:val="00AB0E05"/>
    <w:rsid w:val="00AB0F2E"/>
    <w:rsid w:val="00AB16B4"/>
    <w:rsid w:val="00AB187D"/>
    <w:rsid w:val="00AB1EF0"/>
    <w:rsid w:val="00AB29B1"/>
    <w:rsid w:val="00AB29CC"/>
    <w:rsid w:val="00AB2E3F"/>
    <w:rsid w:val="00AB3822"/>
    <w:rsid w:val="00AB3A08"/>
    <w:rsid w:val="00AB3AC1"/>
    <w:rsid w:val="00AB3AF6"/>
    <w:rsid w:val="00AB3C25"/>
    <w:rsid w:val="00AB3EDF"/>
    <w:rsid w:val="00AB3FC9"/>
    <w:rsid w:val="00AB4009"/>
    <w:rsid w:val="00AB4620"/>
    <w:rsid w:val="00AB468D"/>
    <w:rsid w:val="00AB4950"/>
    <w:rsid w:val="00AB4EBC"/>
    <w:rsid w:val="00AB5529"/>
    <w:rsid w:val="00AB6662"/>
    <w:rsid w:val="00AB6DAF"/>
    <w:rsid w:val="00AB72CB"/>
    <w:rsid w:val="00AB74F2"/>
    <w:rsid w:val="00AB7C6A"/>
    <w:rsid w:val="00AC00BB"/>
    <w:rsid w:val="00AC06AC"/>
    <w:rsid w:val="00AC0B03"/>
    <w:rsid w:val="00AC0D02"/>
    <w:rsid w:val="00AC159D"/>
    <w:rsid w:val="00AC1876"/>
    <w:rsid w:val="00AC1E43"/>
    <w:rsid w:val="00AC230A"/>
    <w:rsid w:val="00AC28AD"/>
    <w:rsid w:val="00AC29F7"/>
    <w:rsid w:val="00AC3113"/>
    <w:rsid w:val="00AC337C"/>
    <w:rsid w:val="00AC3527"/>
    <w:rsid w:val="00AC358F"/>
    <w:rsid w:val="00AC3921"/>
    <w:rsid w:val="00AC3955"/>
    <w:rsid w:val="00AC39B7"/>
    <w:rsid w:val="00AC3D03"/>
    <w:rsid w:val="00AC44B1"/>
    <w:rsid w:val="00AC44D3"/>
    <w:rsid w:val="00AC48B3"/>
    <w:rsid w:val="00AC4B12"/>
    <w:rsid w:val="00AC4CFC"/>
    <w:rsid w:val="00AC4E35"/>
    <w:rsid w:val="00AC506C"/>
    <w:rsid w:val="00AC509D"/>
    <w:rsid w:val="00AC51A4"/>
    <w:rsid w:val="00AC52CA"/>
    <w:rsid w:val="00AC5594"/>
    <w:rsid w:val="00AC562D"/>
    <w:rsid w:val="00AC6CBF"/>
    <w:rsid w:val="00AC6D52"/>
    <w:rsid w:val="00AC6DED"/>
    <w:rsid w:val="00AC709B"/>
    <w:rsid w:val="00AC742D"/>
    <w:rsid w:val="00AC7584"/>
    <w:rsid w:val="00AC7715"/>
    <w:rsid w:val="00AC7C6A"/>
    <w:rsid w:val="00AC7D48"/>
    <w:rsid w:val="00AD0719"/>
    <w:rsid w:val="00AD0D97"/>
    <w:rsid w:val="00AD0E70"/>
    <w:rsid w:val="00AD0F37"/>
    <w:rsid w:val="00AD0F50"/>
    <w:rsid w:val="00AD1353"/>
    <w:rsid w:val="00AD15C1"/>
    <w:rsid w:val="00AD1788"/>
    <w:rsid w:val="00AD189B"/>
    <w:rsid w:val="00AD1A5C"/>
    <w:rsid w:val="00AD1BB2"/>
    <w:rsid w:val="00AD207A"/>
    <w:rsid w:val="00AD21A9"/>
    <w:rsid w:val="00AD23C7"/>
    <w:rsid w:val="00AD2BDB"/>
    <w:rsid w:val="00AD2D53"/>
    <w:rsid w:val="00AD3292"/>
    <w:rsid w:val="00AD366A"/>
    <w:rsid w:val="00AD383C"/>
    <w:rsid w:val="00AD3AE3"/>
    <w:rsid w:val="00AD3B31"/>
    <w:rsid w:val="00AD3E9A"/>
    <w:rsid w:val="00AD42B3"/>
    <w:rsid w:val="00AD4333"/>
    <w:rsid w:val="00AD4342"/>
    <w:rsid w:val="00AD4C72"/>
    <w:rsid w:val="00AD4DB2"/>
    <w:rsid w:val="00AD50C8"/>
    <w:rsid w:val="00AD5274"/>
    <w:rsid w:val="00AD532D"/>
    <w:rsid w:val="00AD55BC"/>
    <w:rsid w:val="00AD5D5C"/>
    <w:rsid w:val="00AD63EE"/>
    <w:rsid w:val="00AD668C"/>
    <w:rsid w:val="00AD6C3E"/>
    <w:rsid w:val="00AD7019"/>
    <w:rsid w:val="00AD73BB"/>
    <w:rsid w:val="00AD73BE"/>
    <w:rsid w:val="00AD7C24"/>
    <w:rsid w:val="00AD7DBE"/>
    <w:rsid w:val="00AD7FF9"/>
    <w:rsid w:val="00AE04BB"/>
    <w:rsid w:val="00AE05AD"/>
    <w:rsid w:val="00AE06E0"/>
    <w:rsid w:val="00AE0ECA"/>
    <w:rsid w:val="00AE0EE2"/>
    <w:rsid w:val="00AE1875"/>
    <w:rsid w:val="00AE1879"/>
    <w:rsid w:val="00AE19F8"/>
    <w:rsid w:val="00AE1B2E"/>
    <w:rsid w:val="00AE1C9E"/>
    <w:rsid w:val="00AE1CF5"/>
    <w:rsid w:val="00AE1D7E"/>
    <w:rsid w:val="00AE1D84"/>
    <w:rsid w:val="00AE224B"/>
    <w:rsid w:val="00AE289E"/>
    <w:rsid w:val="00AE42DE"/>
    <w:rsid w:val="00AE4386"/>
    <w:rsid w:val="00AE43DC"/>
    <w:rsid w:val="00AE4EA8"/>
    <w:rsid w:val="00AE4F32"/>
    <w:rsid w:val="00AE54A3"/>
    <w:rsid w:val="00AE5521"/>
    <w:rsid w:val="00AE5674"/>
    <w:rsid w:val="00AE5788"/>
    <w:rsid w:val="00AE5B6A"/>
    <w:rsid w:val="00AE5FA8"/>
    <w:rsid w:val="00AE6048"/>
    <w:rsid w:val="00AE62DB"/>
    <w:rsid w:val="00AE6385"/>
    <w:rsid w:val="00AE64D3"/>
    <w:rsid w:val="00AE665D"/>
    <w:rsid w:val="00AE66AC"/>
    <w:rsid w:val="00AE66E8"/>
    <w:rsid w:val="00AE6FB9"/>
    <w:rsid w:val="00AE71FE"/>
    <w:rsid w:val="00AE733B"/>
    <w:rsid w:val="00AE7361"/>
    <w:rsid w:val="00AE75D8"/>
    <w:rsid w:val="00AE78E7"/>
    <w:rsid w:val="00AE7B99"/>
    <w:rsid w:val="00AF0002"/>
    <w:rsid w:val="00AF0E19"/>
    <w:rsid w:val="00AF10C3"/>
    <w:rsid w:val="00AF14F9"/>
    <w:rsid w:val="00AF1884"/>
    <w:rsid w:val="00AF19D0"/>
    <w:rsid w:val="00AF1A5B"/>
    <w:rsid w:val="00AF1DD3"/>
    <w:rsid w:val="00AF1EC5"/>
    <w:rsid w:val="00AF217C"/>
    <w:rsid w:val="00AF2198"/>
    <w:rsid w:val="00AF2994"/>
    <w:rsid w:val="00AF2C9A"/>
    <w:rsid w:val="00AF3B80"/>
    <w:rsid w:val="00AF479D"/>
    <w:rsid w:val="00AF4877"/>
    <w:rsid w:val="00AF4AAA"/>
    <w:rsid w:val="00AF4EE1"/>
    <w:rsid w:val="00AF574D"/>
    <w:rsid w:val="00AF6318"/>
    <w:rsid w:val="00AF63B3"/>
    <w:rsid w:val="00AF65E8"/>
    <w:rsid w:val="00AF6868"/>
    <w:rsid w:val="00AF6B39"/>
    <w:rsid w:val="00AF700B"/>
    <w:rsid w:val="00AF7390"/>
    <w:rsid w:val="00AF74B7"/>
    <w:rsid w:val="00B00232"/>
    <w:rsid w:val="00B004EA"/>
    <w:rsid w:val="00B00893"/>
    <w:rsid w:val="00B00F15"/>
    <w:rsid w:val="00B00FAF"/>
    <w:rsid w:val="00B01030"/>
    <w:rsid w:val="00B010F6"/>
    <w:rsid w:val="00B015A7"/>
    <w:rsid w:val="00B0199E"/>
    <w:rsid w:val="00B01D96"/>
    <w:rsid w:val="00B023A6"/>
    <w:rsid w:val="00B02485"/>
    <w:rsid w:val="00B0278D"/>
    <w:rsid w:val="00B02ADB"/>
    <w:rsid w:val="00B02CAE"/>
    <w:rsid w:val="00B02FBE"/>
    <w:rsid w:val="00B02FCC"/>
    <w:rsid w:val="00B02FFE"/>
    <w:rsid w:val="00B03034"/>
    <w:rsid w:val="00B034C8"/>
    <w:rsid w:val="00B039EB"/>
    <w:rsid w:val="00B03C46"/>
    <w:rsid w:val="00B03DA2"/>
    <w:rsid w:val="00B03E7E"/>
    <w:rsid w:val="00B03F85"/>
    <w:rsid w:val="00B040EA"/>
    <w:rsid w:val="00B0413C"/>
    <w:rsid w:val="00B042C1"/>
    <w:rsid w:val="00B04649"/>
    <w:rsid w:val="00B04BBE"/>
    <w:rsid w:val="00B04D79"/>
    <w:rsid w:val="00B05AF4"/>
    <w:rsid w:val="00B0618D"/>
    <w:rsid w:val="00B0645D"/>
    <w:rsid w:val="00B06475"/>
    <w:rsid w:val="00B066FE"/>
    <w:rsid w:val="00B0731F"/>
    <w:rsid w:val="00B0789D"/>
    <w:rsid w:val="00B07A36"/>
    <w:rsid w:val="00B07F93"/>
    <w:rsid w:val="00B0E2A5"/>
    <w:rsid w:val="00B1014B"/>
    <w:rsid w:val="00B1017E"/>
    <w:rsid w:val="00B1026F"/>
    <w:rsid w:val="00B10607"/>
    <w:rsid w:val="00B10CB7"/>
    <w:rsid w:val="00B114DD"/>
    <w:rsid w:val="00B11ACB"/>
    <w:rsid w:val="00B11C4E"/>
    <w:rsid w:val="00B11F5D"/>
    <w:rsid w:val="00B11FB7"/>
    <w:rsid w:val="00B1250B"/>
    <w:rsid w:val="00B12926"/>
    <w:rsid w:val="00B13101"/>
    <w:rsid w:val="00B135EC"/>
    <w:rsid w:val="00B13C6D"/>
    <w:rsid w:val="00B14352"/>
    <w:rsid w:val="00B14404"/>
    <w:rsid w:val="00B14667"/>
    <w:rsid w:val="00B147B8"/>
    <w:rsid w:val="00B14B45"/>
    <w:rsid w:val="00B14E4B"/>
    <w:rsid w:val="00B15297"/>
    <w:rsid w:val="00B15488"/>
    <w:rsid w:val="00B15631"/>
    <w:rsid w:val="00B1571B"/>
    <w:rsid w:val="00B15BB2"/>
    <w:rsid w:val="00B15D6D"/>
    <w:rsid w:val="00B1630F"/>
    <w:rsid w:val="00B16368"/>
    <w:rsid w:val="00B165E7"/>
    <w:rsid w:val="00B16646"/>
    <w:rsid w:val="00B166E8"/>
    <w:rsid w:val="00B16AF8"/>
    <w:rsid w:val="00B174E4"/>
    <w:rsid w:val="00B177FE"/>
    <w:rsid w:val="00B178A5"/>
    <w:rsid w:val="00B17913"/>
    <w:rsid w:val="00B17D6E"/>
    <w:rsid w:val="00B17E5E"/>
    <w:rsid w:val="00B17F5B"/>
    <w:rsid w:val="00B203FC"/>
    <w:rsid w:val="00B20538"/>
    <w:rsid w:val="00B20F3B"/>
    <w:rsid w:val="00B214D3"/>
    <w:rsid w:val="00B21CBD"/>
    <w:rsid w:val="00B22085"/>
    <w:rsid w:val="00B220A9"/>
    <w:rsid w:val="00B222AA"/>
    <w:rsid w:val="00B22431"/>
    <w:rsid w:val="00B23460"/>
    <w:rsid w:val="00B23BA3"/>
    <w:rsid w:val="00B23CF2"/>
    <w:rsid w:val="00B23E5B"/>
    <w:rsid w:val="00B23F45"/>
    <w:rsid w:val="00B2449F"/>
    <w:rsid w:val="00B244C6"/>
    <w:rsid w:val="00B24664"/>
    <w:rsid w:val="00B24E55"/>
    <w:rsid w:val="00B25396"/>
    <w:rsid w:val="00B253B9"/>
    <w:rsid w:val="00B254EC"/>
    <w:rsid w:val="00B257FB"/>
    <w:rsid w:val="00B25A1E"/>
    <w:rsid w:val="00B25A48"/>
    <w:rsid w:val="00B2612A"/>
    <w:rsid w:val="00B262EE"/>
    <w:rsid w:val="00B26415"/>
    <w:rsid w:val="00B265A5"/>
    <w:rsid w:val="00B27428"/>
    <w:rsid w:val="00B276BF"/>
    <w:rsid w:val="00B27F4C"/>
    <w:rsid w:val="00B301BB"/>
    <w:rsid w:val="00B307E4"/>
    <w:rsid w:val="00B30B0C"/>
    <w:rsid w:val="00B310F0"/>
    <w:rsid w:val="00B31140"/>
    <w:rsid w:val="00B3132A"/>
    <w:rsid w:val="00B3152A"/>
    <w:rsid w:val="00B315BB"/>
    <w:rsid w:val="00B3177D"/>
    <w:rsid w:val="00B31DB5"/>
    <w:rsid w:val="00B32B55"/>
    <w:rsid w:val="00B3353F"/>
    <w:rsid w:val="00B3368A"/>
    <w:rsid w:val="00B339B2"/>
    <w:rsid w:val="00B33B5F"/>
    <w:rsid w:val="00B33D83"/>
    <w:rsid w:val="00B34842"/>
    <w:rsid w:val="00B354D0"/>
    <w:rsid w:val="00B35A36"/>
    <w:rsid w:val="00B35D4E"/>
    <w:rsid w:val="00B35E71"/>
    <w:rsid w:val="00B35FBC"/>
    <w:rsid w:val="00B36346"/>
    <w:rsid w:val="00B364F4"/>
    <w:rsid w:val="00B36B47"/>
    <w:rsid w:val="00B36D5E"/>
    <w:rsid w:val="00B36E1F"/>
    <w:rsid w:val="00B36FB5"/>
    <w:rsid w:val="00B36FE4"/>
    <w:rsid w:val="00B371FE"/>
    <w:rsid w:val="00B372C4"/>
    <w:rsid w:val="00B40205"/>
    <w:rsid w:val="00B404E5"/>
    <w:rsid w:val="00B40582"/>
    <w:rsid w:val="00B4090C"/>
    <w:rsid w:val="00B40C91"/>
    <w:rsid w:val="00B40DF9"/>
    <w:rsid w:val="00B40E04"/>
    <w:rsid w:val="00B412E7"/>
    <w:rsid w:val="00B41ADB"/>
    <w:rsid w:val="00B41BFD"/>
    <w:rsid w:val="00B41E77"/>
    <w:rsid w:val="00B423B9"/>
    <w:rsid w:val="00B42A6D"/>
    <w:rsid w:val="00B42E51"/>
    <w:rsid w:val="00B42E5F"/>
    <w:rsid w:val="00B42ED4"/>
    <w:rsid w:val="00B4321E"/>
    <w:rsid w:val="00B43652"/>
    <w:rsid w:val="00B436B1"/>
    <w:rsid w:val="00B43ECB"/>
    <w:rsid w:val="00B44075"/>
    <w:rsid w:val="00B442AF"/>
    <w:rsid w:val="00B4431D"/>
    <w:rsid w:val="00B444CA"/>
    <w:rsid w:val="00B451EB"/>
    <w:rsid w:val="00B45395"/>
    <w:rsid w:val="00B454D6"/>
    <w:rsid w:val="00B45578"/>
    <w:rsid w:val="00B458C3"/>
    <w:rsid w:val="00B4591F"/>
    <w:rsid w:val="00B4629C"/>
    <w:rsid w:val="00B46588"/>
    <w:rsid w:val="00B46B68"/>
    <w:rsid w:val="00B46E8D"/>
    <w:rsid w:val="00B471D1"/>
    <w:rsid w:val="00B475C3"/>
    <w:rsid w:val="00B477BC"/>
    <w:rsid w:val="00B47A19"/>
    <w:rsid w:val="00B50252"/>
    <w:rsid w:val="00B507C4"/>
    <w:rsid w:val="00B50B4F"/>
    <w:rsid w:val="00B512AC"/>
    <w:rsid w:val="00B5158E"/>
    <w:rsid w:val="00B515E4"/>
    <w:rsid w:val="00B5180C"/>
    <w:rsid w:val="00B51C27"/>
    <w:rsid w:val="00B51D64"/>
    <w:rsid w:val="00B51FC5"/>
    <w:rsid w:val="00B521C1"/>
    <w:rsid w:val="00B522A5"/>
    <w:rsid w:val="00B52654"/>
    <w:rsid w:val="00B528B7"/>
    <w:rsid w:val="00B52A77"/>
    <w:rsid w:val="00B52D28"/>
    <w:rsid w:val="00B53071"/>
    <w:rsid w:val="00B5331A"/>
    <w:rsid w:val="00B53708"/>
    <w:rsid w:val="00B53CA1"/>
    <w:rsid w:val="00B53D75"/>
    <w:rsid w:val="00B54291"/>
    <w:rsid w:val="00B54329"/>
    <w:rsid w:val="00B545BD"/>
    <w:rsid w:val="00B5466D"/>
    <w:rsid w:val="00B5474C"/>
    <w:rsid w:val="00B548B9"/>
    <w:rsid w:val="00B549E0"/>
    <w:rsid w:val="00B55278"/>
    <w:rsid w:val="00B558F7"/>
    <w:rsid w:val="00B561F4"/>
    <w:rsid w:val="00B56259"/>
    <w:rsid w:val="00B5675A"/>
    <w:rsid w:val="00B56786"/>
    <w:rsid w:val="00B56BFC"/>
    <w:rsid w:val="00B56C79"/>
    <w:rsid w:val="00B56CD9"/>
    <w:rsid w:val="00B570B8"/>
    <w:rsid w:val="00B5717D"/>
    <w:rsid w:val="00B571DA"/>
    <w:rsid w:val="00B576F9"/>
    <w:rsid w:val="00B578EF"/>
    <w:rsid w:val="00B57E7B"/>
    <w:rsid w:val="00B60027"/>
    <w:rsid w:val="00B60708"/>
    <w:rsid w:val="00B60B00"/>
    <w:rsid w:val="00B60BFE"/>
    <w:rsid w:val="00B61A03"/>
    <w:rsid w:val="00B62110"/>
    <w:rsid w:val="00B622AA"/>
    <w:rsid w:val="00B62547"/>
    <w:rsid w:val="00B62650"/>
    <w:rsid w:val="00B62AFB"/>
    <w:rsid w:val="00B62D37"/>
    <w:rsid w:val="00B62E8E"/>
    <w:rsid w:val="00B635D4"/>
    <w:rsid w:val="00B6388A"/>
    <w:rsid w:val="00B63BC8"/>
    <w:rsid w:val="00B63E66"/>
    <w:rsid w:val="00B640BC"/>
    <w:rsid w:val="00B64300"/>
    <w:rsid w:val="00B64697"/>
    <w:rsid w:val="00B64CCC"/>
    <w:rsid w:val="00B64D33"/>
    <w:rsid w:val="00B6561B"/>
    <w:rsid w:val="00B65840"/>
    <w:rsid w:val="00B658AE"/>
    <w:rsid w:val="00B65948"/>
    <w:rsid w:val="00B65998"/>
    <w:rsid w:val="00B65AEA"/>
    <w:rsid w:val="00B65F72"/>
    <w:rsid w:val="00B662B3"/>
    <w:rsid w:val="00B662DD"/>
    <w:rsid w:val="00B66512"/>
    <w:rsid w:val="00B66625"/>
    <w:rsid w:val="00B667C5"/>
    <w:rsid w:val="00B671DD"/>
    <w:rsid w:val="00B6738F"/>
    <w:rsid w:val="00B674DE"/>
    <w:rsid w:val="00B6753D"/>
    <w:rsid w:val="00B67645"/>
    <w:rsid w:val="00B67D41"/>
    <w:rsid w:val="00B67F90"/>
    <w:rsid w:val="00B700BB"/>
    <w:rsid w:val="00B701F1"/>
    <w:rsid w:val="00B70468"/>
    <w:rsid w:val="00B709F1"/>
    <w:rsid w:val="00B70CC5"/>
    <w:rsid w:val="00B70D26"/>
    <w:rsid w:val="00B71D13"/>
    <w:rsid w:val="00B71DFB"/>
    <w:rsid w:val="00B72527"/>
    <w:rsid w:val="00B72BA3"/>
    <w:rsid w:val="00B73023"/>
    <w:rsid w:val="00B7340C"/>
    <w:rsid w:val="00B735C8"/>
    <w:rsid w:val="00B736C8"/>
    <w:rsid w:val="00B73AB9"/>
    <w:rsid w:val="00B73B80"/>
    <w:rsid w:val="00B742A3"/>
    <w:rsid w:val="00B743E6"/>
    <w:rsid w:val="00B74452"/>
    <w:rsid w:val="00B75A00"/>
    <w:rsid w:val="00B75C73"/>
    <w:rsid w:val="00B75D67"/>
    <w:rsid w:val="00B76475"/>
    <w:rsid w:val="00B76732"/>
    <w:rsid w:val="00B76AA5"/>
    <w:rsid w:val="00B77A68"/>
    <w:rsid w:val="00B77DCA"/>
    <w:rsid w:val="00B77E05"/>
    <w:rsid w:val="00B80091"/>
    <w:rsid w:val="00B80188"/>
    <w:rsid w:val="00B80339"/>
    <w:rsid w:val="00B804F0"/>
    <w:rsid w:val="00B807E9"/>
    <w:rsid w:val="00B80AE3"/>
    <w:rsid w:val="00B811B7"/>
    <w:rsid w:val="00B81239"/>
    <w:rsid w:val="00B813CE"/>
    <w:rsid w:val="00B81637"/>
    <w:rsid w:val="00B82930"/>
    <w:rsid w:val="00B82B04"/>
    <w:rsid w:val="00B836F3"/>
    <w:rsid w:val="00B83AAF"/>
    <w:rsid w:val="00B83C74"/>
    <w:rsid w:val="00B83D68"/>
    <w:rsid w:val="00B83DEE"/>
    <w:rsid w:val="00B849D8"/>
    <w:rsid w:val="00B84BBC"/>
    <w:rsid w:val="00B84CF5"/>
    <w:rsid w:val="00B84D01"/>
    <w:rsid w:val="00B859A0"/>
    <w:rsid w:val="00B85A5F"/>
    <w:rsid w:val="00B85CDA"/>
    <w:rsid w:val="00B8608A"/>
    <w:rsid w:val="00B863BF"/>
    <w:rsid w:val="00B8665E"/>
    <w:rsid w:val="00B86734"/>
    <w:rsid w:val="00B8675B"/>
    <w:rsid w:val="00B86CFE"/>
    <w:rsid w:val="00B8708B"/>
    <w:rsid w:val="00B8724A"/>
    <w:rsid w:val="00B8728A"/>
    <w:rsid w:val="00B8766C"/>
    <w:rsid w:val="00B87BAC"/>
    <w:rsid w:val="00B87D59"/>
    <w:rsid w:val="00B87F4D"/>
    <w:rsid w:val="00B87FAA"/>
    <w:rsid w:val="00B90550"/>
    <w:rsid w:val="00B9090F"/>
    <w:rsid w:val="00B90EB8"/>
    <w:rsid w:val="00B91296"/>
    <w:rsid w:val="00B9142F"/>
    <w:rsid w:val="00B9168F"/>
    <w:rsid w:val="00B921C9"/>
    <w:rsid w:val="00B929F8"/>
    <w:rsid w:val="00B92B2C"/>
    <w:rsid w:val="00B92DD8"/>
    <w:rsid w:val="00B93902"/>
    <w:rsid w:val="00B93918"/>
    <w:rsid w:val="00B93D2F"/>
    <w:rsid w:val="00B941F9"/>
    <w:rsid w:val="00B94327"/>
    <w:rsid w:val="00B94812"/>
    <w:rsid w:val="00B95132"/>
    <w:rsid w:val="00B95150"/>
    <w:rsid w:val="00B951F3"/>
    <w:rsid w:val="00B95F33"/>
    <w:rsid w:val="00B9610C"/>
    <w:rsid w:val="00B96165"/>
    <w:rsid w:val="00B96475"/>
    <w:rsid w:val="00B96B08"/>
    <w:rsid w:val="00B96EDE"/>
    <w:rsid w:val="00B97741"/>
    <w:rsid w:val="00B97903"/>
    <w:rsid w:val="00B9794A"/>
    <w:rsid w:val="00B9794B"/>
    <w:rsid w:val="00B97D63"/>
    <w:rsid w:val="00B97E4E"/>
    <w:rsid w:val="00BA003D"/>
    <w:rsid w:val="00BA06A6"/>
    <w:rsid w:val="00BA08DF"/>
    <w:rsid w:val="00BA12CE"/>
    <w:rsid w:val="00BA1749"/>
    <w:rsid w:val="00BA1C92"/>
    <w:rsid w:val="00BA1D60"/>
    <w:rsid w:val="00BA1FFD"/>
    <w:rsid w:val="00BA21E3"/>
    <w:rsid w:val="00BA221B"/>
    <w:rsid w:val="00BA230F"/>
    <w:rsid w:val="00BA23EB"/>
    <w:rsid w:val="00BA2400"/>
    <w:rsid w:val="00BA259C"/>
    <w:rsid w:val="00BA2737"/>
    <w:rsid w:val="00BA2B84"/>
    <w:rsid w:val="00BA2DED"/>
    <w:rsid w:val="00BA33D1"/>
    <w:rsid w:val="00BA34A1"/>
    <w:rsid w:val="00BA369F"/>
    <w:rsid w:val="00BA3B86"/>
    <w:rsid w:val="00BA3EEA"/>
    <w:rsid w:val="00BA43F5"/>
    <w:rsid w:val="00BA44BC"/>
    <w:rsid w:val="00BA54FA"/>
    <w:rsid w:val="00BA5AEE"/>
    <w:rsid w:val="00BA5DAF"/>
    <w:rsid w:val="00BA5DBD"/>
    <w:rsid w:val="00BA5FC9"/>
    <w:rsid w:val="00BA60E4"/>
    <w:rsid w:val="00BA6169"/>
    <w:rsid w:val="00BA657E"/>
    <w:rsid w:val="00BA6938"/>
    <w:rsid w:val="00BA7031"/>
    <w:rsid w:val="00BA79C6"/>
    <w:rsid w:val="00BB116A"/>
    <w:rsid w:val="00BB133A"/>
    <w:rsid w:val="00BB1488"/>
    <w:rsid w:val="00BB14AA"/>
    <w:rsid w:val="00BB1AE2"/>
    <w:rsid w:val="00BB2385"/>
    <w:rsid w:val="00BB2CFF"/>
    <w:rsid w:val="00BB34E6"/>
    <w:rsid w:val="00BB3542"/>
    <w:rsid w:val="00BB357C"/>
    <w:rsid w:val="00BB35B3"/>
    <w:rsid w:val="00BB362E"/>
    <w:rsid w:val="00BB3936"/>
    <w:rsid w:val="00BB3D3D"/>
    <w:rsid w:val="00BB3E89"/>
    <w:rsid w:val="00BB44BA"/>
    <w:rsid w:val="00BB44D0"/>
    <w:rsid w:val="00BB46C9"/>
    <w:rsid w:val="00BB48DB"/>
    <w:rsid w:val="00BB4D5D"/>
    <w:rsid w:val="00BB4DF8"/>
    <w:rsid w:val="00BB4E55"/>
    <w:rsid w:val="00BB527B"/>
    <w:rsid w:val="00BB537B"/>
    <w:rsid w:val="00BB5674"/>
    <w:rsid w:val="00BB5E6D"/>
    <w:rsid w:val="00BB62D8"/>
    <w:rsid w:val="00BB62DD"/>
    <w:rsid w:val="00BB660A"/>
    <w:rsid w:val="00BB667A"/>
    <w:rsid w:val="00BB668E"/>
    <w:rsid w:val="00BB66B8"/>
    <w:rsid w:val="00BB6760"/>
    <w:rsid w:val="00BB6D7C"/>
    <w:rsid w:val="00BB74AB"/>
    <w:rsid w:val="00BB75CB"/>
    <w:rsid w:val="00BB76C0"/>
    <w:rsid w:val="00BB7785"/>
    <w:rsid w:val="00BB7852"/>
    <w:rsid w:val="00BB7CCB"/>
    <w:rsid w:val="00BBD4A5"/>
    <w:rsid w:val="00BC0411"/>
    <w:rsid w:val="00BC0E05"/>
    <w:rsid w:val="00BC144E"/>
    <w:rsid w:val="00BC1BC9"/>
    <w:rsid w:val="00BC1CE0"/>
    <w:rsid w:val="00BC259A"/>
    <w:rsid w:val="00BC2B47"/>
    <w:rsid w:val="00BC30AD"/>
    <w:rsid w:val="00BC3151"/>
    <w:rsid w:val="00BC327B"/>
    <w:rsid w:val="00BC3290"/>
    <w:rsid w:val="00BC3475"/>
    <w:rsid w:val="00BC3743"/>
    <w:rsid w:val="00BC3900"/>
    <w:rsid w:val="00BC3C8A"/>
    <w:rsid w:val="00BC3DAD"/>
    <w:rsid w:val="00BC40DE"/>
    <w:rsid w:val="00BC45EE"/>
    <w:rsid w:val="00BC4AD7"/>
    <w:rsid w:val="00BC4C4A"/>
    <w:rsid w:val="00BC4CC0"/>
    <w:rsid w:val="00BC4D9E"/>
    <w:rsid w:val="00BC560A"/>
    <w:rsid w:val="00BC5A3E"/>
    <w:rsid w:val="00BC5F56"/>
    <w:rsid w:val="00BC627A"/>
    <w:rsid w:val="00BC6DC6"/>
    <w:rsid w:val="00BD0012"/>
    <w:rsid w:val="00BD03D1"/>
    <w:rsid w:val="00BD0793"/>
    <w:rsid w:val="00BD08D9"/>
    <w:rsid w:val="00BD0A05"/>
    <w:rsid w:val="00BD0C35"/>
    <w:rsid w:val="00BD0C87"/>
    <w:rsid w:val="00BD1509"/>
    <w:rsid w:val="00BD1A7F"/>
    <w:rsid w:val="00BD2101"/>
    <w:rsid w:val="00BD21D6"/>
    <w:rsid w:val="00BD2226"/>
    <w:rsid w:val="00BD2313"/>
    <w:rsid w:val="00BD2684"/>
    <w:rsid w:val="00BD28AF"/>
    <w:rsid w:val="00BD29CF"/>
    <w:rsid w:val="00BD2D84"/>
    <w:rsid w:val="00BD2E07"/>
    <w:rsid w:val="00BD2EB1"/>
    <w:rsid w:val="00BD315E"/>
    <w:rsid w:val="00BD31D3"/>
    <w:rsid w:val="00BD34BD"/>
    <w:rsid w:val="00BD3C2F"/>
    <w:rsid w:val="00BD3F6B"/>
    <w:rsid w:val="00BD425A"/>
    <w:rsid w:val="00BD432A"/>
    <w:rsid w:val="00BD4356"/>
    <w:rsid w:val="00BD4530"/>
    <w:rsid w:val="00BD4567"/>
    <w:rsid w:val="00BD4873"/>
    <w:rsid w:val="00BD4BF3"/>
    <w:rsid w:val="00BD4C04"/>
    <w:rsid w:val="00BD5093"/>
    <w:rsid w:val="00BD5133"/>
    <w:rsid w:val="00BD554A"/>
    <w:rsid w:val="00BD5656"/>
    <w:rsid w:val="00BD60C2"/>
    <w:rsid w:val="00BD6144"/>
    <w:rsid w:val="00BD621B"/>
    <w:rsid w:val="00BD67B4"/>
    <w:rsid w:val="00BD69EB"/>
    <w:rsid w:val="00BD6FEA"/>
    <w:rsid w:val="00BD7352"/>
    <w:rsid w:val="00BD7C22"/>
    <w:rsid w:val="00BD7F28"/>
    <w:rsid w:val="00BE0158"/>
    <w:rsid w:val="00BE047E"/>
    <w:rsid w:val="00BE0726"/>
    <w:rsid w:val="00BE0A29"/>
    <w:rsid w:val="00BE0D87"/>
    <w:rsid w:val="00BE15C1"/>
    <w:rsid w:val="00BE182C"/>
    <w:rsid w:val="00BE1C08"/>
    <w:rsid w:val="00BE1C9C"/>
    <w:rsid w:val="00BE2895"/>
    <w:rsid w:val="00BE2E00"/>
    <w:rsid w:val="00BE3073"/>
    <w:rsid w:val="00BE319D"/>
    <w:rsid w:val="00BE31FC"/>
    <w:rsid w:val="00BE358C"/>
    <w:rsid w:val="00BE388A"/>
    <w:rsid w:val="00BE3A0A"/>
    <w:rsid w:val="00BE3B98"/>
    <w:rsid w:val="00BE44E5"/>
    <w:rsid w:val="00BE4700"/>
    <w:rsid w:val="00BE492A"/>
    <w:rsid w:val="00BE4DFC"/>
    <w:rsid w:val="00BE4E01"/>
    <w:rsid w:val="00BE5015"/>
    <w:rsid w:val="00BE53FE"/>
    <w:rsid w:val="00BE5472"/>
    <w:rsid w:val="00BE59AC"/>
    <w:rsid w:val="00BE5ABF"/>
    <w:rsid w:val="00BE628A"/>
    <w:rsid w:val="00BE637E"/>
    <w:rsid w:val="00BE6413"/>
    <w:rsid w:val="00BE6443"/>
    <w:rsid w:val="00BE664E"/>
    <w:rsid w:val="00BE6808"/>
    <w:rsid w:val="00BE68FA"/>
    <w:rsid w:val="00BE6F5B"/>
    <w:rsid w:val="00BE70B9"/>
    <w:rsid w:val="00BE7258"/>
    <w:rsid w:val="00BE785C"/>
    <w:rsid w:val="00BEF584"/>
    <w:rsid w:val="00BF0157"/>
    <w:rsid w:val="00BF02AF"/>
    <w:rsid w:val="00BF0700"/>
    <w:rsid w:val="00BF0F5A"/>
    <w:rsid w:val="00BF0F5D"/>
    <w:rsid w:val="00BF100A"/>
    <w:rsid w:val="00BF11E1"/>
    <w:rsid w:val="00BF11F9"/>
    <w:rsid w:val="00BF12B3"/>
    <w:rsid w:val="00BF1A32"/>
    <w:rsid w:val="00BF25D9"/>
    <w:rsid w:val="00BF26E1"/>
    <w:rsid w:val="00BF2ED0"/>
    <w:rsid w:val="00BF3327"/>
    <w:rsid w:val="00BF3C40"/>
    <w:rsid w:val="00BF3D6C"/>
    <w:rsid w:val="00BF468A"/>
    <w:rsid w:val="00BF488A"/>
    <w:rsid w:val="00BF48C2"/>
    <w:rsid w:val="00BF4996"/>
    <w:rsid w:val="00BF49E1"/>
    <w:rsid w:val="00BF4A96"/>
    <w:rsid w:val="00BF4D6D"/>
    <w:rsid w:val="00BF4F56"/>
    <w:rsid w:val="00BF4F92"/>
    <w:rsid w:val="00BF534A"/>
    <w:rsid w:val="00BF5C62"/>
    <w:rsid w:val="00BF5CF2"/>
    <w:rsid w:val="00BF612D"/>
    <w:rsid w:val="00BF62D7"/>
    <w:rsid w:val="00BF6A59"/>
    <w:rsid w:val="00BF6E03"/>
    <w:rsid w:val="00BF702F"/>
    <w:rsid w:val="00BF720D"/>
    <w:rsid w:val="00BF7261"/>
    <w:rsid w:val="00BF7361"/>
    <w:rsid w:val="00C003E3"/>
    <w:rsid w:val="00C0046B"/>
    <w:rsid w:val="00C00848"/>
    <w:rsid w:val="00C00BA0"/>
    <w:rsid w:val="00C00F69"/>
    <w:rsid w:val="00C0152B"/>
    <w:rsid w:val="00C01634"/>
    <w:rsid w:val="00C0176E"/>
    <w:rsid w:val="00C01B79"/>
    <w:rsid w:val="00C0248C"/>
    <w:rsid w:val="00C036DE"/>
    <w:rsid w:val="00C03D91"/>
    <w:rsid w:val="00C044A3"/>
    <w:rsid w:val="00C04EB8"/>
    <w:rsid w:val="00C052F9"/>
    <w:rsid w:val="00C0569A"/>
    <w:rsid w:val="00C05824"/>
    <w:rsid w:val="00C05BB7"/>
    <w:rsid w:val="00C05EBC"/>
    <w:rsid w:val="00C0653A"/>
    <w:rsid w:val="00C06726"/>
    <w:rsid w:val="00C067E5"/>
    <w:rsid w:val="00C069E0"/>
    <w:rsid w:val="00C06A29"/>
    <w:rsid w:val="00C06ED8"/>
    <w:rsid w:val="00C06FFE"/>
    <w:rsid w:val="00C07850"/>
    <w:rsid w:val="00C07988"/>
    <w:rsid w:val="00C07BD9"/>
    <w:rsid w:val="00C07C0B"/>
    <w:rsid w:val="00C07C78"/>
    <w:rsid w:val="00C07E64"/>
    <w:rsid w:val="00C07F75"/>
    <w:rsid w:val="00C108CD"/>
    <w:rsid w:val="00C10B8A"/>
    <w:rsid w:val="00C10C6E"/>
    <w:rsid w:val="00C11033"/>
    <w:rsid w:val="00C11A44"/>
    <w:rsid w:val="00C11B98"/>
    <w:rsid w:val="00C11E02"/>
    <w:rsid w:val="00C11EC8"/>
    <w:rsid w:val="00C12690"/>
    <w:rsid w:val="00C127DD"/>
    <w:rsid w:val="00C12A24"/>
    <w:rsid w:val="00C12FCD"/>
    <w:rsid w:val="00C13200"/>
    <w:rsid w:val="00C13ADE"/>
    <w:rsid w:val="00C14136"/>
    <w:rsid w:val="00C14308"/>
    <w:rsid w:val="00C1434F"/>
    <w:rsid w:val="00C14625"/>
    <w:rsid w:val="00C1477C"/>
    <w:rsid w:val="00C1482C"/>
    <w:rsid w:val="00C14A2C"/>
    <w:rsid w:val="00C14A66"/>
    <w:rsid w:val="00C14DB0"/>
    <w:rsid w:val="00C15A99"/>
    <w:rsid w:val="00C15AE0"/>
    <w:rsid w:val="00C15B99"/>
    <w:rsid w:val="00C15BFB"/>
    <w:rsid w:val="00C15E61"/>
    <w:rsid w:val="00C160D7"/>
    <w:rsid w:val="00C162ED"/>
    <w:rsid w:val="00C16656"/>
    <w:rsid w:val="00C16761"/>
    <w:rsid w:val="00C16784"/>
    <w:rsid w:val="00C1684B"/>
    <w:rsid w:val="00C16F7E"/>
    <w:rsid w:val="00C16FE2"/>
    <w:rsid w:val="00C1713C"/>
    <w:rsid w:val="00C171CD"/>
    <w:rsid w:val="00C173E6"/>
    <w:rsid w:val="00C17823"/>
    <w:rsid w:val="00C17BD1"/>
    <w:rsid w:val="00C200FA"/>
    <w:rsid w:val="00C2024A"/>
    <w:rsid w:val="00C2024E"/>
    <w:rsid w:val="00C204C4"/>
    <w:rsid w:val="00C207BA"/>
    <w:rsid w:val="00C20BD8"/>
    <w:rsid w:val="00C21A76"/>
    <w:rsid w:val="00C21D18"/>
    <w:rsid w:val="00C21E08"/>
    <w:rsid w:val="00C2221B"/>
    <w:rsid w:val="00C22392"/>
    <w:rsid w:val="00C229EE"/>
    <w:rsid w:val="00C22C94"/>
    <w:rsid w:val="00C235F0"/>
    <w:rsid w:val="00C23D09"/>
    <w:rsid w:val="00C23D5A"/>
    <w:rsid w:val="00C23D6E"/>
    <w:rsid w:val="00C23EE8"/>
    <w:rsid w:val="00C23FCA"/>
    <w:rsid w:val="00C2403F"/>
    <w:rsid w:val="00C24064"/>
    <w:rsid w:val="00C24176"/>
    <w:rsid w:val="00C247B7"/>
    <w:rsid w:val="00C24B81"/>
    <w:rsid w:val="00C25014"/>
    <w:rsid w:val="00C25126"/>
    <w:rsid w:val="00C25524"/>
    <w:rsid w:val="00C258A0"/>
    <w:rsid w:val="00C25FF7"/>
    <w:rsid w:val="00C26191"/>
    <w:rsid w:val="00C267AE"/>
    <w:rsid w:val="00C268FF"/>
    <w:rsid w:val="00C26F8E"/>
    <w:rsid w:val="00C26FCE"/>
    <w:rsid w:val="00C2754E"/>
    <w:rsid w:val="00C27671"/>
    <w:rsid w:val="00C27840"/>
    <w:rsid w:val="00C27908"/>
    <w:rsid w:val="00C27DC6"/>
    <w:rsid w:val="00C27F27"/>
    <w:rsid w:val="00C30366"/>
    <w:rsid w:val="00C3039E"/>
    <w:rsid w:val="00C303F2"/>
    <w:rsid w:val="00C3082E"/>
    <w:rsid w:val="00C30A19"/>
    <w:rsid w:val="00C31C87"/>
    <w:rsid w:val="00C3239B"/>
    <w:rsid w:val="00C323F7"/>
    <w:rsid w:val="00C324D2"/>
    <w:rsid w:val="00C324E0"/>
    <w:rsid w:val="00C325E6"/>
    <w:rsid w:val="00C330E6"/>
    <w:rsid w:val="00C33733"/>
    <w:rsid w:val="00C33C23"/>
    <w:rsid w:val="00C33CE0"/>
    <w:rsid w:val="00C33E64"/>
    <w:rsid w:val="00C33F68"/>
    <w:rsid w:val="00C340E6"/>
    <w:rsid w:val="00C3433D"/>
    <w:rsid w:val="00C34483"/>
    <w:rsid w:val="00C34687"/>
    <w:rsid w:val="00C346D1"/>
    <w:rsid w:val="00C348C5"/>
    <w:rsid w:val="00C34A9B"/>
    <w:rsid w:val="00C34D27"/>
    <w:rsid w:val="00C35578"/>
    <w:rsid w:val="00C35CD1"/>
    <w:rsid w:val="00C36900"/>
    <w:rsid w:val="00C3725B"/>
    <w:rsid w:val="00C3731A"/>
    <w:rsid w:val="00C37445"/>
    <w:rsid w:val="00C37797"/>
    <w:rsid w:val="00C37A19"/>
    <w:rsid w:val="00C37BE1"/>
    <w:rsid w:val="00C37E82"/>
    <w:rsid w:val="00C403AB"/>
    <w:rsid w:val="00C405DB"/>
    <w:rsid w:val="00C4072E"/>
    <w:rsid w:val="00C4082B"/>
    <w:rsid w:val="00C40B01"/>
    <w:rsid w:val="00C40FA4"/>
    <w:rsid w:val="00C41285"/>
    <w:rsid w:val="00C412C1"/>
    <w:rsid w:val="00C41600"/>
    <w:rsid w:val="00C417CF"/>
    <w:rsid w:val="00C41ED8"/>
    <w:rsid w:val="00C42658"/>
    <w:rsid w:val="00C42BDD"/>
    <w:rsid w:val="00C42F92"/>
    <w:rsid w:val="00C43263"/>
    <w:rsid w:val="00C43281"/>
    <w:rsid w:val="00C438DE"/>
    <w:rsid w:val="00C43B1D"/>
    <w:rsid w:val="00C43D1D"/>
    <w:rsid w:val="00C4419F"/>
    <w:rsid w:val="00C4430D"/>
    <w:rsid w:val="00C44776"/>
    <w:rsid w:val="00C44F0A"/>
    <w:rsid w:val="00C45566"/>
    <w:rsid w:val="00C4558C"/>
    <w:rsid w:val="00C45785"/>
    <w:rsid w:val="00C45BDB"/>
    <w:rsid w:val="00C45C9E"/>
    <w:rsid w:val="00C4629F"/>
    <w:rsid w:val="00C466BB"/>
    <w:rsid w:val="00C46737"/>
    <w:rsid w:val="00C46D73"/>
    <w:rsid w:val="00C4768D"/>
    <w:rsid w:val="00C4768F"/>
    <w:rsid w:val="00C47780"/>
    <w:rsid w:val="00C47BA3"/>
    <w:rsid w:val="00C47BB7"/>
    <w:rsid w:val="00C47F21"/>
    <w:rsid w:val="00C50074"/>
    <w:rsid w:val="00C5064E"/>
    <w:rsid w:val="00C508BC"/>
    <w:rsid w:val="00C50A65"/>
    <w:rsid w:val="00C50A8C"/>
    <w:rsid w:val="00C512A6"/>
    <w:rsid w:val="00C51575"/>
    <w:rsid w:val="00C51DBE"/>
    <w:rsid w:val="00C51DD9"/>
    <w:rsid w:val="00C52123"/>
    <w:rsid w:val="00C5236E"/>
    <w:rsid w:val="00C52881"/>
    <w:rsid w:val="00C52E5B"/>
    <w:rsid w:val="00C531CA"/>
    <w:rsid w:val="00C53240"/>
    <w:rsid w:val="00C532E4"/>
    <w:rsid w:val="00C53511"/>
    <w:rsid w:val="00C5359B"/>
    <w:rsid w:val="00C53FC5"/>
    <w:rsid w:val="00C54010"/>
    <w:rsid w:val="00C54316"/>
    <w:rsid w:val="00C54644"/>
    <w:rsid w:val="00C54ACD"/>
    <w:rsid w:val="00C54EB8"/>
    <w:rsid w:val="00C55033"/>
    <w:rsid w:val="00C554BD"/>
    <w:rsid w:val="00C556F2"/>
    <w:rsid w:val="00C55C88"/>
    <w:rsid w:val="00C55EE7"/>
    <w:rsid w:val="00C5663C"/>
    <w:rsid w:val="00C56BA5"/>
    <w:rsid w:val="00C56CC8"/>
    <w:rsid w:val="00C56DDC"/>
    <w:rsid w:val="00C56E3D"/>
    <w:rsid w:val="00C573A9"/>
    <w:rsid w:val="00C57695"/>
    <w:rsid w:val="00C576BC"/>
    <w:rsid w:val="00C6019B"/>
    <w:rsid w:val="00C601F3"/>
    <w:rsid w:val="00C60464"/>
    <w:rsid w:val="00C60822"/>
    <w:rsid w:val="00C60CB0"/>
    <w:rsid w:val="00C60DAA"/>
    <w:rsid w:val="00C61189"/>
    <w:rsid w:val="00C61201"/>
    <w:rsid w:val="00C614C0"/>
    <w:rsid w:val="00C617CE"/>
    <w:rsid w:val="00C61A49"/>
    <w:rsid w:val="00C61D2E"/>
    <w:rsid w:val="00C61D6B"/>
    <w:rsid w:val="00C62437"/>
    <w:rsid w:val="00C627B7"/>
    <w:rsid w:val="00C62C05"/>
    <w:rsid w:val="00C63276"/>
    <w:rsid w:val="00C633A8"/>
    <w:rsid w:val="00C63486"/>
    <w:rsid w:val="00C634F2"/>
    <w:rsid w:val="00C63516"/>
    <w:rsid w:val="00C6353F"/>
    <w:rsid w:val="00C638D3"/>
    <w:rsid w:val="00C63A51"/>
    <w:rsid w:val="00C6414C"/>
    <w:rsid w:val="00C64592"/>
    <w:rsid w:val="00C64651"/>
    <w:rsid w:val="00C64AA2"/>
    <w:rsid w:val="00C64CF2"/>
    <w:rsid w:val="00C65404"/>
    <w:rsid w:val="00C654F4"/>
    <w:rsid w:val="00C65527"/>
    <w:rsid w:val="00C656E6"/>
    <w:rsid w:val="00C666C7"/>
    <w:rsid w:val="00C667E9"/>
    <w:rsid w:val="00C66A93"/>
    <w:rsid w:val="00C66C93"/>
    <w:rsid w:val="00C66E28"/>
    <w:rsid w:val="00C66F06"/>
    <w:rsid w:val="00C6716F"/>
    <w:rsid w:val="00C6724E"/>
    <w:rsid w:val="00C67325"/>
    <w:rsid w:val="00C6734B"/>
    <w:rsid w:val="00C673E0"/>
    <w:rsid w:val="00C6786A"/>
    <w:rsid w:val="00C67EFF"/>
    <w:rsid w:val="00C6D1C6"/>
    <w:rsid w:val="00C704CE"/>
    <w:rsid w:val="00C706FE"/>
    <w:rsid w:val="00C708AC"/>
    <w:rsid w:val="00C70AF0"/>
    <w:rsid w:val="00C70DCD"/>
    <w:rsid w:val="00C70FDF"/>
    <w:rsid w:val="00C711BE"/>
    <w:rsid w:val="00C716E7"/>
    <w:rsid w:val="00C71987"/>
    <w:rsid w:val="00C71A5A"/>
    <w:rsid w:val="00C71E9C"/>
    <w:rsid w:val="00C71EFA"/>
    <w:rsid w:val="00C7263B"/>
    <w:rsid w:val="00C7298E"/>
    <w:rsid w:val="00C73100"/>
    <w:rsid w:val="00C7394F"/>
    <w:rsid w:val="00C73BD9"/>
    <w:rsid w:val="00C74302"/>
    <w:rsid w:val="00C74396"/>
    <w:rsid w:val="00C749A4"/>
    <w:rsid w:val="00C74B4A"/>
    <w:rsid w:val="00C750B5"/>
    <w:rsid w:val="00C750C6"/>
    <w:rsid w:val="00C75291"/>
    <w:rsid w:val="00C755B6"/>
    <w:rsid w:val="00C75E31"/>
    <w:rsid w:val="00C76036"/>
    <w:rsid w:val="00C76189"/>
    <w:rsid w:val="00C765D0"/>
    <w:rsid w:val="00C76F6B"/>
    <w:rsid w:val="00C7700D"/>
    <w:rsid w:val="00C7725D"/>
    <w:rsid w:val="00C7789D"/>
    <w:rsid w:val="00C778B2"/>
    <w:rsid w:val="00C77950"/>
    <w:rsid w:val="00C77A60"/>
    <w:rsid w:val="00C77EC6"/>
    <w:rsid w:val="00C806A8"/>
    <w:rsid w:val="00C80CDF"/>
    <w:rsid w:val="00C80E61"/>
    <w:rsid w:val="00C810CD"/>
    <w:rsid w:val="00C81241"/>
    <w:rsid w:val="00C813C9"/>
    <w:rsid w:val="00C81C48"/>
    <w:rsid w:val="00C81C50"/>
    <w:rsid w:val="00C81CE3"/>
    <w:rsid w:val="00C8215E"/>
    <w:rsid w:val="00C821FE"/>
    <w:rsid w:val="00C8231C"/>
    <w:rsid w:val="00C82383"/>
    <w:rsid w:val="00C82634"/>
    <w:rsid w:val="00C82A11"/>
    <w:rsid w:val="00C82D5A"/>
    <w:rsid w:val="00C831FB"/>
    <w:rsid w:val="00C83208"/>
    <w:rsid w:val="00C83AC5"/>
    <w:rsid w:val="00C83BCC"/>
    <w:rsid w:val="00C83C3F"/>
    <w:rsid w:val="00C83F9B"/>
    <w:rsid w:val="00C844A0"/>
    <w:rsid w:val="00C8470F"/>
    <w:rsid w:val="00C84B8E"/>
    <w:rsid w:val="00C851B3"/>
    <w:rsid w:val="00C852A3"/>
    <w:rsid w:val="00C852EB"/>
    <w:rsid w:val="00C853BC"/>
    <w:rsid w:val="00C85E7C"/>
    <w:rsid w:val="00C860B4"/>
    <w:rsid w:val="00C872E7"/>
    <w:rsid w:val="00C875C8"/>
    <w:rsid w:val="00C8763F"/>
    <w:rsid w:val="00C8770C"/>
    <w:rsid w:val="00C87C16"/>
    <w:rsid w:val="00C87F22"/>
    <w:rsid w:val="00C87F53"/>
    <w:rsid w:val="00C87FE3"/>
    <w:rsid w:val="00C90BCD"/>
    <w:rsid w:val="00C90BDE"/>
    <w:rsid w:val="00C90E56"/>
    <w:rsid w:val="00C90E86"/>
    <w:rsid w:val="00C90EE1"/>
    <w:rsid w:val="00C90F23"/>
    <w:rsid w:val="00C9116E"/>
    <w:rsid w:val="00C911CA"/>
    <w:rsid w:val="00C91975"/>
    <w:rsid w:val="00C92255"/>
    <w:rsid w:val="00C92616"/>
    <w:rsid w:val="00C9289F"/>
    <w:rsid w:val="00C937F2"/>
    <w:rsid w:val="00C93A8D"/>
    <w:rsid w:val="00C93BF5"/>
    <w:rsid w:val="00C93C30"/>
    <w:rsid w:val="00C945A2"/>
    <w:rsid w:val="00C945E3"/>
    <w:rsid w:val="00C94D5E"/>
    <w:rsid w:val="00C952BF"/>
    <w:rsid w:val="00C952EC"/>
    <w:rsid w:val="00C95407"/>
    <w:rsid w:val="00C95622"/>
    <w:rsid w:val="00C95A8C"/>
    <w:rsid w:val="00C95E95"/>
    <w:rsid w:val="00C96280"/>
    <w:rsid w:val="00C964EC"/>
    <w:rsid w:val="00C964F1"/>
    <w:rsid w:val="00C96EB3"/>
    <w:rsid w:val="00C97161"/>
    <w:rsid w:val="00C97DA3"/>
    <w:rsid w:val="00C97EB7"/>
    <w:rsid w:val="00C97FBC"/>
    <w:rsid w:val="00CA003C"/>
    <w:rsid w:val="00CA02FF"/>
    <w:rsid w:val="00CA07CE"/>
    <w:rsid w:val="00CA2167"/>
    <w:rsid w:val="00CA289D"/>
    <w:rsid w:val="00CA2DB2"/>
    <w:rsid w:val="00CA3A3A"/>
    <w:rsid w:val="00CA3AA1"/>
    <w:rsid w:val="00CA3AB2"/>
    <w:rsid w:val="00CA3D80"/>
    <w:rsid w:val="00CA3F40"/>
    <w:rsid w:val="00CA416D"/>
    <w:rsid w:val="00CA418F"/>
    <w:rsid w:val="00CA49C9"/>
    <w:rsid w:val="00CA4B15"/>
    <w:rsid w:val="00CA4C14"/>
    <w:rsid w:val="00CA50F2"/>
    <w:rsid w:val="00CA52C3"/>
    <w:rsid w:val="00CA54A6"/>
    <w:rsid w:val="00CA5D2A"/>
    <w:rsid w:val="00CA6074"/>
    <w:rsid w:val="00CA693D"/>
    <w:rsid w:val="00CA69ED"/>
    <w:rsid w:val="00CA6A2D"/>
    <w:rsid w:val="00CA6B72"/>
    <w:rsid w:val="00CA6C12"/>
    <w:rsid w:val="00CA6E16"/>
    <w:rsid w:val="00CA7F69"/>
    <w:rsid w:val="00CA7F7F"/>
    <w:rsid w:val="00CB025B"/>
    <w:rsid w:val="00CB0345"/>
    <w:rsid w:val="00CB0542"/>
    <w:rsid w:val="00CB0797"/>
    <w:rsid w:val="00CB087A"/>
    <w:rsid w:val="00CB0B52"/>
    <w:rsid w:val="00CB0BC6"/>
    <w:rsid w:val="00CB0D5A"/>
    <w:rsid w:val="00CB14C1"/>
    <w:rsid w:val="00CB18A6"/>
    <w:rsid w:val="00CB19B6"/>
    <w:rsid w:val="00CB1D56"/>
    <w:rsid w:val="00CB2BC3"/>
    <w:rsid w:val="00CB2EBE"/>
    <w:rsid w:val="00CB322E"/>
    <w:rsid w:val="00CB3686"/>
    <w:rsid w:val="00CB38F5"/>
    <w:rsid w:val="00CB3B9F"/>
    <w:rsid w:val="00CB3F5F"/>
    <w:rsid w:val="00CB415C"/>
    <w:rsid w:val="00CB417B"/>
    <w:rsid w:val="00CB4B0C"/>
    <w:rsid w:val="00CB4B90"/>
    <w:rsid w:val="00CB4BCF"/>
    <w:rsid w:val="00CB54A0"/>
    <w:rsid w:val="00CB58CC"/>
    <w:rsid w:val="00CB5C15"/>
    <w:rsid w:val="00CB6132"/>
    <w:rsid w:val="00CB61EC"/>
    <w:rsid w:val="00CB65B0"/>
    <w:rsid w:val="00CB6697"/>
    <w:rsid w:val="00CB683C"/>
    <w:rsid w:val="00CB6998"/>
    <w:rsid w:val="00CB7FDE"/>
    <w:rsid w:val="00CC0227"/>
    <w:rsid w:val="00CC0285"/>
    <w:rsid w:val="00CC036B"/>
    <w:rsid w:val="00CC0A57"/>
    <w:rsid w:val="00CC13EC"/>
    <w:rsid w:val="00CC15A6"/>
    <w:rsid w:val="00CC15BD"/>
    <w:rsid w:val="00CC17FC"/>
    <w:rsid w:val="00CC1B28"/>
    <w:rsid w:val="00CC1D60"/>
    <w:rsid w:val="00CC20E5"/>
    <w:rsid w:val="00CC2235"/>
    <w:rsid w:val="00CC25C1"/>
    <w:rsid w:val="00CC26EB"/>
    <w:rsid w:val="00CC278B"/>
    <w:rsid w:val="00CC2C3C"/>
    <w:rsid w:val="00CC2F90"/>
    <w:rsid w:val="00CC304F"/>
    <w:rsid w:val="00CC3887"/>
    <w:rsid w:val="00CC4346"/>
    <w:rsid w:val="00CC43AA"/>
    <w:rsid w:val="00CC4504"/>
    <w:rsid w:val="00CC45CB"/>
    <w:rsid w:val="00CC45F2"/>
    <w:rsid w:val="00CC4C8F"/>
    <w:rsid w:val="00CC5004"/>
    <w:rsid w:val="00CC5139"/>
    <w:rsid w:val="00CC5196"/>
    <w:rsid w:val="00CC5728"/>
    <w:rsid w:val="00CC5839"/>
    <w:rsid w:val="00CC5A63"/>
    <w:rsid w:val="00CC5BF9"/>
    <w:rsid w:val="00CC6690"/>
    <w:rsid w:val="00CC71EA"/>
    <w:rsid w:val="00CC7988"/>
    <w:rsid w:val="00CC7B7F"/>
    <w:rsid w:val="00CC7D00"/>
    <w:rsid w:val="00CD00EE"/>
    <w:rsid w:val="00CD07B5"/>
    <w:rsid w:val="00CD0C2D"/>
    <w:rsid w:val="00CD0EE8"/>
    <w:rsid w:val="00CD1224"/>
    <w:rsid w:val="00CD227B"/>
    <w:rsid w:val="00CD2466"/>
    <w:rsid w:val="00CD2ED9"/>
    <w:rsid w:val="00CD3527"/>
    <w:rsid w:val="00CD3628"/>
    <w:rsid w:val="00CD381A"/>
    <w:rsid w:val="00CD4139"/>
    <w:rsid w:val="00CD4165"/>
    <w:rsid w:val="00CD4693"/>
    <w:rsid w:val="00CD4A0F"/>
    <w:rsid w:val="00CD4DC5"/>
    <w:rsid w:val="00CD4DFC"/>
    <w:rsid w:val="00CD51BD"/>
    <w:rsid w:val="00CD546F"/>
    <w:rsid w:val="00CD5E45"/>
    <w:rsid w:val="00CD5EC5"/>
    <w:rsid w:val="00CD6299"/>
    <w:rsid w:val="00CD689A"/>
    <w:rsid w:val="00CD68C3"/>
    <w:rsid w:val="00CD6918"/>
    <w:rsid w:val="00CD6B29"/>
    <w:rsid w:val="00CD6BBF"/>
    <w:rsid w:val="00CD7279"/>
    <w:rsid w:val="00CD73FA"/>
    <w:rsid w:val="00CD760D"/>
    <w:rsid w:val="00CD7A8B"/>
    <w:rsid w:val="00CD7AAB"/>
    <w:rsid w:val="00CD7AC8"/>
    <w:rsid w:val="00CD7CB0"/>
    <w:rsid w:val="00CE0109"/>
    <w:rsid w:val="00CE0230"/>
    <w:rsid w:val="00CE02F0"/>
    <w:rsid w:val="00CE0801"/>
    <w:rsid w:val="00CE0864"/>
    <w:rsid w:val="00CE0926"/>
    <w:rsid w:val="00CE0E28"/>
    <w:rsid w:val="00CE15C2"/>
    <w:rsid w:val="00CE18C2"/>
    <w:rsid w:val="00CE2463"/>
    <w:rsid w:val="00CE29BF"/>
    <w:rsid w:val="00CE2A8C"/>
    <w:rsid w:val="00CE2CFF"/>
    <w:rsid w:val="00CE3050"/>
    <w:rsid w:val="00CE37D4"/>
    <w:rsid w:val="00CE3A0B"/>
    <w:rsid w:val="00CE3C69"/>
    <w:rsid w:val="00CE3F13"/>
    <w:rsid w:val="00CE4042"/>
    <w:rsid w:val="00CE4599"/>
    <w:rsid w:val="00CE48DA"/>
    <w:rsid w:val="00CE4C21"/>
    <w:rsid w:val="00CE4FE2"/>
    <w:rsid w:val="00CE50A9"/>
    <w:rsid w:val="00CE522B"/>
    <w:rsid w:val="00CE528D"/>
    <w:rsid w:val="00CE52C0"/>
    <w:rsid w:val="00CE58FF"/>
    <w:rsid w:val="00CE60F1"/>
    <w:rsid w:val="00CE64D6"/>
    <w:rsid w:val="00CE6E4A"/>
    <w:rsid w:val="00CE7017"/>
    <w:rsid w:val="00CE70DD"/>
    <w:rsid w:val="00CE7C01"/>
    <w:rsid w:val="00CE7CE9"/>
    <w:rsid w:val="00CE7D03"/>
    <w:rsid w:val="00CE7D64"/>
    <w:rsid w:val="00CF0276"/>
    <w:rsid w:val="00CF03A8"/>
    <w:rsid w:val="00CF04D2"/>
    <w:rsid w:val="00CF05ED"/>
    <w:rsid w:val="00CF078C"/>
    <w:rsid w:val="00CF136E"/>
    <w:rsid w:val="00CF143A"/>
    <w:rsid w:val="00CF16BA"/>
    <w:rsid w:val="00CF1822"/>
    <w:rsid w:val="00CF18C1"/>
    <w:rsid w:val="00CF1AB1"/>
    <w:rsid w:val="00CF1BD1"/>
    <w:rsid w:val="00CF1EF7"/>
    <w:rsid w:val="00CF207C"/>
    <w:rsid w:val="00CF2709"/>
    <w:rsid w:val="00CF28D2"/>
    <w:rsid w:val="00CF28F3"/>
    <w:rsid w:val="00CF2BD9"/>
    <w:rsid w:val="00CF33CD"/>
    <w:rsid w:val="00CF355B"/>
    <w:rsid w:val="00CF4117"/>
    <w:rsid w:val="00CF42EA"/>
    <w:rsid w:val="00CF45B4"/>
    <w:rsid w:val="00CF4643"/>
    <w:rsid w:val="00CF4697"/>
    <w:rsid w:val="00CF48B0"/>
    <w:rsid w:val="00CF4910"/>
    <w:rsid w:val="00CF4CAD"/>
    <w:rsid w:val="00CF53BE"/>
    <w:rsid w:val="00CF56C1"/>
    <w:rsid w:val="00CF56D7"/>
    <w:rsid w:val="00CF577E"/>
    <w:rsid w:val="00CF597D"/>
    <w:rsid w:val="00CF5D53"/>
    <w:rsid w:val="00CF5DAC"/>
    <w:rsid w:val="00CF6067"/>
    <w:rsid w:val="00CF7388"/>
    <w:rsid w:val="00CF73AE"/>
    <w:rsid w:val="00CF7493"/>
    <w:rsid w:val="00CF7BDC"/>
    <w:rsid w:val="00CF7CDF"/>
    <w:rsid w:val="00CF7CE5"/>
    <w:rsid w:val="00CF7F61"/>
    <w:rsid w:val="00D001A4"/>
    <w:rsid w:val="00D00704"/>
    <w:rsid w:val="00D00793"/>
    <w:rsid w:val="00D007C5"/>
    <w:rsid w:val="00D00DBC"/>
    <w:rsid w:val="00D00FF0"/>
    <w:rsid w:val="00D01108"/>
    <w:rsid w:val="00D01A84"/>
    <w:rsid w:val="00D01B34"/>
    <w:rsid w:val="00D01F64"/>
    <w:rsid w:val="00D02275"/>
    <w:rsid w:val="00D02A9A"/>
    <w:rsid w:val="00D02D8F"/>
    <w:rsid w:val="00D03101"/>
    <w:rsid w:val="00D034B8"/>
    <w:rsid w:val="00D03511"/>
    <w:rsid w:val="00D04362"/>
    <w:rsid w:val="00D04835"/>
    <w:rsid w:val="00D05524"/>
    <w:rsid w:val="00D05CB5"/>
    <w:rsid w:val="00D06451"/>
    <w:rsid w:val="00D06D0E"/>
    <w:rsid w:val="00D06D6E"/>
    <w:rsid w:val="00D06E06"/>
    <w:rsid w:val="00D06ECC"/>
    <w:rsid w:val="00D06FFF"/>
    <w:rsid w:val="00D07202"/>
    <w:rsid w:val="00D07AF0"/>
    <w:rsid w:val="00D10277"/>
    <w:rsid w:val="00D1046C"/>
    <w:rsid w:val="00D1060A"/>
    <w:rsid w:val="00D10810"/>
    <w:rsid w:val="00D11221"/>
    <w:rsid w:val="00D114B6"/>
    <w:rsid w:val="00D114D0"/>
    <w:rsid w:val="00D115ED"/>
    <w:rsid w:val="00D11665"/>
    <w:rsid w:val="00D11943"/>
    <w:rsid w:val="00D12282"/>
    <w:rsid w:val="00D123B4"/>
    <w:rsid w:val="00D12607"/>
    <w:rsid w:val="00D126DC"/>
    <w:rsid w:val="00D1270A"/>
    <w:rsid w:val="00D12793"/>
    <w:rsid w:val="00D12AF9"/>
    <w:rsid w:val="00D12F94"/>
    <w:rsid w:val="00D1305E"/>
    <w:rsid w:val="00D136DA"/>
    <w:rsid w:val="00D13D67"/>
    <w:rsid w:val="00D14051"/>
    <w:rsid w:val="00D14188"/>
    <w:rsid w:val="00D145ED"/>
    <w:rsid w:val="00D14673"/>
    <w:rsid w:val="00D148AF"/>
    <w:rsid w:val="00D14A6A"/>
    <w:rsid w:val="00D14A96"/>
    <w:rsid w:val="00D14E18"/>
    <w:rsid w:val="00D152F8"/>
    <w:rsid w:val="00D15689"/>
    <w:rsid w:val="00D1576D"/>
    <w:rsid w:val="00D15869"/>
    <w:rsid w:val="00D15B42"/>
    <w:rsid w:val="00D15F96"/>
    <w:rsid w:val="00D16187"/>
    <w:rsid w:val="00D16196"/>
    <w:rsid w:val="00D162D5"/>
    <w:rsid w:val="00D16612"/>
    <w:rsid w:val="00D16808"/>
    <w:rsid w:val="00D168E2"/>
    <w:rsid w:val="00D16BC8"/>
    <w:rsid w:val="00D17397"/>
    <w:rsid w:val="00D176E0"/>
    <w:rsid w:val="00D17A9A"/>
    <w:rsid w:val="00D17CF6"/>
    <w:rsid w:val="00D17ED5"/>
    <w:rsid w:val="00D20DE3"/>
    <w:rsid w:val="00D222A5"/>
    <w:rsid w:val="00D22362"/>
    <w:rsid w:val="00D22835"/>
    <w:rsid w:val="00D22D06"/>
    <w:rsid w:val="00D22D5E"/>
    <w:rsid w:val="00D22F2B"/>
    <w:rsid w:val="00D230A5"/>
    <w:rsid w:val="00D231E2"/>
    <w:rsid w:val="00D23950"/>
    <w:rsid w:val="00D23A2C"/>
    <w:rsid w:val="00D23AD7"/>
    <w:rsid w:val="00D23AF8"/>
    <w:rsid w:val="00D23C71"/>
    <w:rsid w:val="00D24166"/>
    <w:rsid w:val="00D2429F"/>
    <w:rsid w:val="00D24FE4"/>
    <w:rsid w:val="00D25440"/>
    <w:rsid w:val="00D2544D"/>
    <w:rsid w:val="00D25470"/>
    <w:rsid w:val="00D25F5D"/>
    <w:rsid w:val="00D2637B"/>
    <w:rsid w:val="00D267B4"/>
    <w:rsid w:val="00D26AD3"/>
    <w:rsid w:val="00D26F9B"/>
    <w:rsid w:val="00D270FE"/>
    <w:rsid w:val="00D2715C"/>
    <w:rsid w:val="00D271CD"/>
    <w:rsid w:val="00D27500"/>
    <w:rsid w:val="00D2765D"/>
    <w:rsid w:val="00D27D76"/>
    <w:rsid w:val="00D27ECD"/>
    <w:rsid w:val="00D302F5"/>
    <w:rsid w:val="00D3042D"/>
    <w:rsid w:val="00D30431"/>
    <w:rsid w:val="00D304BD"/>
    <w:rsid w:val="00D3085E"/>
    <w:rsid w:val="00D30D60"/>
    <w:rsid w:val="00D3151A"/>
    <w:rsid w:val="00D31CD8"/>
    <w:rsid w:val="00D3217A"/>
    <w:rsid w:val="00D3240F"/>
    <w:rsid w:val="00D32911"/>
    <w:rsid w:val="00D3292D"/>
    <w:rsid w:val="00D32EC2"/>
    <w:rsid w:val="00D3342B"/>
    <w:rsid w:val="00D33BFD"/>
    <w:rsid w:val="00D33C75"/>
    <w:rsid w:val="00D34263"/>
    <w:rsid w:val="00D345DD"/>
    <w:rsid w:val="00D34879"/>
    <w:rsid w:val="00D34C32"/>
    <w:rsid w:val="00D355ED"/>
    <w:rsid w:val="00D35C0E"/>
    <w:rsid w:val="00D35DBA"/>
    <w:rsid w:val="00D36861"/>
    <w:rsid w:val="00D370C8"/>
    <w:rsid w:val="00D37298"/>
    <w:rsid w:val="00D3739E"/>
    <w:rsid w:val="00D373CC"/>
    <w:rsid w:val="00D37A2F"/>
    <w:rsid w:val="00D37EE3"/>
    <w:rsid w:val="00D40297"/>
    <w:rsid w:val="00D4042F"/>
    <w:rsid w:val="00D40533"/>
    <w:rsid w:val="00D40AE1"/>
    <w:rsid w:val="00D40AFB"/>
    <w:rsid w:val="00D40BE7"/>
    <w:rsid w:val="00D40CF4"/>
    <w:rsid w:val="00D40F38"/>
    <w:rsid w:val="00D40FDB"/>
    <w:rsid w:val="00D4118B"/>
    <w:rsid w:val="00D41335"/>
    <w:rsid w:val="00D414C1"/>
    <w:rsid w:val="00D41584"/>
    <w:rsid w:val="00D41BF5"/>
    <w:rsid w:val="00D41CEE"/>
    <w:rsid w:val="00D41D46"/>
    <w:rsid w:val="00D41D81"/>
    <w:rsid w:val="00D42045"/>
    <w:rsid w:val="00D4214E"/>
    <w:rsid w:val="00D4310E"/>
    <w:rsid w:val="00D431D4"/>
    <w:rsid w:val="00D43336"/>
    <w:rsid w:val="00D434BD"/>
    <w:rsid w:val="00D436F8"/>
    <w:rsid w:val="00D439B4"/>
    <w:rsid w:val="00D43A37"/>
    <w:rsid w:val="00D43B9B"/>
    <w:rsid w:val="00D441E3"/>
    <w:rsid w:val="00D449E5"/>
    <w:rsid w:val="00D44CDB"/>
    <w:rsid w:val="00D44D2B"/>
    <w:rsid w:val="00D452C3"/>
    <w:rsid w:val="00D455DF"/>
    <w:rsid w:val="00D459C8"/>
    <w:rsid w:val="00D45CC7"/>
    <w:rsid w:val="00D4611D"/>
    <w:rsid w:val="00D46312"/>
    <w:rsid w:val="00D4654C"/>
    <w:rsid w:val="00D46633"/>
    <w:rsid w:val="00D46772"/>
    <w:rsid w:val="00D46874"/>
    <w:rsid w:val="00D46944"/>
    <w:rsid w:val="00D46F3F"/>
    <w:rsid w:val="00D4711A"/>
    <w:rsid w:val="00D472B8"/>
    <w:rsid w:val="00D4731B"/>
    <w:rsid w:val="00D474A9"/>
    <w:rsid w:val="00D47B96"/>
    <w:rsid w:val="00D47D49"/>
    <w:rsid w:val="00D5006D"/>
    <w:rsid w:val="00D505F3"/>
    <w:rsid w:val="00D50645"/>
    <w:rsid w:val="00D5070E"/>
    <w:rsid w:val="00D50976"/>
    <w:rsid w:val="00D5098B"/>
    <w:rsid w:val="00D509AF"/>
    <w:rsid w:val="00D50CE0"/>
    <w:rsid w:val="00D515EB"/>
    <w:rsid w:val="00D518C4"/>
    <w:rsid w:val="00D51E1E"/>
    <w:rsid w:val="00D51FBB"/>
    <w:rsid w:val="00D5207B"/>
    <w:rsid w:val="00D52376"/>
    <w:rsid w:val="00D52400"/>
    <w:rsid w:val="00D52809"/>
    <w:rsid w:val="00D52D75"/>
    <w:rsid w:val="00D53285"/>
    <w:rsid w:val="00D5374D"/>
    <w:rsid w:val="00D53866"/>
    <w:rsid w:val="00D5386A"/>
    <w:rsid w:val="00D53939"/>
    <w:rsid w:val="00D5398E"/>
    <w:rsid w:val="00D53BD3"/>
    <w:rsid w:val="00D5419E"/>
    <w:rsid w:val="00D54B22"/>
    <w:rsid w:val="00D54B57"/>
    <w:rsid w:val="00D54E08"/>
    <w:rsid w:val="00D55A01"/>
    <w:rsid w:val="00D55A7A"/>
    <w:rsid w:val="00D565F5"/>
    <w:rsid w:val="00D56AEB"/>
    <w:rsid w:val="00D56AFD"/>
    <w:rsid w:val="00D56DC7"/>
    <w:rsid w:val="00D572A9"/>
    <w:rsid w:val="00D578C2"/>
    <w:rsid w:val="00D57984"/>
    <w:rsid w:val="00D57B24"/>
    <w:rsid w:val="00D57E4E"/>
    <w:rsid w:val="00D608D0"/>
    <w:rsid w:val="00D60AD7"/>
    <w:rsid w:val="00D61B1D"/>
    <w:rsid w:val="00D620AC"/>
    <w:rsid w:val="00D620D5"/>
    <w:rsid w:val="00D6216B"/>
    <w:rsid w:val="00D622F9"/>
    <w:rsid w:val="00D623E5"/>
    <w:rsid w:val="00D62F72"/>
    <w:rsid w:val="00D632B8"/>
    <w:rsid w:val="00D632CD"/>
    <w:rsid w:val="00D63442"/>
    <w:rsid w:val="00D638A1"/>
    <w:rsid w:val="00D638C3"/>
    <w:rsid w:val="00D63B38"/>
    <w:rsid w:val="00D63C7A"/>
    <w:rsid w:val="00D63DDC"/>
    <w:rsid w:val="00D63EFE"/>
    <w:rsid w:val="00D644BA"/>
    <w:rsid w:val="00D6453E"/>
    <w:rsid w:val="00D649A6"/>
    <w:rsid w:val="00D64D8E"/>
    <w:rsid w:val="00D652C0"/>
    <w:rsid w:val="00D655EF"/>
    <w:rsid w:val="00D657B0"/>
    <w:rsid w:val="00D6601D"/>
    <w:rsid w:val="00D66866"/>
    <w:rsid w:val="00D668E4"/>
    <w:rsid w:val="00D66BF3"/>
    <w:rsid w:val="00D67B3F"/>
    <w:rsid w:val="00D67B6F"/>
    <w:rsid w:val="00D7005F"/>
    <w:rsid w:val="00D703F0"/>
    <w:rsid w:val="00D7045F"/>
    <w:rsid w:val="00D710D9"/>
    <w:rsid w:val="00D712AF"/>
    <w:rsid w:val="00D71592"/>
    <w:rsid w:val="00D71A2D"/>
    <w:rsid w:val="00D72253"/>
    <w:rsid w:val="00D7285E"/>
    <w:rsid w:val="00D72AE0"/>
    <w:rsid w:val="00D72C95"/>
    <w:rsid w:val="00D72EB4"/>
    <w:rsid w:val="00D73365"/>
    <w:rsid w:val="00D73BFA"/>
    <w:rsid w:val="00D74783"/>
    <w:rsid w:val="00D75042"/>
    <w:rsid w:val="00D75147"/>
    <w:rsid w:val="00D75417"/>
    <w:rsid w:val="00D754E6"/>
    <w:rsid w:val="00D75968"/>
    <w:rsid w:val="00D76020"/>
    <w:rsid w:val="00D760AA"/>
    <w:rsid w:val="00D761B8"/>
    <w:rsid w:val="00D763CC"/>
    <w:rsid w:val="00D76621"/>
    <w:rsid w:val="00D76ED7"/>
    <w:rsid w:val="00D77463"/>
    <w:rsid w:val="00D77641"/>
    <w:rsid w:val="00D77B6C"/>
    <w:rsid w:val="00D77CCC"/>
    <w:rsid w:val="00D77DCC"/>
    <w:rsid w:val="00D80119"/>
    <w:rsid w:val="00D803DE"/>
    <w:rsid w:val="00D80427"/>
    <w:rsid w:val="00D809FE"/>
    <w:rsid w:val="00D80F99"/>
    <w:rsid w:val="00D8106C"/>
    <w:rsid w:val="00D81071"/>
    <w:rsid w:val="00D81217"/>
    <w:rsid w:val="00D81276"/>
    <w:rsid w:val="00D812E8"/>
    <w:rsid w:val="00D817DF"/>
    <w:rsid w:val="00D81A12"/>
    <w:rsid w:val="00D81F15"/>
    <w:rsid w:val="00D81FE4"/>
    <w:rsid w:val="00D826D7"/>
    <w:rsid w:val="00D82AFE"/>
    <w:rsid w:val="00D82DA5"/>
    <w:rsid w:val="00D8309B"/>
    <w:rsid w:val="00D833D6"/>
    <w:rsid w:val="00D8346A"/>
    <w:rsid w:val="00D8375E"/>
    <w:rsid w:val="00D8399F"/>
    <w:rsid w:val="00D84133"/>
    <w:rsid w:val="00D84430"/>
    <w:rsid w:val="00D84709"/>
    <w:rsid w:val="00D84927"/>
    <w:rsid w:val="00D8496C"/>
    <w:rsid w:val="00D84978"/>
    <w:rsid w:val="00D84A4C"/>
    <w:rsid w:val="00D84BA9"/>
    <w:rsid w:val="00D84DEF"/>
    <w:rsid w:val="00D85069"/>
    <w:rsid w:val="00D85181"/>
    <w:rsid w:val="00D85C78"/>
    <w:rsid w:val="00D8611F"/>
    <w:rsid w:val="00D865C9"/>
    <w:rsid w:val="00D8685C"/>
    <w:rsid w:val="00D86898"/>
    <w:rsid w:val="00D86DA2"/>
    <w:rsid w:val="00D86F2D"/>
    <w:rsid w:val="00D87274"/>
    <w:rsid w:val="00D87CF3"/>
    <w:rsid w:val="00D87F36"/>
    <w:rsid w:val="00D89EC1"/>
    <w:rsid w:val="00D916DC"/>
    <w:rsid w:val="00D91954"/>
    <w:rsid w:val="00D91FC9"/>
    <w:rsid w:val="00D920D0"/>
    <w:rsid w:val="00D9230E"/>
    <w:rsid w:val="00D92594"/>
    <w:rsid w:val="00D92915"/>
    <w:rsid w:val="00D92DBE"/>
    <w:rsid w:val="00D935A9"/>
    <w:rsid w:val="00D938B6"/>
    <w:rsid w:val="00D93DBF"/>
    <w:rsid w:val="00D9406D"/>
    <w:rsid w:val="00D94503"/>
    <w:rsid w:val="00D94624"/>
    <w:rsid w:val="00D9469C"/>
    <w:rsid w:val="00D946E8"/>
    <w:rsid w:val="00D94A45"/>
    <w:rsid w:val="00D94D08"/>
    <w:rsid w:val="00D94E56"/>
    <w:rsid w:val="00D950E0"/>
    <w:rsid w:val="00D954A8"/>
    <w:rsid w:val="00D954CD"/>
    <w:rsid w:val="00D955C1"/>
    <w:rsid w:val="00D95A61"/>
    <w:rsid w:val="00D95CE4"/>
    <w:rsid w:val="00D95CFB"/>
    <w:rsid w:val="00D95FC9"/>
    <w:rsid w:val="00D9613E"/>
    <w:rsid w:val="00D9628A"/>
    <w:rsid w:val="00D96332"/>
    <w:rsid w:val="00D96A23"/>
    <w:rsid w:val="00D96B94"/>
    <w:rsid w:val="00D9733C"/>
    <w:rsid w:val="00D9788E"/>
    <w:rsid w:val="00D97977"/>
    <w:rsid w:val="00D97CE3"/>
    <w:rsid w:val="00D97D56"/>
    <w:rsid w:val="00D97FFE"/>
    <w:rsid w:val="00DA0206"/>
    <w:rsid w:val="00DA0745"/>
    <w:rsid w:val="00DA0814"/>
    <w:rsid w:val="00DA08D5"/>
    <w:rsid w:val="00DA12B4"/>
    <w:rsid w:val="00DA1341"/>
    <w:rsid w:val="00DA17D9"/>
    <w:rsid w:val="00DA1D1C"/>
    <w:rsid w:val="00DA1E3E"/>
    <w:rsid w:val="00DA1F78"/>
    <w:rsid w:val="00DA22B6"/>
    <w:rsid w:val="00DA26D7"/>
    <w:rsid w:val="00DA2788"/>
    <w:rsid w:val="00DA27B6"/>
    <w:rsid w:val="00DA2914"/>
    <w:rsid w:val="00DA296B"/>
    <w:rsid w:val="00DA2EEB"/>
    <w:rsid w:val="00DA326A"/>
    <w:rsid w:val="00DA32A0"/>
    <w:rsid w:val="00DA3780"/>
    <w:rsid w:val="00DA3A5D"/>
    <w:rsid w:val="00DA3B44"/>
    <w:rsid w:val="00DA3DDF"/>
    <w:rsid w:val="00DA4837"/>
    <w:rsid w:val="00DA4DC1"/>
    <w:rsid w:val="00DA4EEE"/>
    <w:rsid w:val="00DA508F"/>
    <w:rsid w:val="00DA5430"/>
    <w:rsid w:val="00DA56F6"/>
    <w:rsid w:val="00DA5777"/>
    <w:rsid w:val="00DA5E56"/>
    <w:rsid w:val="00DA61DC"/>
    <w:rsid w:val="00DA6314"/>
    <w:rsid w:val="00DA6E11"/>
    <w:rsid w:val="00DA743C"/>
    <w:rsid w:val="00DA76BE"/>
    <w:rsid w:val="00DA7E43"/>
    <w:rsid w:val="00DA7F05"/>
    <w:rsid w:val="00DB0ACC"/>
    <w:rsid w:val="00DB0F2C"/>
    <w:rsid w:val="00DB1135"/>
    <w:rsid w:val="00DB147C"/>
    <w:rsid w:val="00DB1647"/>
    <w:rsid w:val="00DB1C73"/>
    <w:rsid w:val="00DB1FAF"/>
    <w:rsid w:val="00DB234D"/>
    <w:rsid w:val="00DB2784"/>
    <w:rsid w:val="00DB290E"/>
    <w:rsid w:val="00DB312F"/>
    <w:rsid w:val="00DB3589"/>
    <w:rsid w:val="00DB379F"/>
    <w:rsid w:val="00DB3A4A"/>
    <w:rsid w:val="00DB4100"/>
    <w:rsid w:val="00DB48FF"/>
    <w:rsid w:val="00DB4A33"/>
    <w:rsid w:val="00DB4A6A"/>
    <w:rsid w:val="00DB4B10"/>
    <w:rsid w:val="00DB50EC"/>
    <w:rsid w:val="00DB51FB"/>
    <w:rsid w:val="00DB56D8"/>
    <w:rsid w:val="00DB56E8"/>
    <w:rsid w:val="00DB574C"/>
    <w:rsid w:val="00DB5784"/>
    <w:rsid w:val="00DB57D2"/>
    <w:rsid w:val="00DB5F13"/>
    <w:rsid w:val="00DB640F"/>
    <w:rsid w:val="00DB65D6"/>
    <w:rsid w:val="00DB6872"/>
    <w:rsid w:val="00DB6AD2"/>
    <w:rsid w:val="00DB704E"/>
    <w:rsid w:val="00DB7161"/>
    <w:rsid w:val="00DB7507"/>
    <w:rsid w:val="00DB76FE"/>
    <w:rsid w:val="00DC012B"/>
    <w:rsid w:val="00DC01FC"/>
    <w:rsid w:val="00DC02A3"/>
    <w:rsid w:val="00DC02DE"/>
    <w:rsid w:val="00DC0A2D"/>
    <w:rsid w:val="00DC13F9"/>
    <w:rsid w:val="00DC14FD"/>
    <w:rsid w:val="00DC16EF"/>
    <w:rsid w:val="00DC1C99"/>
    <w:rsid w:val="00DC2116"/>
    <w:rsid w:val="00DC26F1"/>
    <w:rsid w:val="00DC2C7D"/>
    <w:rsid w:val="00DC307D"/>
    <w:rsid w:val="00DC30FD"/>
    <w:rsid w:val="00DC3342"/>
    <w:rsid w:val="00DC3797"/>
    <w:rsid w:val="00DC3E05"/>
    <w:rsid w:val="00DC3E63"/>
    <w:rsid w:val="00DC43C5"/>
    <w:rsid w:val="00DC4756"/>
    <w:rsid w:val="00DC4AC7"/>
    <w:rsid w:val="00DC4C54"/>
    <w:rsid w:val="00DC50A8"/>
    <w:rsid w:val="00DC547F"/>
    <w:rsid w:val="00DC56BF"/>
    <w:rsid w:val="00DC57AC"/>
    <w:rsid w:val="00DC5BB7"/>
    <w:rsid w:val="00DC660D"/>
    <w:rsid w:val="00DC666C"/>
    <w:rsid w:val="00DC672B"/>
    <w:rsid w:val="00DC684C"/>
    <w:rsid w:val="00DC68A5"/>
    <w:rsid w:val="00DC6F50"/>
    <w:rsid w:val="00DC6FDB"/>
    <w:rsid w:val="00DC710C"/>
    <w:rsid w:val="00DC7539"/>
    <w:rsid w:val="00DC7CD6"/>
    <w:rsid w:val="00DC7F4D"/>
    <w:rsid w:val="00DD054F"/>
    <w:rsid w:val="00DD05C7"/>
    <w:rsid w:val="00DD0BBF"/>
    <w:rsid w:val="00DD0EAC"/>
    <w:rsid w:val="00DD0FBD"/>
    <w:rsid w:val="00DD146D"/>
    <w:rsid w:val="00DD19BF"/>
    <w:rsid w:val="00DD1EC3"/>
    <w:rsid w:val="00DD2082"/>
    <w:rsid w:val="00DD249F"/>
    <w:rsid w:val="00DD266D"/>
    <w:rsid w:val="00DD29AE"/>
    <w:rsid w:val="00DD2A42"/>
    <w:rsid w:val="00DD2BE2"/>
    <w:rsid w:val="00DD2C96"/>
    <w:rsid w:val="00DD2F4A"/>
    <w:rsid w:val="00DD3193"/>
    <w:rsid w:val="00DD32FC"/>
    <w:rsid w:val="00DD36A6"/>
    <w:rsid w:val="00DD37CA"/>
    <w:rsid w:val="00DD38BA"/>
    <w:rsid w:val="00DD390A"/>
    <w:rsid w:val="00DD3AE1"/>
    <w:rsid w:val="00DD3C17"/>
    <w:rsid w:val="00DD3FDD"/>
    <w:rsid w:val="00DD45BA"/>
    <w:rsid w:val="00DD4AE8"/>
    <w:rsid w:val="00DD6DFB"/>
    <w:rsid w:val="00DD7450"/>
    <w:rsid w:val="00DD7534"/>
    <w:rsid w:val="00DD78B9"/>
    <w:rsid w:val="00DD7C28"/>
    <w:rsid w:val="00DD7D94"/>
    <w:rsid w:val="00DE0387"/>
    <w:rsid w:val="00DE04A4"/>
    <w:rsid w:val="00DE07AA"/>
    <w:rsid w:val="00DE0C88"/>
    <w:rsid w:val="00DE166F"/>
    <w:rsid w:val="00DE18B8"/>
    <w:rsid w:val="00DE1C27"/>
    <w:rsid w:val="00DE1D24"/>
    <w:rsid w:val="00DE2081"/>
    <w:rsid w:val="00DE31C5"/>
    <w:rsid w:val="00DE361E"/>
    <w:rsid w:val="00DE3667"/>
    <w:rsid w:val="00DE3751"/>
    <w:rsid w:val="00DE39CC"/>
    <w:rsid w:val="00DE3A2A"/>
    <w:rsid w:val="00DE426C"/>
    <w:rsid w:val="00DE49C7"/>
    <w:rsid w:val="00DE4B02"/>
    <w:rsid w:val="00DE4C20"/>
    <w:rsid w:val="00DE4D2A"/>
    <w:rsid w:val="00DE5285"/>
    <w:rsid w:val="00DE553F"/>
    <w:rsid w:val="00DE57E0"/>
    <w:rsid w:val="00DE67C2"/>
    <w:rsid w:val="00DE699D"/>
    <w:rsid w:val="00DE6CFB"/>
    <w:rsid w:val="00DE6D6E"/>
    <w:rsid w:val="00DE6D95"/>
    <w:rsid w:val="00DE7100"/>
    <w:rsid w:val="00DE7674"/>
    <w:rsid w:val="00DE7944"/>
    <w:rsid w:val="00DE7DD6"/>
    <w:rsid w:val="00DF011A"/>
    <w:rsid w:val="00DF0153"/>
    <w:rsid w:val="00DF04E3"/>
    <w:rsid w:val="00DF0D11"/>
    <w:rsid w:val="00DF1216"/>
    <w:rsid w:val="00DF24EF"/>
    <w:rsid w:val="00DF2513"/>
    <w:rsid w:val="00DF257A"/>
    <w:rsid w:val="00DF2DE2"/>
    <w:rsid w:val="00DF3071"/>
    <w:rsid w:val="00DF30A7"/>
    <w:rsid w:val="00DF3470"/>
    <w:rsid w:val="00DF369D"/>
    <w:rsid w:val="00DF3C48"/>
    <w:rsid w:val="00DF43BF"/>
    <w:rsid w:val="00DF4774"/>
    <w:rsid w:val="00DF4AD3"/>
    <w:rsid w:val="00DF4AFB"/>
    <w:rsid w:val="00DF4D14"/>
    <w:rsid w:val="00DF50D5"/>
    <w:rsid w:val="00DF520D"/>
    <w:rsid w:val="00DF523B"/>
    <w:rsid w:val="00DF52C6"/>
    <w:rsid w:val="00DF5426"/>
    <w:rsid w:val="00DF57F3"/>
    <w:rsid w:val="00DF59B5"/>
    <w:rsid w:val="00DF5C31"/>
    <w:rsid w:val="00DF5EAC"/>
    <w:rsid w:val="00DF6403"/>
    <w:rsid w:val="00DF6CCF"/>
    <w:rsid w:val="00DF6E12"/>
    <w:rsid w:val="00DF704E"/>
    <w:rsid w:val="00DF705D"/>
    <w:rsid w:val="00DF7530"/>
    <w:rsid w:val="00DF756B"/>
    <w:rsid w:val="00DF77DA"/>
    <w:rsid w:val="00DF7B4C"/>
    <w:rsid w:val="00DF7CE0"/>
    <w:rsid w:val="00E00618"/>
    <w:rsid w:val="00E00773"/>
    <w:rsid w:val="00E007FE"/>
    <w:rsid w:val="00E00BC7"/>
    <w:rsid w:val="00E00E31"/>
    <w:rsid w:val="00E010D3"/>
    <w:rsid w:val="00E0124B"/>
    <w:rsid w:val="00E01421"/>
    <w:rsid w:val="00E01A84"/>
    <w:rsid w:val="00E01BFB"/>
    <w:rsid w:val="00E0219E"/>
    <w:rsid w:val="00E021A2"/>
    <w:rsid w:val="00E0222F"/>
    <w:rsid w:val="00E02649"/>
    <w:rsid w:val="00E028CA"/>
    <w:rsid w:val="00E02AC0"/>
    <w:rsid w:val="00E02B75"/>
    <w:rsid w:val="00E02C1A"/>
    <w:rsid w:val="00E02EE1"/>
    <w:rsid w:val="00E0318F"/>
    <w:rsid w:val="00E0363F"/>
    <w:rsid w:val="00E037CC"/>
    <w:rsid w:val="00E0382F"/>
    <w:rsid w:val="00E04029"/>
    <w:rsid w:val="00E04518"/>
    <w:rsid w:val="00E04563"/>
    <w:rsid w:val="00E049AF"/>
    <w:rsid w:val="00E051DB"/>
    <w:rsid w:val="00E05641"/>
    <w:rsid w:val="00E058C0"/>
    <w:rsid w:val="00E058E2"/>
    <w:rsid w:val="00E05B3E"/>
    <w:rsid w:val="00E05C2B"/>
    <w:rsid w:val="00E05EA7"/>
    <w:rsid w:val="00E062A6"/>
    <w:rsid w:val="00E06535"/>
    <w:rsid w:val="00E067A8"/>
    <w:rsid w:val="00E06BEC"/>
    <w:rsid w:val="00E06C07"/>
    <w:rsid w:val="00E075FF"/>
    <w:rsid w:val="00E07958"/>
    <w:rsid w:val="00E07B7A"/>
    <w:rsid w:val="00E07DBF"/>
    <w:rsid w:val="00E07DC7"/>
    <w:rsid w:val="00E1039C"/>
    <w:rsid w:val="00E1103E"/>
    <w:rsid w:val="00E111A4"/>
    <w:rsid w:val="00E11A6C"/>
    <w:rsid w:val="00E11DC1"/>
    <w:rsid w:val="00E11DC9"/>
    <w:rsid w:val="00E11F90"/>
    <w:rsid w:val="00E121EC"/>
    <w:rsid w:val="00E1245E"/>
    <w:rsid w:val="00E12903"/>
    <w:rsid w:val="00E12A78"/>
    <w:rsid w:val="00E12B82"/>
    <w:rsid w:val="00E12BFA"/>
    <w:rsid w:val="00E12D1F"/>
    <w:rsid w:val="00E12E7B"/>
    <w:rsid w:val="00E12F1C"/>
    <w:rsid w:val="00E139BD"/>
    <w:rsid w:val="00E13FBB"/>
    <w:rsid w:val="00E1411A"/>
    <w:rsid w:val="00E1426B"/>
    <w:rsid w:val="00E147A1"/>
    <w:rsid w:val="00E14894"/>
    <w:rsid w:val="00E14D25"/>
    <w:rsid w:val="00E14E44"/>
    <w:rsid w:val="00E15345"/>
    <w:rsid w:val="00E15938"/>
    <w:rsid w:val="00E15A13"/>
    <w:rsid w:val="00E15F95"/>
    <w:rsid w:val="00E163E2"/>
    <w:rsid w:val="00E1640E"/>
    <w:rsid w:val="00E16473"/>
    <w:rsid w:val="00E1664A"/>
    <w:rsid w:val="00E16AC0"/>
    <w:rsid w:val="00E17107"/>
    <w:rsid w:val="00E17F22"/>
    <w:rsid w:val="00E20641"/>
    <w:rsid w:val="00E20644"/>
    <w:rsid w:val="00E209D4"/>
    <w:rsid w:val="00E20AEA"/>
    <w:rsid w:val="00E20DCD"/>
    <w:rsid w:val="00E20E96"/>
    <w:rsid w:val="00E210F5"/>
    <w:rsid w:val="00E21486"/>
    <w:rsid w:val="00E21A21"/>
    <w:rsid w:val="00E21AAE"/>
    <w:rsid w:val="00E21B2B"/>
    <w:rsid w:val="00E21D93"/>
    <w:rsid w:val="00E22008"/>
    <w:rsid w:val="00E22017"/>
    <w:rsid w:val="00E22108"/>
    <w:rsid w:val="00E22518"/>
    <w:rsid w:val="00E22967"/>
    <w:rsid w:val="00E22EC8"/>
    <w:rsid w:val="00E23122"/>
    <w:rsid w:val="00E235E8"/>
    <w:rsid w:val="00E23831"/>
    <w:rsid w:val="00E2394D"/>
    <w:rsid w:val="00E23C31"/>
    <w:rsid w:val="00E23CC7"/>
    <w:rsid w:val="00E23ECB"/>
    <w:rsid w:val="00E23F68"/>
    <w:rsid w:val="00E23F84"/>
    <w:rsid w:val="00E24051"/>
    <w:rsid w:val="00E246C7"/>
    <w:rsid w:val="00E24785"/>
    <w:rsid w:val="00E24B62"/>
    <w:rsid w:val="00E24CEA"/>
    <w:rsid w:val="00E2525A"/>
    <w:rsid w:val="00E25A65"/>
    <w:rsid w:val="00E25C85"/>
    <w:rsid w:val="00E25DDA"/>
    <w:rsid w:val="00E2613F"/>
    <w:rsid w:val="00E26A18"/>
    <w:rsid w:val="00E26A30"/>
    <w:rsid w:val="00E26D2E"/>
    <w:rsid w:val="00E26E1F"/>
    <w:rsid w:val="00E2718E"/>
    <w:rsid w:val="00E271EA"/>
    <w:rsid w:val="00E2723B"/>
    <w:rsid w:val="00E2746E"/>
    <w:rsid w:val="00E27577"/>
    <w:rsid w:val="00E27763"/>
    <w:rsid w:val="00E2782C"/>
    <w:rsid w:val="00E27836"/>
    <w:rsid w:val="00E27FAD"/>
    <w:rsid w:val="00E30316"/>
    <w:rsid w:val="00E30672"/>
    <w:rsid w:val="00E306F6"/>
    <w:rsid w:val="00E30B00"/>
    <w:rsid w:val="00E30F1C"/>
    <w:rsid w:val="00E31720"/>
    <w:rsid w:val="00E319A0"/>
    <w:rsid w:val="00E31D2D"/>
    <w:rsid w:val="00E32112"/>
    <w:rsid w:val="00E32A13"/>
    <w:rsid w:val="00E33699"/>
    <w:rsid w:val="00E337D2"/>
    <w:rsid w:val="00E33B4F"/>
    <w:rsid w:val="00E33E44"/>
    <w:rsid w:val="00E33F95"/>
    <w:rsid w:val="00E3412C"/>
    <w:rsid w:val="00E34279"/>
    <w:rsid w:val="00E3427C"/>
    <w:rsid w:val="00E343F5"/>
    <w:rsid w:val="00E34BA6"/>
    <w:rsid w:val="00E34CE3"/>
    <w:rsid w:val="00E351E6"/>
    <w:rsid w:val="00E35A5E"/>
    <w:rsid w:val="00E35E82"/>
    <w:rsid w:val="00E35F7F"/>
    <w:rsid w:val="00E3622F"/>
    <w:rsid w:val="00E364DA"/>
    <w:rsid w:val="00E366CC"/>
    <w:rsid w:val="00E36999"/>
    <w:rsid w:val="00E36FA8"/>
    <w:rsid w:val="00E372AB"/>
    <w:rsid w:val="00E3734B"/>
    <w:rsid w:val="00E3795C"/>
    <w:rsid w:val="00E37AAE"/>
    <w:rsid w:val="00E3D447"/>
    <w:rsid w:val="00E40303"/>
    <w:rsid w:val="00E4067C"/>
    <w:rsid w:val="00E407E4"/>
    <w:rsid w:val="00E409AD"/>
    <w:rsid w:val="00E40AC1"/>
    <w:rsid w:val="00E40E5A"/>
    <w:rsid w:val="00E414C7"/>
    <w:rsid w:val="00E41559"/>
    <w:rsid w:val="00E418C3"/>
    <w:rsid w:val="00E418ED"/>
    <w:rsid w:val="00E41FD0"/>
    <w:rsid w:val="00E420E0"/>
    <w:rsid w:val="00E4223B"/>
    <w:rsid w:val="00E42369"/>
    <w:rsid w:val="00E424B6"/>
    <w:rsid w:val="00E4252B"/>
    <w:rsid w:val="00E4255D"/>
    <w:rsid w:val="00E425EA"/>
    <w:rsid w:val="00E42663"/>
    <w:rsid w:val="00E4300D"/>
    <w:rsid w:val="00E430CB"/>
    <w:rsid w:val="00E43643"/>
    <w:rsid w:val="00E43AC3"/>
    <w:rsid w:val="00E43C4E"/>
    <w:rsid w:val="00E44515"/>
    <w:rsid w:val="00E446F2"/>
    <w:rsid w:val="00E45ABC"/>
    <w:rsid w:val="00E45AD1"/>
    <w:rsid w:val="00E45B58"/>
    <w:rsid w:val="00E45E4B"/>
    <w:rsid w:val="00E45E62"/>
    <w:rsid w:val="00E46AEF"/>
    <w:rsid w:val="00E4706D"/>
    <w:rsid w:val="00E47E9A"/>
    <w:rsid w:val="00E507C9"/>
    <w:rsid w:val="00E50851"/>
    <w:rsid w:val="00E50C57"/>
    <w:rsid w:val="00E50DCC"/>
    <w:rsid w:val="00E51135"/>
    <w:rsid w:val="00E51E41"/>
    <w:rsid w:val="00E51ECF"/>
    <w:rsid w:val="00E522ED"/>
    <w:rsid w:val="00E52CE5"/>
    <w:rsid w:val="00E536FE"/>
    <w:rsid w:val="00E53870"/>
    <w:rsid w:val="00E53A6E"/>
    <w:rsid w:val="00E5457B"/>
    <w:rsid w:val="00E54943"/>
    <w:rsid w:val="00E550C8"/>
    <w:rsid w:val="00E5515D"/>
    <w:rsid w:val="00E558B2"/>
    <w:rsid w:val="00E55B7B"/>
    <w:rsid w:val="00E560B1"/>
    <w:rsid w:val="00E5672F"/>
    <w:rsid w:val="00E56AB2"/>
    <w:rsid w:val="00E56B94"/>
    <w:rsid w:val="00E56FF4"/>
    <w:rsid w:val="00E5707F"/>
    <w:rsid w:val="00E57571"/>
    <w:rsid w:val="00E5787C"/>
    <w:rsid w:val="00E57DE7"/>
    <w:rsid w:val="00E57F61"/>
    <w:rsid w:val="00E6046C"/>
    <w:rsid w:val="00E60B69"/>
    <w:rsid w:val="00E60DBD"/>
    <w:rsid w:val="00E61020"/>
    <w:rsid w:val="00E6116A"/>
    <w:rsid w:val="00E61318"/>
    <w:rsid w:val="00E616C2"/>
    <w:rsid w:val="00E618B1"/>
    <w:rsid w:val="00E619F6"/>
    <w:rsid w:val="00E61D8A"/>
    <w:rsid w:val="00E62442"/>
    <w:rsid w:val="00E624C7"/>
    <w:rsid w:val="00E62542"/>
    <w:rsid w:val="00E6296A"/>
    <w:rsid w:val="00E62997"/>
    <w:rsid w:val="00E6305A"/>
    <w:rsid w:val="00E63158"/>
    <w:rsid w:val="00E63310"/>
    <w:rsid w:val="00E6340E"/>
    <w:rsid w:val="00E6353C"/>
    <w:rsid w:val="00E6370B"/>
    <w:rsid w:val="00E6386F"/>
    <w:rsid w:val="00E639C4"/>
    <w:rsid w:val="00E6449F"/>
    <w:rsid w:val="00E647FE"/>
    <w:rsid w:val="00E64F96"/>
    <w:rsid w:val="00E6517A"/>
    <w:rsid w:val="00E65194"/>
    <w:rsid w:val="00E653BF"/>
    <w:rsid w:val="00E655C6"/>
    <w:rsid w:val="00E65B4B"/>
    <w:rsid w:val="00E65D24"/>
    <w:rsid w:val="00E65F79"/>
    <w:rsid w:val="00E65FF2"/>
    <w:rsid w:val="00E6636D"/>
    <w:rsid w:val="00E66604"/>
    <w:rsid w:val="00E66C38"/>
    <w:rsid w:val="00E66D20"/>
    <w:rsid w:val="00E66F59"/>
    <w:rsid w:val="00E670BC"/>
    <w:rsid w:val="00E6723F"/>
    <w:rsid w:val="00E674F9"/>
    <w:rsid w:val="00E678B3"/>
    <w:rsid w:val="00E67A7D"/>
    <w:rsid w:val="00E7021E"/>
    <w:rsid w:val="00E7080E"/>
    <w:rsid w:val="00E70C04"/>
    <w:rsid w:val="00E71183"/>
    <w:rsid w:val="00E71A2F"/>
    <w:rsid w:val="00E71EB1"/>
    <w:rsid w:val="00E720FA"/>
    <w:rsid w:val="00E721D6"/>
    <w:rsid w:val="00E7273C"/>
    <w:rsid w:val="00E72999"/>
    <w:rsid w:val="00E72B7E"/>
    <w:rsid w:val="00E72BDC"/>
    <w:rsid w:val="00E72D5C"/>
    <w:rsid w:val="00E72DB5"/>
    <w:rsid w:val="00E73210"/>
    <w:rsid w:val="00E735E0"/>
    <w:rsid w:val="00E7381F"/>
    <w:rsid w:val="00E73B5F"/>
    <w:rsid w:val="00E742D2"/>
    <w:rsid w:val="00E745A5"/>
    <w:rsid w:val="00E749AB"/>
    <w:rsid w:val="00E74F2D"/>
    <w:rsid w:val="00E74FE6"/>
    <w:rsid w:val="00E75F46"/>
    <w:rsid w:val="00E7606D"/>
    <w:rsid w:val="00E76173"/>
    <w:rsid w:val="00E764D3"/>
    <w:rsid w:val="00E76AF0"/>
    <w:rsid w:val="00E76C8D"/>
    <w:rsid w:val="00E76DA9"/>
    <w:rsid w:val="00E76F96"/>
    <w:rsid w:val="00E772DA"/>
    <w:rsid w:val="00E777AA"/>
    <w:rsid w:val="00E777F3"/>
    <w:rsid w:val="00E778CB"/>
    <w:rsid w:val="00E77D98"/>
    <w:rsid w:val="00E803B2"/>
    <w:rsid w:val="00E804DE"/>
    <w:rsid w:val="00E80EE8"/>
    <w:rsid w:val="00E815B0"/>
    <w:rsid w:val="00E82523"/>
    <w:rsid w:val="00E827CA"/>
    <w:rsid w:val="00E827E2"/>
    <w:rsid w:val="00E82E63"/>
    <w:rsid w:val="00E83382"/>
    <w:rsid w:val="00E8341C"/>
    <w:rsid w:val="00E83ACE"/>
    <w:rsid w:val="00E83BFD"/>
    <w:rsid w:val="00E83DBC"/>
    <w:rsid w:val="00E8480B"/>
    <w:rsid w:val="00E84CB1"/>
    <w:rsid w:val="00E84EF5"/>
    <w:rsid w:val="00E854B5"/>
    <w:rsid w:val="00E858E2"/>
    <w:rsid w:val="00E85C08"/>
    <w:rsid w:val="00E85F8F"/>
    <w:rsid w:val="00E86080"/>
    <w:rsid w:val="00E86625"/>
    <w:rsid w:val="00E86630"/>
    <w:rsid w:val="00E86909"/>
    <w:rsid w:val="00E86912"/>
    <w:rsid w:val="00E86B30"/>
    <w:rsid w:val="00E86D60"/>
    <w:rsid w:val="00E8741A"/>
    <w:rsid w:val="00E876B1"/>
    <w:rsid w:val="00E87ED4"/>
    <w:rsid w:val="00E87F14"/>
    <w:rsid w:val="00E87FAA"/>
    <w:rsid w:val="00E8BCBB"/>
    <w:rsid w:val="00E9036F"/>
    <w:rsid w:val="00E903DF"/>
    <w:rsid w:val="00E90486"/>
    <w:rsid w:val="00E90C02"/>
    <w:rsid w:val="00E911BF"/>
    <w:rsid w:val="00E9136D"/>
    <w:rsid w:val="00E914F5"/>
    <w:rsid w:val="00E917F5"/>
    <w:rsid w:val="00E91904"/>
    <w:rsid w:val="00E9197B"/>
    <w:rsid w:val="00E91BC1"/>
    <w:rsid w:val="00E91DAB"/>
    <w:rsid w:val="00E92502"/>
    <w:rsid w:val="00E92B3A"/>
    <w:rsid w:val="00E92C5C"/>
    <w:rsid w:val="00E9314F"/>
    <w:rsid w:val="00E93A9F"/>
    <w:rsid w:val="00E93E66"/>
    <w:rsid w:val="00E93E90"/>
    <w:rsid w:val="00E93EA9"/>
    <w:rsid w:val="00E94048"/>
    <w:rsid w:val="00E940F8"/>
    <w:rsid w:val="00E9439A"/>
    <w:rsid w:val="00E946BD"/>
    <w:rsid w:val="00E94949"/>
    <w:rsid w:val="00E9593D"/>
    <w:rsid w:val="00E95C30"/>
    <w:rsid w:val="00E95DFE"/>
    <w:rsid w:val="00E96DA7"/>
    <w:rsid w:val="00E96DC9"/>
    <w:rsid w:val="00E97153"/>
    <w:rsid w:val="00E973C1"/>
    <w:rsid w:val="00E97600"/>
    <w:rsid w:val="00E97B32"/>
    <w:rsid w:val="00E97DEA"/>
    <w:rsid w:val="00EA0D30"/>
    <w:rsid w:val="00EA1389"/>
    <w:rsid w:val="00EA13B1"/>
    <w:rsid w:val="00EA15ED"/>
    <w:rsid w:val="00EA169F"/>
    <w:rsid w:val="00EA1948"/>
    <w:rsid w:val="00EA1CD9"/>
    <w:rsid w:val="00EA1D07"/>
    <w:rsid w:val="00EA23AB"/>
    <w:rsid w:val="00EA23C1"/>
    <w:rsid w:val="00EA2600"/>
    <w:rsid w:val="00EA2831"/>
    <w:rsid w:val="00EA289F"/>
    <w:rsid w:val="00EA28E7"/>
    <w:rsid w:val="00EA2A5A"/>
    <w:rsid w:val="00EA2E95"/>
    <w:rsid w:val="00EA2F2D"/>
    <w:rsid w:val="00EA2F43"/>
    <w:rsid w:val="00EA320D"/>
    <w:rsid w:val="00EA33D6"/>
    <w:rsid w:val="00EA368B"/>
    <w:rsid w:val="00EA3847"/>
    <w:rsid w:val="00EA3F5C"/>
    <w:rsid w:val="00EA416E"/>
    <w:rsid w:val="00EA4375"/>
    <w:rsid w:val="00EA46B8"/>
    <w:rsid w:val="00EA46C9"/>
    <w:rsid w:val="00EA507D"/>
    <w:rsid w:val="00EA581A"/>
    <w:rsid w:val="00EA59F6"/>
    <w:rsid w:val="00EA5FE9"/>
    <w:rsid w:val="00EA63A6"/>
    <w:rsid w:val="00EA673E"/>
    <w:rsid w:val="00EA67FC"/>
    <w:rsid w:val="00EA68AB"/>
    <w:rsid w:val="00EA6DBF"/>
    <w:rsid w:val="00EA6F8F"/>
    <w:rsid w:val="00EA6FF1"/>
    <w:rsid w:val="00EA75D3"/>
    <w:rsid w:val="00EA7A6D"/>
    <w:rsid w:val="00EA7AC8"/>
    <w:rsid w:val="00EA7B8D"/>
    <w:rsid w:val="00EA7BF7"/>
    <w:rsid w:val="00EA7D72"/>
    <w:rsid w:val="00EA7FC1"/>
    <w:rsid w:val="00EB05FA"/>
    <w:rsid w:val="00EB0643"/>
    <w:rsid w:val="00EB07AF"/>
    <w:rsid w:val="00EB0904"/>
    <w:rsid w:val="00EB0926"/>
    <w:rsid w:val="00EB0E41"/>
    <w:rsid w:val="00EB1250"/>
    <w:rsid w:val="00EB14F3"/>
    <w:rsid w:val="00EB17FD"/>
    <w:rsid w:val="00EB1F24"/>
    <w:rsid w:val="00EB20F1"/>
    <w:rsid w:val="00EB29F5"/>
    <w:rsid w:val="00EB2DCB"/>
    <w:rsid w:val="00EB30D7"/>
    <w:rsid w:val="00EB3200"/>
    <w:rsid w:val="00EB367C"/>
    <w:rsid w:val="00EB36A6"/>
    <w:rsid w:val="00EB3832"/>
    <w:rsid w:val="00EB39CF"/>
    <w:rsid w:val="00EB3B23"/>
    <w:rsid w:val="00EB3D01"/>
    <w:rsid w:val="00EB4153"/>
    <w:rsid w:val="00EB41BA"/>
    <w:rsid w:val="00EB4258"/>
    <w:rsid w:val="00EB4772"/>
    <w:rsid w:val="00EB49B8"/>
    <w:rsid w:val="00EB4A13"/>
    <w:rsid w:val="00EB4B58"/>
    <w:rsid w:val="00EB4ECE"/>
    <w:rsid w:val="00EB5079"/>
    <w:rsid w:val="00EB5D82"/>
    <w:rsid w:val="00EB66C4"/>
    <w:rsid w:val="00EB69D5"/>
    <w:rsid w:val="00EB70E8"/>
    <w:rsid w:val="00EB70F8"/>
    <w:rsid w:val="00EB7764"/>
    <w:rsid w:val="00EC01B0"/>
    <w:rsid w:val="00EC08AF"/>
    <w:rsid w:val="00EC0D00"/>
    <w:rsid w:val="00EC0D9B"/>
    <w:rsid w:val="00EC1167"/>
    <w:rsid w:val="00EC1372"/>
    <w:rsid w:val="00EC1396"/>
    <w:rsid w:val="00EC1772"/>
    <w:rsid w:val="00EC1837"/>
    <w:rsid w:val="00EC2972"/>
    <w:rsid w:val="00EC2BFB"/>
    <w:rsid w:val="00EC332C"/>
    <w:rsid w:val="00EC33EA"/>
    <w:rsid w:val="00EC3B66"/>
    <w:rsid w:val="00EC3D03"/>
    <w:rsid w:val="00EC3EAC"/>
    <w:rsid w:val="00EC43DB"/>
    <w:rsid w:val="00EC4B6D"/>
    <w:rsid w:val="00EC4C47"/>
    <w:rsid w:val="00EC4D6C"/>
    <w:rsid w:val="00EC4D9E"/>
    <w:rsid w:val="00EC507B"/>
    <w:rsid w:val="00EC6212"/>
    <w:rsid w:val="00EC6E28"/>
    <w:rsid w:val="00EC7059"/>
    <w:rsid w:val="00EC71D6"/>
    <w:rsid w:val="00EC748E"/>
    <w:rsid w:val="00EC7592"/>
    <w:rsid w:val="00EC7A62"/>
    <w:rsid w:val="00ED005F"/>
    <w:rsid w:val="00ED02B7"/>
    <w:rsid w:val="00ED087C"/>
    <w:rsid w:val="00ED091C"/>
    <w:rsid w:val="00ED09C8"/>
    <w:rsid w:val="00ED0D68"/>
    <w:rsid w:val="00ED110E"/>
    <w:rsid w:val="00ED13FD"/>
    <w:rsid w:val="00ED15EE"/>
    <w:rsid w:val="00ED1D18"/>
    <w:rsid w:val="00ED2288"/>
    <w:rsid w:val="00ED2A60"/>
    <w:rsid w:val="00ED2B74"/>
    <w:rsid w:val="00ED2C46"/>
    <w:rsid w:val="00ED2D9B"/>
    <w:rsid w:val="00ED2EA8"/>
    <w:rsid w:val="00ED2F5F"/>
    <w:rsid w:val="00ED2F72"/>
    <w:rsid w:val="00ED3C5F"/>
    <w:rsid w:val="00ED3FDA"/>
    <w:rsid w:val="00ED410B"/>
    <w:rsid w:val="00ED51A0"/>
    <w:rsid w:val="00ED51CE"/>
    <w:rsid w:val="00ED5779"/>
    <w:rsid w:val="00ED5C22"/>
    <w:rsid w:val="00ED5C32"/>
    <w:rsid w:val="00ED5D75"/>
    <w:rsid w:val="00ED5FC4"/>
    <w:rsid w:val="00ED6798"/>
    <w:rsid w:val="00ED6F02"/>
    <w:rsid w:val="00ED709E"/>
    <w:rsid w:val="00ED7648"/>
    <w:rsid w:val="00ED78C8"/>
    <w:rsid w:val="00ED79F2"/>
    <w:rsid w:val="00ED7A9A"/>
    <w:rsid w:val="00ED7E3A"/>
    <w:rsid w:val="00ED7F2A"/>
    <w:rsid w:val="00EE011C"/>
    <w:rsid w:val="00EE0B35"/>
    <w:rsid w:val="00EE0EC8"/>
    <w:rsid w:val="00EE13B2"/>
    <w:rsid w:val="00EE1604"/>
    <w:rsid w:val="00EE1665"/>
    <w:rsid w:val="00EE17ED"/>
    <w:rsid w:val="00EE1DB7"/>
    <w:rsid w:val="00EE205C"/>
    <w:rsid w:val="00EE2ACA"/>
    <w:rsid w:val="00EE2B58"/>
    <w:rsid w:val="00EE2FC8"/>
    <w:rsid w:val="00EE334E"/>
    <w:rsid w:val="00EE3717"/>
    <w:rsid w:val="00EE40E9"/>
    <w:rsid w:val="00EE4107"/>
    <w:rsid w:val="00EE44A4"/>
    <w:rsid w:val="00EE4572"/>
    <w:rsid w:val="00EE48DC"/>
    <w:rsid w:val="00EE4952"/>
    <w:rsid w:val="00EE4C48"/>
    <w:rsid w:val="00EE50EF"/>
    <w:rsid w:val="00EE531A"/>
    <w:rsid w:val="00EE577E"/>
    <w:rsid w:val="00EE5989"/>
    <w:rsid w:val="00EE5EDE"/>
    <w:rsid w:val="00EE607A"/>
    <w:rsid w:val="00EE6620"/>
    <w:rsid w:val="00EE6ED2"/>
    <w:rsid w:val="00EE701D"/>
    <w:rsid w:val="00EE7A24"/>
    <w:rsid w:val="00EE7D54"/>
    <w:rsid w:val="00EE7E9C"/>
    <w:rsid w:val="00EF0EE7"/>
    <w:rsid w:val="00EF1438"/>
    <w:rsid w:val="00EF14A8"/>
    <w:rsid w:val="00EF1C38"/>
    <w:rsid w:val="00EF1C99"/>
    <w:rsid w:val="00EF25A4"/>
    <w:rsid w:val="00EF286A"/>
    <w:rsid w:val="00EF2D60"/>
    <w:rsid w:val="00EF36E6"/>
    <w:rsid w:val="00EF380A"/>
    <w:rsid w:val="00EF38D3"/>
    <w:rsid w:val="00EF3925"/>
    <w:rsid w:val="00EF4CA2"/>
    <w:rsid w:val="00EF4CDE"/>
    <w:rsid w:val="00EF51E1"/>
    <w:rsid w:val="00EF57B4"/>
    <w:rsid w:val="00EF5909"/>
    <w:rsid w:val="00EF5989"/>
    <w:rsid w:val="00EF65D5"/>
    <w:rsid w:val="00EF6629"/>
    <w:rsid w:val="00EF6949"/>
    <w:rsid w:val="00EF699E"/>
    <w:rsid w:val="00EF6DFC"/>
    <w:rsid w:val="00EF6F1C"/>
    <w:rsid w:val="00EF72A4"/>
    <w:rsid w:val="00EF72B9"/>
    <w:rsid w:val="00EF77A1"/>
    <w:rsid w:val="00EFC7A8"/>
    <w:rsid w:val="00F004C0"/>
    <w:rsid w:val="00F0058D"/>
    <w:rsid w:val="00F00680"/>
    <w:rsid w:val="00F00895"/>
    <w:rsid w:val="00F00A5F"/>
    <w:rsid w:val="00F00BE0"/>
    <w:rsid w:val="00F00E66"/>
    <w:rsid w:val="00F011DC"/>
    <w:rsid w:val="00F0135C"/>
    <w:rsid w:val="00F015DB"/>
    <w:rsid w:val="00F019D7"/>
    <w:rsid w:val="00F019F6"/>
    <w:rsid w:val="00F020D9"/>
    <w:rsid w:val="00F02768"/>
    <w:rsid w:val="00F02972"/>
    <w:rsid w:val="00F02B54"/>
    <w:rsid w:val="00F02C2B"/>
    <w:rsid w:val="00F02CE4"/>
    <w:rsid w:val="00F02F68"/>
    <w:rsid w:val="00F0313B"/>
    <w:rsid w:val="00F0329C"/>
    <w:rsid w:val="00F03486"/>
    <w:rsid w:val="00F03EBE"/>
    <w:rsid w:val="00F03ED9"/>
    <w:rsid w:val="00F0441A"/>
    <w:rsid w:val="00F04544"/>
    <w:rsid w:val="00F04C4A"/>
    <w:rsid w:val="00F04F4E"/>
    <w:rsid w:val="00F0599F"/>
    <w:rsid w:val="00F05AC7"/>
    <w:rsid w:val="00F0625A"/>
    <w:rsid w:val="00F0641C"/>
    <w:rsid w:val="00F065E8"/>
    <w:rsid w:val="00F06654"/>
    <w:rsid w:val="00F066A8"/>
    <w:rsid w:val="00F06D32"/>
    <w:rsid w:val="00F0703A"/>
    <w:rsid w:val="00F07048"/>
    <w:rsid w:val="00F0748F"/>
    <w:rsid w:val="00F079FE"/>
    <w:rsid w:val="00F07E88"/>
    <w:rsid w:val="00F100CD"/>
    <w:rsid w:val="00F10240"/>
    <w:rsid w:val="00F10609"/>
    <w:rsid w:val="00F1068D"/>
    <w:rsid w:val="00F109E6"/>
    <w:rsid w:val="00F10E46"/>
    <w:rsid w:val="00F119D2"/>
    <w:rsid w:val="00F124D3"/>
    <w:rsid w:val="00F125B0"/>
    <w:rsid w:val="00F12692"/>
    <w:rsid w:val="00F1273A"/>
    <w:rsid w:val="00F12CFE"/>
    <w:rsid w:val="00F12E67"/>
    <w:rsid w:val="00F14032"/>
    <w:rsid w:val="00F1409D"/>
    <w:rsid w:val="00F141AC"/>
    <w:rsid w:val="00F143FE"/>
    <w:rsid w:val="00F14480"/>
    <w:rsid w:val="00F14625"/>
    <w:rsid w:val="00F147A1"/>
    <w:rsid w:val="00F148E8"/>
    <w:rsid w:val="00F14A10"/>
    <w:rsid w:val="00F14BB6"/>
    <w:rsid w:val="00F151B7"/>
    <w:rsid w:val="00F15399"/>
    <w:rsid w:val="00F15570"/>
    <w:rsid w:val="00F15ABC"/>
    <w:rsid w:val="00F15D0F"/>
    <w:rsid w:val="00F160A0"/>
    <w:rsid w:val="00F162F8"/>
    <w:rsid w:val="00F164B2"/>
    <w:rsid w:val="00F16568"/>
    <w:rsid w:val="00F16C20"/>
    <w:rsid w:val="00F17000"/>
    <w:rsid w:val="00F17604"/>
    <w:rsid w:val="00F1771B"/>
    <w:rsid w:val="00F17893"/>
    <w:rsid w:val="00F1794D"/>
    <w:rsid w:val="00F17A24"/>
    <w:rsid w:val="00F17DE6"/>
    <w:rsid w:val="00F201B9"/>
    <w:rsid w:val="00F209F0"/>
    <w:rsid w:val="00F20B09"/>
    <w:rsid w:val="00F20B70"/>
    <w:rsid w:val="00F20EC5"/>
    <w:rsid w:val="00F20F3A"/>
    <w:rsid w:val="00F21C77"/>
    <w:rsid w:val="00F22276"/>
    <w:rsid w:val="00F2258C"/>
    <w:rsid w:val="00F23899"/>
    <w:rsid w:val="00F2392A"/>
    <w:rsid w:val="00F24209"/>
    <w:rsid w:val="00F2451C"/>
    <w:rsid w:val="00F247CB"/>
    <w:rsid w:val="00F24CEF"/>
    <w:rsid w:val="00F25F31"/>
    <w:rsid w:val="00F262A5"/>
    <w:rsid w:val="00F26343"/>
    <w:rsid w:val="00F2680E"/>
    <w:rsid w:val="00F26A17"/>
    <w:rsid w:val="00F26C9E"/>
    <w:rsid w:val="00F26FA4"/>
    <w:rsid w:val="00F27002"/>
    <w:rsid w:val="00F27144"/>
    <w:rsid w:val="00F2750C"/>
    <w:rsid w:val="00F277F7"/>
    <w:rsid w:val="00F278A0"/>
    <w:rsid w:val="00F2795B"/>
    <w:rsid w:val="00F3004B"/>
    <w:rsid w:val="00F304BB"/>
    <w:rsid w:val="00F3061A"/>
    <w:rsid w:val="00F30670"/>
    <w:rsid w:val="00F308BE"/>
    <w:rsid w:val="00F30928"/>
    <w:rsid w:val="00F30AB5"/>
    <w:rsid w:val="00F30B92"/>
    <w:rsid w:val="00F30DA9"/>
    <w:rsid w:val="00F30F67"/>
    <w:rsid w:val="00F31148"/>
    <w:rsid w:val="00F311C8"/>
    <w:rsid w:val="00F314AE"/>
    <w:rsid w:val="00F316A0"/>
    <w:rsid w:val="00F3171C"/>
    <w:rsid w:val="00F31EBD"/>
    <w:rsid w:val="00F31F1F"/>
    <w:rsid w:val="00F321BE"/>
    <w:rsid w:val="00F32359"/>
    <w:rsid w:val="00F3263E"/>
    <w:rsid w:val="00F3273B"/>
    <w:rsid w:val="00F3326E"/>
    <w:rsid w:val="00F3365D"/>
    <w:rsid w:val="00F33A0C"/>
    <w:rsid w:val="00F34480"/>
    <w:rsid w:val="00F34586"/>
    <w:rsid w:val="00F34AEF"/>
    <w:rsid w:val="00F34C15"/>
    <w:rsid w:val="00F3547F"/>
    <w:rsid w:val="00F35561"/>
    <w:rsid w:val="00F355FA"/>
    <w:rsid w:val="00F3624D"/>
    <w:rsid w:val="00F364C7"/>
    <w:rsid w:val="00F36BF2"/>
    <w:rsid w:val="00F37143"/>
    <w:rsid w:val="00F373A6"/>
    <w:rsid w:val="00F373B1"/>
    <w:rsid w:val="00F3764F"/>
    <w:rsid w:val="00F3784C"/>
    <w:rsid w:val="00F40A10"/>
    <w:rsid w:val="00F40A52"/>
    <w:rsid w:val="00F40DD3"/>
    <w:rsid w:val="00F41347"/>
    <w:rsid w:val="00F414F0"/>
    <w:rsid w:val="00F4176C"/>
    <w:rsid w:val="00F41A89"/>
    <w:rsid w:val="00F41B23"/>
    <w:rsid w:val="00F41D0B"/>
    <w:rsid w:val="00F41F59"/>
    <w:rsid w:val="00F41FCB"/>
    <w:rsid w:val="00F428C8"/>
    <w:rsid w:val="00F42C6C"/>
    <w:rsid w:val="00F42C90"/>
    <w:rsid w:val="00F43069"/>
    <w:rsid w:val="00F43245"/>
    <w:rsid w:val="00F43B43"/>
    <w:rsid w:val="00F43BA3"/>
    <w:rsid w:val="00F43D50"/>
    <w:rsid w:val="00F43E31"/>
    <w:rsid w:val="00F44823"/>
    <w:rsid w:val="00F44D3A"/>
    <w:rsid w:val="00F45232"/>
    <w:rsid w:val="00F45514"/>
    <w:rsid w:val="00F45675"/>
    <w:rsid w:val="00F45B09"/>
    <w:rsid w:val="00F46000"/>
    <w:rsid w:val="00F466F2"/>
    <w:rsid w:val="00F4698F"/>
    <w:rsid w:val="00F46BA1"/>
    <w:rsid w:val="00F46CBA"/>
    <w:rsid w:val="00F46EE5"/>
    <w:rsid w:val="00F47537"/>
    <w:rsid w:val="00F4774A"/>
    <w:rsid w:val="00F477E0"/>
    <w:rsid w:val="00F47B28"/>
    <w:rsid w:val="00F47E15"/>
    <w:rsid w:val="00F502FC"/>
    <w:rsid w:val="00F50B84"/>
    <w:rsid w:val="00F50CB1"/>
    <w:rsid w:val="00F5101E"/>
    <w:rsid w:val="00F511AE"/>
    <w:rsid w:val="00F51240"/>
    <w:rsid w:val="00F51297"/>
    <w:rsid w:val="00F512C8"/>
    <w:rsid w:val="00F516C7"/>
    <w:rsid w:val="00F51729"/>
    <w:rsid w:val="00F5189F"/>
    <w:rsid w:val="00F520BB"/>
    <w:rsid w:val="00F52B0B"/>
    <w:rsid w:val="00F52BE5"/>
    <w:rsid w:val="00F52E3B"/>
    <w:rsid w:val="00F52F93"/>
    <w:rsid w:val="00F5328D"/>
    <w:rsid w:val="00F5356E"/>
    <w:rsid w:val="00F5392B"/>
    <w:rsid w:val="00F53B1E"/>
    <w:rsid w:val="00F53B72"/>
    <w:rsid w:val="00F53C2F"/>
    <w:rsid w:val="00F53DCB"/>
    <w:rsid w:val="00F5407C"/>
    <w:rsid w:val="00F541AD"/>
    <w:rsid w:val="00F545B5"/>
    <w:rsid w:val="00F5462E"/>
    <w:rsid w:val="00F549C6"/>
    <w:rsid w:val="00F54E6D"/>
    <w:rsid w:val="00F54F49"/>
    <w:rsid w:val="00F551A4"/>
    <w:rsid w:val="00F55604"/>
    <w:rsid w:val="00F55B40"/>
    <w:rsid w:val="00F5616B"/>
    <w:rsid w:val="00F562E2"/>
    <w:rsid w:val="00F562FC"/>
    <w:rsid w:val="00F56B7D"/>
    <w:rsid w:val="00F56C4F"/>
    <w:rsid w:val="00F56DCD"/>
    <w:rsid w:val="00F577C5"/>
    <w:rsid w:val="00F57C7B"/>
    <w:rsid w:val="00F60043"/>
    <w:rsid w:val="00F601BF"/>
    <w:rsid w:val="00F60626"/>
    <w:rsid w:val="00F60763"/>
    <w:rsid w:val="00F60C7F"/>
    <w:rsid w:val="00F60EAE"/>
    <w:rsid w:val="00F611B6"/>
    <w:rsid w:val="00F6122F"/>
    <w:rsid w:val="00F61338"/>
    <w:rsid w:val="00F61805"/>
    <w:rsid w:val="00F620DC"/>
    <w:rsid w:val="00F62185"/>
    <w:rsid w:val="00F62345"/>
    <w:rsid w:val="00F625A0"/>
    <w:rsid w:val="00F6273E"/>
    <w:rsid w:val="00F63572"/>
    <w:rsid w:val="00F6379C"/>
    <w:rsid w:val="00F63A0D"/>
    <w:rsid w:val="00F63C30"/>
    <w:rsid w:val="00F63CE0"/>
    <w:rsid w:val="00F64057"/>
    <w:rsid w:val="00F64085"/>
    <w:rsid w:val="00F64490"/>
    <w:rsid w:val="00F65016"/>
    <w:rsid w:val="00F65724"/>
    <w:rsid w:val="00F6634F"/>
    <w:rsid w:val="00F6691D"/>
    <w:rsid w:val="00F66ABB"/>
    <w:rsid w:val="00F66C3D"/>
    <w:rsid w:val="00F66CB6"/>
    <w:rsid w:val="00F66D87"/>
    <w:rsid w:val="00F673BF"/>
    <w:rsid w:val="00F67881"/>
    <w:rsid w:val="00F6791A"/>
    <w:rsid w:val="00F67990"/>
    <w:rsid w:val="00F67CA5"/>
    <w:rsid w:val="00F7067B"/>
    <w:rsid w:val="00F709EB"/>
    <w:rsid w:val="00F71165"/>
    <w:rsid w:val="00F71442"/>
    <w:rsid w:val="00F71B76"/>
    <w:rsid w:val="00F71F93"/>
    <w:rsid w:val="00F72AAE"/>
    <w:rsid w:val="00F72D3A"/>
    <w:rsid w:val="00F72F05"/>
    <w:rsid w:val="00F72F09"/>
    <w:rsid w:val="00F735A6"/>
    <w:rsid w:val="00F73A75"/>
    <w:rsid w:val="00F73BE6"/>
    <w:rsid w:val="00F73CDF"/>
    <w:rsid w:val="00F73F5A"/>
    <w:rsid w:val="00F74017"/>
    <w:rsid w:val="00F746B4"/>
    <w:rsid w:val="00F74728"/>
    <w:rsid w:val="00F747EB"/>
    <w:rsid w:val="00F74964"/>
    <w:rsid w:val="00F752C3"/>
    <w:rsid w:val="00F7591E"/>
    <w:rsid w:val="00F763FF"/>
    <w:rsid w:val="00F76430"/>
    <w:rsid w:val="00F76469"/>
    <w:rsid w:val="00F766FF"/>
    <w:rsid w:val="00F76817"/>
    <w:rsid w:val="00F76B26"/>
    <w:rsid w:val="00F7762F"/>
    <w:rsid w:val="00F7785C"/>
    <w:rsid w:val="00F77AE4"/>
    <w:rsid w:val="00F77F75"/>
    <w:rsid w:val="00F77FFC"/>
    <w:rsid w:val="00F80189"/>
    <w:rsid w:val="00F80860"/>
    <w:rsid w:val="00F80ABD"/>
    <w:rsid w:val="00F81061"/>
    <w:rsid w:val="00F81135"/>
    <w:rsid w:val="00F81219"/>
    <w:rsid w:val="00F813C5"/>
    <w:rsid w:val="00F81562"/>
    <w:rsid w:val="00F81572"/>
    <w:rsid w:val="00F8187F"/>
    <w:rsid w:val="00F819F1"/>
    <w:rsid w:val="00F81AE7"/>
    <w:rsid w:val="00F81D56"/>
    <w:rsid w:val="00F820FA"/>
    <w:rsid w:val="00F82152"/>
    <w:rsid w:val="00F82865"/>
    <w:rsid w:val="00F8357A"/>
    <w:rsid w:val="00F836B2"/>
    <w:rsid w:val="00F8378B"/>
    <w:rsid w:val="00F83845"/>
    <w:rsid w:val="00F838B8"/>
    <w:rsid w:val="00F83A36"/>
    <w:rsid w:val="00F83FBB"/>
    <w:rsid w:val="00F84399"/>
    <w:rsid w:val="00F845D6"/>
    <w:rsid w:val="00F84903"/>
    <w:rsid w:val="00F84C13"/>
    <w:rsid w:val="00F84EB1"/>
    <w:rsid w:val="00F850DD"/>
    <w:rsid w:val="00F850EF"/>
    <w:rsid w:val="00F85761"/>
    <w:rsid w:val="00F859DF"/>
    <w:rsid w:val="00F85A90"/>
    <w:rsid w:val="00F85F5A"/>
    <w:rsid w:val="00F86A06"/>
    <w:rsid w:val="00F86FAF"/>
    <w:rsid w:val="00F87010"/>
    <w:rsid w:val="00F870E7"/>
    <w:rsid w:val="00F87148"/>
    <w:rsid w:val="00F87C02"/>
    <w:rsid w:val="00F87C72"/>
    <w:rsid w:val="00F87E4E"/>
    <w:rsid w:val="00F87F5F"/>
    <w:rsid w:val="00F87FD7"/>
    <w:rsid w:val="00F903B1"/>
    <w:rsid w:val="00F90436"/>
    <w:rsid w:val="00F906F9"/>
    <w:rsid w:val="00F90937"/>
    <w:rsid w:val="00F9101A"/>
    <w:rsid w:val="00F91975"/>
    <w:rsid w:val="00F919E9"/>
    <w:rsid w:val="00F91DD3"/>
    <w:rsid w:val="00F9208D"/>
    <w:rsid w:val="00F925FF"/>
    <w:rsid w:val="00F92B48"/>
    <w:rsid w:val="00F93B36"/>
    <w:rsid w:val="00F93ECE"/>
    <w:rsid w:val="00F9401F"/>
    <w:rsid w:val="00F9413B"/>
    <w:rsid w:val="00F94146"/>
    <w:rsid w:val="00F946B6"/>
    <w:rsid w:val="00F949D5"/>
    <w:rsid w:val="00F94D28"/>
    <w:rsid w:val="00F94F24"/>
    <w:rsid w:val="00F95363"/>
    <w:rsid w:val="00F95399"/>
    <w:rsid w:val="00F953D6"/>
    <w:rsid w:val="00F953F0"/>
    <w:rsid w:val="00F96154"/>
    <w:rsid w:val="00F96B38"/>
    <w:rsid w:val="00F96C23"/>
    <w:rsid w:val="00F96F53"/>
    <w:rsid w:val="00F96F56"/>
    <w:rsid w:val="00F9722A"/>
    <w:rsid w:val="00F978D8"/>
    <w:rsid w:val="00FA005C"/>
    <w:rsid w:val="00FA00D4"/>
    <w:rsid w:val="00FA05E8"/>
    <w:rsid w:val="00FA077C"/>
    <w:rsid w:val="00FA0AB8"/>
    <w:rsid w:val="00FA0EF2"/>
    <w:rsid w:val="00FA1083"/>
    <w:rsid w:val="00FA10CF"/>
    <w:rsid w:val="00FA110F"/>
    <w:rsid w:val="00FA11DE"/>
    <w:rsid w:val="00FA1434"/>
    <w:rsid w:val="00FA149E"/>
    <w:rsid w:val="00FA178A"/>
    <w:rsid w:val="00FA197B"/>
    <w:rsid w:val="00FA1EC7"/>
    <w:rsid w:val="00FA2AD8"/>
    <w:rsid w:val="00FA2BD5"/>
    <w:rsid w:val="00FA2E24"/>
    <w:rsid w:val="00FA3250"/>
    <w:rsid w:val="00FA38F7"/>
    <w:rsid w:val="00FA3C0C"/>
    <w:rsid w:val="00FA41F3"/>
    <w:rsid w:val="00FA4361"/>
    <w:rsid w:val="00FA475F"/>
    <w:rsid w:val="00FA4A70"/>
    <w:rsid w:val="00FA4A8F"/>
    <w:rsid w:val="00FA4AEE"/>
    <w:rsid w:val="00FA530E"/>
    <w:rsid w:val="00FA5340"/>
    <w:rsid w:val="00FA5457"/>
    <w:rsid w:val="00FA55E5"/>
    <w:rsid w:val="00FA5619"/>
    <w:rsid w:val="00FA5986"/>
    <w:rsid w:val="00FA5A5E"/>
    <w:rsid w:val="00FA6698"/>
    <w:rsid w:val="00FA69E4"/>
    <w:rsid w:val="00FA6D03"/>
    <w:rsid w:val="00FA74B6"/>
    <w:rsid w:val="00FA7799"/>
    <w:rsid w:val="00FB07C4"/>
    <w:rsid w:val="00FB08F3"/>
    <w:rsid w:val="00FB0CC0"/>
    <w:rsid w:val="00FB1161"/>
    <w:rsid w:val="00FB14CE"/>
    <w:rsid w:val="00FB16B2"/>
    <w:rsid w:val="00FB22BD"/>
    <w:rsid w:val="00FB27EB"/>
    <w:rsid w:val="00FB2B73"/>
    <w:rsid w:val="00FB2B97"/>
    <w:rsid w:val="00FB2EB7"/>
    <w:rsid w:val="00FB2F2D"/>
    <w:rsid w:val="00FB3081"/>
    <w:rsid w:val="00FB3BBE"/>
    <w:rsid w:val="00FB3BC7"/>
    <w:rsid w:val="00FB40F9"/>
    <w:rsid w:val="00FB425B"/>
    <w:rsid w:val="00FB4733"/>
    <w:rsid w:val="00FB4EB5"/>
    <w:rsid w:val="00FB5404"/>
    <w:rsid w:val="00FB5424"/>
    <w:rsid w:val="00FB542C"/>
    <w:rsid w:val="00FB5843"/>
    <w:rsid w:val="00FB6501"/>
    <w:rsid w:val="00FB6FD4"/>
    <w:rsid w:val="00FB71EF"/>
    <w:rsid w:val="00FB7217"/>
    <w:rsid w:val="00FB7471"/>
    <w:rsid w:val="00FB7557"/>
    <w:rsid w:val="00FB7605"/>
    <w:rsid w:val="00FB7D21"/>
    <w:rsid w:val="00FB7FDE"/>
    <w:rsid w:val="00FC0160"/>
    <w:rsid w:val="00FC04D9"/>
    <w:rsid w:val="00FC0562"/>
    <w:rsid w:val="00FC08FD"/>
    <w:rsid w:val="00FC0D6D"/>
    <w:rsid w:val="00FC1156"/>
    <w:rsid w:val="00FC1255"/>
    <w:rsid w:val="00FC1B50"/>
    <w:rsid w:val="00FC1FF1"/>
    <w:rsid w:val="00FC227D"/>
    <w:rsid w:val="00FC2579"/>
    <w:rsid w:val="00FC2A05"/>
    <w:rsid w:val="00FC2E41"/>
    <w:rsid w:val="00FC2F13"/>
    <w:rsid w:val="00FC314F"/>
    <w:rsid w:val="00FC31D3"/>
    <w:rsid w:val="00FC345A"/>
    <w:rsid w:val="00FC3ABE"/>
    <w:rsid w:val="00FC3B6B"/>
    <w:rsid w:val="00FC3F71"/>
    <w:rsid w:val="00FC4640"/>
    <w:rsid w:val="00FC4846"/>
    <w:rsid w:val="00FC4B1A"/>
    <w:rsid w:val="00FC5F74"/>
    <w:rsid w:val="00FC6069"/>
    <w:rsid w:val="00FC6721"/>
    <w:rsid w:val="00FC67FD"/>
    <w:rsid w:val="00FC6904"/>
    <w:rsid w:val="00FC6BB0"/>
    <w:rsid w:val="00FC7183"/>
    <w:rsid w:val="00FC7237"/>
    <w:rsid w:val="00FC73BC"/>
    <w:rsid w:val="00FD0081"/>
    <w:rsid w:val="00FD0746"/>
    <w:rsid w:val="00FD07D6"/>
    <w:rsid w:val="00FD0DC4"/>
    <w:rsid w:val="00FD105F"/>
    <w:rsid w:val="00FD1100"/>
    <w:rsid w:val="00FD1255"/>
    <w:rsid w:val="00FD15D2"/>
    <w:rsid w:val="00FD1A22"/>
    <w:rsid w:val="00FD1D93"/>
    <w:rsid w:val="00FD215E"/>
    <w:rsid w:val="00FD3114"/>
    <w:rsid w:val="00FD3169"/>
    <w:rsid w:val="00FD34BD"/>
    <w:rsid w:val="00FD36E6"/>
    <w:rsid w:val="00FD38FC"/>
    <w:rsid w:val="00FD3D79"/>
    <w:rsid w:val="00FD45B9"/>
    <w:rsid w:val="00FD4B73"/>
    <w:rsid w:val="00FD5166"/>
    <w:rsid w:val="00FD5351"/>
    <w:rsid w:val="00FD551E"/>
    <w:rsid w:val="00FD570E"/>
    <w:rsid w:val="00FD5916"/>
    <w:rsid w:val="00FD5EFC"/>
    <w:rsid w:val="00FD63EA"/>
    <w:rsid w:val="00FD69C5"/>
    <w:rsid w:val="00FD79AC"/>
    <w:rsid w:val="00FE01D8"/>
    <w:rsid w:val="00FE070F"/>
    <w:rsid w:val="00FE157C"/>
    <w:rsid w:val="00FE186A"/>
    <w:rsid w:val="00FE23B8"/>
    <w:rsid w:val="00FE23C7"/>
    <w:rsid w:val="00FE258E"/>
    <w:rsid w:val="00FE29B1"/>
    <w:rsid w:val="00FE2D12"/>
    <w:rsid w:val="00FE2E6F"/>
    <w:rsid w:val="00FE34F0"/>
    <w:rsid w:val="00FE3785"/>
    <w:rsid w:val="00FE3B22"/>
    <w:rsid w:val="00FE3E84"/>
    <w:rsid w:val="00FE4033"/>
    <w:rsid w:val="00FE44B3"/>
    <w:rsid w:val="00FE55F9"/>
    <w:rsid w:val="00FE5604"/>
    <w:rsid w:val="00FE6161"/>
    <w:rsid w:val="00FE6349"/>
    <w:rsid w:val="00FE64CD"/>
    <w:rsid w:val="00FE6B3C"/>
    <w:rsid w:val="00FE6D82"/>
    <w:rsid w:val="00FE7057"/>
    <w:rsid w:val="00FE721E"/>
    <w:rsid w:val="00FE73CE"/>
    <w:rsid w:val="00FE779E"/>
    <w:rsid w:val="00FE77A8"/>
    <w:rsid w:val="00FE7931"/>
    <w:rsid w:val="00FE9C39"/>
    <w:rsid w:val="00FF001A"/>
    <w:rsid w:val="00FF0A65"/>
    <w:rsid w:val="00FF0D42"/>
    <w:rsid w:val="00FF139A"/>
    <w:rsid w:val="00FF14B6"/>
    <w:rsid w:val="00FF1A17"/>
    <w:rsid w:val="00FF1A3B"/>
    <w:rsid w:val="00FF1AC0"/>
    <w:rsid w:val="00FF1FB8"/>
    <w:rsid w:val="00FF20EE"/>
    <w:rsid w:val="00FF22E8"/>
    <w:rsid w:val="00FF2521"/>
    <w:rsid w:val="00FF28BD"/>
    <w:rsid w:val="00FF2925"/>
    <w:rsid w:val="00FF2B4D"/>
    <w:rsid w:val="00FF3299"/>
    <w:rsid w:val="00FF37E4"/>
    <w:rsid w:val="00FF390B"/>
    <w:rsid w:val="00FF3A7F"/>
    <w:rsid w:val="00FF4450"/>
    <w:rsid w:val="00FF55A3"/>
    <w:rsid w:val="00FF5680"/>
    <w:rsid w:val="00FF5890"/>
    <w:rsid w:val="00FF6B71"/>
    <w:rsid w:val="00FF6D5E"/>
    <w:rsid w:val="00FF6E5C"/>
    <w:rsid w:val="00FF6E95"/>
    <w:rsid w:val="00FF6FC0"/>
    <w:rsid w:val="00FF766D"/>
    <w:rsid w:val="00FF7724"/>
    <w:rsid w:val="00FF79B3"/>
    <w:rsid w:val="00FF7D21"/>
    <w:rsid w:val="00FFF2A1"/>
    <w:rsid w:val="0104B446"/>
    <w:rsid w:val="010A225A"/>
    <w:rsid w:val="010F3182"/>
    <w:rsid w:val="0112E534"/>
    <w:rsid w:val="0116C23F"/>
    <w:rsid w:val="0118D74A"/>
    <w:rsid w:val="011AD7AF"/>
    <w:rsid w:val="011D3B75"/>
    <w:rsid w:val="011EECE5"/>
    <w:rsid w:val="01246A80"/>
    <w:rsid w:val="012CEF00"/>
    <w:rsid w:val="012D92F4"/>
    <w:rsid w:val="012E5160"/>
    <w:rsid w:val="012F014F"/>
    <w:rsid w:val="013368DC"/>
    <w:rsid w:val="0134C2DA"/>
    <w:rsid w:val="0138833E"/>
    <w:rsid w:val="013A1739"/>
    <w:rsid w:val="013D5A27"/>
    <w:rsid w:val="01415B1E"/>
    <w:rsid w:val="0146A9AC"/>
    <w:rsid w:val="014D217E"/>
    <w:rsid w:val="01515ECD"/>
    <w:rsid w:val="01527D17"/>
    <w:rsid w:val="015AF1ED"/>
    <w:rsid w:val="015F3C2A"/>
    <w:rsid w:val="0160911A"/>
    <w:rsid w:val="0160DC9A"/>
    <w:rsid w:val="016A04E5"/>
    <w:rsid w:val="016C9296"/>
    <w:rsid w:val="01729DDA"/>
    <w:rsid w:val="01752431"/>
    <w:rsid w:val="0181F69E"/>
    <w:rsid w:val="018B4378"/>
    <w:rsid w:val="018D0A57"/>
    <w:rsid w:val="01980206"/>
    <w:rsid w:val="01A35BA3"/>
    <w:rsid w:val="01C9E18A"/>
    <w:rsid w:val="01CC6BDE"/>
    <w:rsid w:val="01D15641"/>
    <w:rsid w:val="01D8F1B2"/>
    <w:rsid w:val="01DAFDFD"/>
    <w:rsid w:val="01DCC4D5"/>
    <w:rsid w:val="01DFB696"/>
    <w:rsid w:val="01E89F9C"/>
    <w:rsid w:val="01EB9C50"/>
    <w:rsid w:val="01F9E710"/>
    <w:rsid w:val="020275B0"/>
    <w:rsid w:val="020A9210"/>
    <w:rsid w:val="0218DD4E"/>
    <w:rsid w:val="0219C043"/>
    <w:rsid w:val="021F74BB"/>
    <w:rsid w:val="022EC08D"/>
    <w:rsid w:val="02331F41"/>
    <w:rsid w:val="0233B105"/>
    <w:rsid w:val="02384FD9"/>
    <w:rsid w:val="023BA332"/>
    <w:rsid w:val="02432793"/>
    <w:rsid w:val="0244651D"/>
    <w:rsid w:val="024EF77B"/>
    <w:rsid w:val="02517295"/>
    <w:rsid w:val="025D3CD1"/>
    <w:rsid w:val="02602F17"/>
    <w:rsid w:val="02614161"/>
    <w:rsid w:val="026D840A"/>
    <w:rsid w:val="027110C8"/>
    <w:rsid w:val="0275A366"/>
    <w:rsid w:val="02776B71"/>
    <w:rsid w:val="027B2885"/>
    <w:rsid w:val="027DC509"/>
    <w:rsid w:val="0280EDF1"/>
    <w:rsid w:val="0280FF20"/>
    <w:rsid w:val="02A36378"/>
    <w:rsid w:val="02AE6892"/>
    <w:rsid w:val="02B1A8B6"/>
    <w:rsid w:val="02B4A35E"/>
    <w:rsid w:val="02B7BB28"/>
    <w:rsid w:val="02BFB3B2"/>
    <w:rsid w:val="02C05794"/>
    <w:rsid w:val="02C1E513"/>
    <w:rsid w:val="02CDB264"/>
    <w:rsid w:val="02D14EA7"/>
    <w:rsid w:val="02E21368"/>
    <w:rsid w:val="02E24DD1"/>
    <w:rsid w:val="02E4FD3E"/>
    <w:rsid w:val="02EB6A34"/>
    <w:rsid w:val="02ECA118"/>
    <w:rsid w:val="02F07A06"/>
    <w:rsid w:val="02F4E6CB"/>
    <w:rsid w:val="02FA12EF"/>
    <w:rsid w:val="02FC2795"/>
    <w:rsid w:val="02FC691B"/>
    <w:rsid w:val="030711CB"/>
    <w:rsid w:val="03117B21"/>
    <w:rsid w:val="0313B445"/>
    <w:rsid w:val="031518A5"/>
    <w:rsid w:val="03164707"/>
    <w:rsid w:val="031BA1CC"/>
    <w:rsid w:val="0325F655"/>
    <w:rsid w:val="03278304"/>
    <w:rsid w:val="0328DAB8"/>
    <w:rsid w:val="032B5918"/>
    <w:rsid w:val="0333420C"/>
    <w:rsid w:val="0348EA85"/>
    <w:rsid w:val="03491401"/>
    <w:rsid w:val="03522594"/>
    <w:rsid w:val="03539191"/>
    <w:rsid w:val="03543D4B"/>
    <w:rsid w:val="0359B624"/>
    <w:rsid w:val="035F6F96"/>
    <w:rsid w:val="0360B746"/>
    <w:rsid w:val="0362BCAC"/>
    <w:rsid w:val="03633F26"/>
    <w:rsid w:val="0363822A"/>
    <w:rsid w:val="03691D5D"/>
    <w:rsid w:val="036A28E9"/>
    <w:rsid w:val="037279BD"/>
    <w:rsid w:val="037B5453"/>
    <w:rsid w:val="03854489"/>
    <w:rsid w:val="03889B82"/>
    <w:rsid w:val="039204C8"/>
    <w:rsid w:val="03A0AFE9"/>
    <w:rsid w:val="03B0F737"/>
    <w:rsid w:val="03B8D0BC"/>
    <w:rsid w:val="03C25C49"/>
    <w:rsid w:val="03C8C8CA"/>
    <w:rsid w:val="03D3DDCC"/>
    <w:rsid w:val="03D7E1C4"/>
    <w:rsid w:val="03E17698"/>
    <w:rsid w:val="03F968C2"/>
    <w:rsid w:val="03F9A572"/>
    <w:rsid w:val="03FAEB3D"/>
    <w:rsid w:val="03FFA327"/>
    <w:rsid w:val="04028314"/>
    <w:rsid w:val="0404F113"/>
    <w:rsid w:val="040BD6EF"/>
    <w:rsid w:val="040E05D1"/>
    <w:rsid w:val="0411BBC8"/>
    <w:rsid w:val="041E672D"/>
    <w:rsid w:val="04226575"/>
    <w:rsid w:val="0422F2FF"/>
    <w:rsid w:val="0424BD07"/>
    <w:rsid w:val="0429A218"/>
    <w:rsid w:val="042A4378"/>
    <w:rsid w:val="042CD717"/>
    <w:rsid w:val="043451F6"/>
    <w:rsid w:val="04346AC2"/>
    <w:rsid w:val="0436C562"/>
    <w:rsid w:val="043D3682"/>
    <w:rsid w:val="04408A4A"/>
    <w:rsid w:val="04506E3D"/>
    <w:rsid w:val="0450C2F8"/>
    <w:rsid w:val="0452B657"/>
    <w:rsid w:val="04536880"/>
    <w:rsid w:val="045742D2"/>
    <w:rsid w:val="0459ACE9"/>
    <w:rsid w:val="045CB28C"/>
    <w:rsid w:val="0461255A"/>
    <w:rsid w:val="046F016D"/>
    <w:rsid w:val="04739F58"/>
    <w:rsid w:val="0479D539"/>
    <w:rsid w:val="047B235A"/>
    <w:rsid w:val="0482888D"/>
    <w:rsid w:val="048361BD"/>
    <w:rsid w:val="048519AE"/>
    <w:rsid w:val="0490ED35"/>
    <w:rsid w:val="0498397C"/>
    <w:rsid w:val="04996072"/>
    <w:rsid w:val="04A0CD30"/>
    <w:rsid w:val="04A199D6"/>
    <w:rsid w:val="04A46829"/>
    <w:rsid w:val="04AB4C05"/>
    <w:rsid w:val="04ABB284"/>
    <w:rsid w:val="04B14A1A"/>
    <w:rsid w:val="04B292A7"/>
    <w:rsid w:val="04B50D4E"/>
    <w:rsid w:val="04BDF996"/>
    <w:rsid w:val="04D4603C"/>
    <w:rsid w:val="04D5AA58"/>
    <w:rsid w:val="04D7CF8E"/>
    <w:rsid w:val="04DB496F"/>
    <w:rsid w:val="04E64528"/>
    <w:rsid w:val="04E801A8"/>
    <w:rsid w:val="04EAF5A3"/>
    <w:rsid w:val="04F19745"/>
    <w:rsid w:val="04F865F7"/>
    <w:rsid w:val="04FD6F79"/>
    <w:rsid w:val="04FF2B1A"/>
    <w:rsid w:val="0503DAB2"/>
    <w:rsid w:val="0504B8DD"/>
    <w:rsid w:val="050D9E17"/>
    <w:rsid w:val="05143C69"/>
    <w:rsid w:val="051724B4"/>
    <w:rsid w:val="051885A9"/>
    <w:rsid w:val="051E066B"/>
    <w:rsid w:val="05215575"/>
    <w:rsid w:val="052391D2"/>
    <w:rsid w:val="0525CD6A"/>
    <w:rsid w:val="05367EA3"/>
    <w:rsid w:val="0538500A"/>
    <w:rsid w:val="054008AC"/>
    <w:rsid w:val="05463C32"/>
    <w:rsid w:val="0547963A"/>
    <w:rsid w:val="054C25AD"/>
    <w:rsid w:val="054DA1D5"/>
    <w:rsid w:val="054E536E"/>
    <w:rsid w:val="0558FF3A"/>
    <w:rsid w:val="055C4D4C"/>
    <w:rsid w:val="0560E3FA"/>
    <w:rsid w:val="056582B8"/>
    <w:rsid w:val="0568F4B3"/>
    <w:rsid w:val="05719359"/>
    <w:rsid w:val="057C129A"/>
    <w:rsid w:val="057EA77C"/>
    <w:rsid w:val="0580C9D5"/>
    <w:rsid w:val="05835BDF"/>
    <w:rsid w:val="058FBA1C"/>
    <w:rsid w:val="05A6538C"/>
    <w:rsid w:val="05A7D463"/>
    <w:rsid w:val="05AA0926"/>
    <w:rsid w:val="05AC0AE3"/>
    <w:rsid w:val="05B0C69E"/>
    <w:rsid w:val="05B4E8B2"/>
    <w:rsid w:val="05B87A0C"/>
    <w:rsid w:val="05B90D62"/>
    <w:rsid w:val="05BA6871"/>
    <w:rsid w:val="05C05435"/>
    <w:rsid w:val="05C6A1EF"/>
    <w:rsid w:val="05C7071F"/>
    <w:rsid w:val="05D4AC83"/>
    <w:rsid w:val="05DBE40F"/>
    <w:rsid w:val="05E62A44"/>
    <w:rsid w:val="05EA237D"/>
    <w:rsid w:val="05F2BD9D"/>
    <w:rsid w:val="05F3ABFA"/>
    <w:rsid w:val="05FF9EF1"/>
    <w:rsid w:val="05FFCA8F"/>
    <w:rsid w:val="060B4B9B"/>
    <w:rsid w:val="060E1573"/>
    <w:rsid w:val="06195FCA"/>
    <w:rsid w:val="0627955E"/>
    <w:rsid w:val="062E3A10"/>
    <w:rsid w:val="062FC898"/>
    <w:rsid w:val="063DEFA1"/>
    <w:rsid w:val="063F64F3"/>
    <w:rsid w:val="0649A9A0"/>
    <w:rsid w:val="064B9F9E"/>
    <w:rsid w:val="06512745"/>
    <w:rsid w:val="0675192A"/>
    <w:rsid w:val="0684B0F5"/>
    <w:rsid w:val="06878AFD"/>
    <w:rsid w:val="068D2B0D"/>
    <w:rsid w:val="06A25A35"/>
    <w:rsid w:val="06A2BCA5"/>
    <w:rsid w:val="06A329FE"/>
    <w:rsid w:val="06A73D91"/>
    <w:rsid w:val="06A74108"/>
    <w:rsid w:val="06AAA005"/>
    <w:rsid w:val="06AED5B8"/>
    <w:rsid w:val="06B05869"/>
    <w:rsid w:val="06B34CDF"/>
    <w:rsid w:val="06B6FF55"/>
    <w:rsid w:val="06C3B798"/>
    <w:rsid w:val="06CE3A0E"/>
    <w:rsid w:val="06CF29BA"/>
    <w:rsid w:val="06D3828F"/>
    <w:rsid w:val="06D9A43B"/>
    <w:rsid w:val="06DEC37A"/>
    <w:rsid w:val="06E697E5"/>
    <w:rsid w:val="06F4C98F"/>
    <w:rsid w:val="0707B3F5"/>
    <w:rsid w:val="070EA1FB"/>
    <w:rsid w:val="071BD241"/>
    <w:rsid w:val="071DDF12"/>
    <w:rsid w:val="0720B711"/>
    <w:rsid w:val="0724116A"/>
    <w:rsid w:val="072F0BC8"/>
    <w:rsid w:val="072F715A"/>
    <w:rsid w:val="073C4DAF"/>
    <w:rsid w:val="074A4EDF"/>
    <w:rsid w:val="074BB45C"/>
    <w:rsid w:val="0755332F"/>
    <w:rsid w:val="07635527"/>
    <w:rsid w:val="07665F38"/>
    <w:rsid w:val="076AA996"/>
    <w:rsid w:val="076ADC67"/>
    <w:rsid w:val="07756885"/>
    <w:rsid w:val="0791BE8B"/>
    <w:rsid w:val="079452A0"/>
    <w:rsid w:val="0794B2E8"/>
    <w:rsid w:val="0794C255"/>
    <w:rsid w:val="07980EC7"/>
    <w:rsid w:val="07A70BA6"/>
    <w:rsid w:val="07A71BFC"/>
    <w:rsid w:val="07A7A64F"/>
    <w:rsid w:val="07AC7342"/>
    <w:rsid w:val="07AED698"/>
    <w:rsid w:val="07AFC10A"/>
    <w:rsid w:val="07B95324"/>
    <w:rsid w:val="07B99F3F"/>
    <w:rsid w:val="07C073A5"/>
    <w:rsid w:val="07C191DD"/>
    <w:rsid w:val="07CCDEDD"/>
    <w:rsid w:val="07D02978"/>
    <w:rsid w:val="07DA56BF"/>
    <w:rsid w:val="07DCDDD1"/>
    <w:rsid w:val="07DEF420"/>
    <w:rsid w:val="07E40D0B"/>
    <w:rsid w:val="07E707C1"/>
    <w:rsid w:val="07F295FD"/>
    <w:rsid w:val="07FBAF50"/>
    <w:rsid w:val="07FE484F"/>
    <w:rsid w:val="0801D8FD"/>
    <w:rsid w:val="0808F768"/>
    <w:rsid w:val="080C42AB"/>
    <w:rsid w:val="08161C10"/>
    <w:rsid w:val="081771FB"/>
    <w:rsid w:val="08209123"/>
    <w:rsid w:val="0826057D"/>
    <w:rsid w:val="082AFC38"/>
    <w:rsid w:val="083718DF"/>
    <w:rsid w:val="083BDFAB"/>
    <w:rsid w:val="08429F16"/>
    <w:rsid w:val="0842C410"/>
    <w:rsid w:val="08431169"/>
    <w:rsid w:val="08488687"/>
    <w:rsid w:val="084D57F4"/>
    <w:rsid w:val="0857D58D"/>
    <w:rsid w:val="08583527"/>
    <w:rsid w:val="085C39C6"/>
    <w:rsid w:val="085CDC7D"/>
    <w:rsid w:val="085D9A5A"/>
    <w:rsid w:val="0874EB55"/>
    <w:rsid w:val="0875097A"/>
    <w:rsid w:val="08788096"/>
    <w:rsid w:val="0879AE14"/>
    <w:rsid w:val="087AAA33"/>
    <w:rsid w:val="087D180B"/>
    <w:rsid w:val="087E155C"/>
    <w:rsid w:val="08810C94"/>
    <w:rsid w:val="08894A42"/>
    <w:rsid w:val="0893CB5F"/>
    <w:rsid w:val="08966289"/>
    <w:rsid w:val="08975800"/>
    <w:rsid w:val="08A3BCBE"/>
    <w:rsid w:val="08A9341B"/>
    <w:rsid w:val="08B4B881"/>
    <w:rsid w:val="08B52917"/>
    <w:rsid w:val="08BE6DE1"/>
    <w:rsid w:val="08C1ECF4"/>
    <w:rsid w:val="08C777CA"/>
    <w:rsid w:val="08C84CA3"/>
    <w:rsid w:val="08CC9DEE"/>
    <w:rsid w:val="08D65547"/>
    <w:rsid w:val="08DFEEEB"/>
    <w:rsid w:val="08EDEB73"/>
    <w:rsid w:val="08EE631D"/>
    <w:rsid w:val="08F4DA79"/>
    <w:rsid w:val="08FAAE85"/>
    <w:rsid w:val="09034ABF"/>
    <w:rsid w:val="09072C56"/>
    <w:rsid w:val="0907DBE5"/>
    <w:rsid w:val="091168D3"/>
    <w:rsid w:val="092165F9"/>
    <w:rsid w:val="0924FFB5"/>
    <w:rsid w:val="09262609"/>
    <w:rsid w:val="0928B4B0"/>
    <w:rsid w:val="0931CC3E"/>
    <w:rsid w:val="093B06D7"/>
    <w:rsid w:val="0940279C"/>
    <w:rsid w:val="0941AA94"/>
    <w:rsid w:val="0942EC5D"/>
    <w:rsid w:val="095C8FC9"/>
    <w:rsid w:val="0961A3EB"/>
    <w:rsid w:val="09687B77"/>
    <w:rsid w:val="096D275D"/>
    <w:rsid w:val="0979A2F4"/>
    <w:rsid w:val="097F4773"/>
    <w:rsid w:val="09922C25"/>
    <w:rsid w:val="09A11BAD"/>
    <w:rsid w:val="09A2C44A"/>
    <w:rsid w:val="09A69C02"/>
    <w:rsid w:val="09AB3B9A"/>
    <w:rsid w:val="09B1EC71"/>
    <w:rsid w:val="09B3FF67"/>
    <w:rsid w:val="09BB8A78"/>
    <w:rsid w:val="09C177BE"/>
    <w:rsid w:val="09CE76D8"/>
    <w:rsid w:val="09D84F31"/>
    <w:rsid w:val="09DC0B4D"/>
    <w:rsid w:val="09E4FC35"/>
    <w:rsid w:val="09E59812"/>
    <w:rsid w:val="09ECEC30"/>
    <w:rsid w:val="09EDBF43"/>
    <w:rsid w:val="09F1AD1E"/>
    <w:rsid w:val="09F4E535"/>
    <w:rsid w:val="09F94462"/>
    <w:rsid w:val="0A009045"/>
    <w:rsid w:val="0A01D5D8"/>
    <w:rsid w:val="0A056839"/>
    <w:rsid w:val="0A0D3A92"/>
    <w:rsid w:val="0A0FE689"/>
    <w:rsid w:val="0A1F9042"/>
    <w:rsid w:val="0A208068"/>
    <w:rsid w:val="0A23D660"/>
    <w:rsid w:val="0A241729"/>
    <w:rsid w:val="0A29AEE7"/>
    <w:rsid w:val="0A2CF913"/>
    <w:rsid w:val="0A354E15"/>
    <w:rsid w:val="0A365B60"/>
    <w:rsid w:val="0A409630"/>
    <w:rsid w:val="0A4151D0"/>
    <w:rsid w:val="0A47D0D2"/>
    <w:rsid w:val="0A4C1AF3"/>
    <w:rsid w:val="0A4D2A10"/>
    <w:rsid w:val="0A4E5C97"/>
    <w:rsid w:val="0A56A1CA"/>
    <w:rsid w:val="0A617DF3"/>
    <w:rsid w:val="0A672189"/>
    <w:rsid w:val="0A678CEE"/>
    <w:rsid w:val="0A722FDE"/>
    <w:rsid w:val="0A7E990A"/>
    <w:rsid w:val="0A81686E"/>
    <w:rsid w:val="0A852D10"/>
    <w:rsid w:val="0A874468"/>
    <w:rsid w:val="0A8B95E8"/>
    <w:rsid w:val="0A8EBA94"/>
    <w:rsid w:val="0A8FE2AB"/>
    <w:rsid w:val="0AA41471"/>
    <w:rsid w:val="0AA78620"/>
    <w:rsid w:val="0AAF1F26"/>
    <w:rsid w:val="0AAFC8EA"/>
    <w:rsid w:val="0AB8EE00"/>
    <w:rsid w:val="0ABB5590"/>
    <w:rsid w:val="0ABF9B01"/>
    <w:rsid w:val="0ACDC420"/>
    <w:rsid w:val="0AD60A4F"/>
    <w:rsid w:val="0ADA684E"/>
    <w:rsid w:val="0ADBCA4D"/>
    <w:rsid w:val="0AE32D94"/>
    <w:rsid w:val="0AF39F60"/>
    <w:rsid w:val="0AFF0D1F"/>
    <w:rsid w:val="0B06DC9B"/>
    <w:rsid w:val="0B0945B4"/>
    <w:rsid w:val="0B0D9A24"/>
    <w:rsid w:val="0B0DB849"/>
    <w:rsid w:val="0B0F1F8A"/>
    <w:rsid w:val="0B1546A8"/>
    <w:rsid w:val="0B181437"/>
    <w:rsid w:val="0B19290B"/>
    <w:rsid w:val="0B264FA9"/>
    <w:rsid w:val="0B281810"/>
    <w:rsid w:val="0B2CB807"/>
    <w:rsid w:val="0B32869B"/>
    <w:rsid w:val="0B38E485"/>
    <w:rsid w:val="0B3A50DE"/>
    <w:rsid w:val="0B3AF6A0"/>
    <w:rsid w:val="0B3F87B2"/>
    <w:rsid w:val="0B41EA5E"/>
    <w:rsid w:val="0B4824E6"/>
    <w:rsid w:val="0B4895F0"/>
    <w:rsid w:val="0B50E6F0"/>
    <w:rsid w:val="0B5163A2"/>
    <w:rsid w:val="0B59AA0F"/>
    <w:rsid w:val="0B6518E2"/>
    <w:rsid w:val="0B74A37E"/>
    <w:rsid w:val="0B75A43B"/>
    <w:rsid w:val="0B75FA23"/>
    <w:rsid w:val="0B78ADB6"/>
    <w:rsid w:val="0B795A41"/>
    <w:rsid w:val="0B829064"/>
    <w:rsid w:val="0B82A9C6"/>
    <w:rsid w:val="0B8EE4FF"/>
    <w:rsid w:val="0B9C4659"/>
    <w:rsid w:val="0B9C9B19"/>
    <w:rsid w:val="0B9DF7BE"/>
    <w:rsid w:val="0BA9FAEA"/>
    <w:rsid w:val="0BABDF40"/>
    <w:rsid w:val="0BB30AA6"/>
    <w:rsid w:val="0BBA304D"/>
    <w:rsid w:val="0BBB4368"/>
    <w:rsid w:val="0BC5997A"/>
    <w:rsid w:val="0BC99692"/>
    <w:rsid w:val="0BCCE6ED"/>
    <w:rsid w:val="0BCD1558"/>
    <w:rsid w:val="0BD331DE"/>
    <w:rsid w:val="0BD36020"/>
    <w:rsid w:val="0BD3D8ED"/>
    <w:rsid w:val="0BE0734B"/>
    <w:rsid w:val="0BE60D42"/>
    <w:rsid w:val="0BE6A4EC"/>
    <w:rsid w:val="0BE71EDE"/>
    <w:rsid w:val="0BF06D52"/>
    <w:rsid w:val="0C019307"/>
    <w:rsid w:val="0C024BC0"/>
    <w:rsid w:val="0C05A9BD"/>
    <w:rsid w:val="0C05AECC"/>
    <w:rsid w:val="0C0AA374"/>
    <w:rsid w:val="0C209D5D"/>
    <w:rsid w:val="0C2F4E0C"/>
    <w:rsid w:val="0C320D42"/>
    <w:rsid w:val="0C34B483"/>
    <w:rsid w:val="0C37A7EA"/>
    <w:rsid w:val="0C3AEEF0"/>
    <w:rsid w:val="0C4BFBED"/>
    <w:rsid w:val="0C553DC3"/>
    <w:rsid w:val="0C577A31"/>
    <w:rsid w:val="0C5BA911"/>
    <w:rsid w:val="0C5E0C71"/>
    <w:rsid w:val="0C611306"/>
    <w:rsid w:val="0C671779"/>
    <w:rsid w:val="0C72379D"/>
    <w:rsid w:val="0C772AB1"/>
    <w:rsid w:val="0C9322ED"/>
    <w:rsid w:val="0C9330DA"/>
    <w:rsid w:val="0C94BC1C"/>
    <w:rsid w:val="0C9652B1"/>
    <w:rsid w:val="0C9F0724"/>
    <w:rsid w:val="0CB00F2A"/>
    <w:rsid w:val="0CB1B42D"/>
    <w:rsid w:val="0CBACC99"/>
    <w:rsid w:val="0CBC6B75"/>
    <w:rsid w:val="0CC31FD0"/>
    <w:rsid w:val="0CC4A945"/>
    <w:rsid w:val="0CCAD40E"/>
    <w:rsid w:val="0CD1B53C"/>
    <w:rsid w:val="0CDBD54C"/>
    <w:rsid w:val="0CE2962B"/>
    <w:rsid w:val="0CE68BDC"/>
    <w:rsid w:val="0CE73E37"/>
    <w:rsid w:val="0CEB8CFF"/>
    <w:rsid w:val="0CF16EE3"/>
    <w:rsid w:val="0CF1FF81"/>
    <w:rsid w:val="0CF4D443"/>
    <w:rsid w:val="0CF56EB5"/>
    <w:rsid w:val="0CF70113"/>
    <w:rsid w:val="0CFA0520"/>
    <w:rsid w:val="0CFE9E4D"/>
    <w:rsid w:val="0D077525"/>
    <w:rsid w:val="0D07F579"/>
    <w:rsid w:val="0D0DE06A"/>
    <w:rsid w:val="0D0E360E"/>
    <w:rsid w:val="0D1FAB9C"/>
    <w:rsid w:val="0D26716B"/>
    <w:rsid w:val="0D3ADCCA"/>
    <w:rsid w:val="0D3B5EF6"/>
    <w:rsid w:val="0D3CABF1"/>
    <w:rsid w:val="0D3CAD80"/>
    <w:rsid w:val="0D42537F"/>
    <w:rsid w:val="0D434F9E"/>
    <w:rsid w:val="0D47A82F"/>
    <w:rsid w:val="0D487A9D"/>
    <w:rsid w:val="0D4E6C06"/>
    <w:rsid w:val="0D4F80AB"/>
    <w:rsid w:val="0D5919B2"/>
    <w:rsid w:val="0D5BF52F"/>
    <w:rsid w:val="0D5C65AA"/>
    <w:rsid w:val="0D673B7B"/>
    <w:rsid w:val="0D74B982"/>
    <w:rsid w:val="0D839512"/>
    <w:rsid w:val="0D840057"/>
    <w:rsid w:val="0D879C22"/>
    <w:rsid w:val="0D8D9F27"/>
    <w:rsid w:val="0D97E47D"/>
    <w:rsid w:val="0D9C8A2C"/>
    <w:rsid w:val="0D9DE6E4"/>
    <w:rsid w:val="0DA11F0D"/>
    <w:rsid w:val="0DA66718"/>
    <w:rsid w:val="0DA74DBE"/>
    <w:rsid w:val="0DAE7458"/>
    <w:rsid w:val="0DB05556"/>
    <w:rsid w:val="0DB07871"/>
    <w:rsid w:val="0DB32C9B"/>
    <w:rsid w:val="0DB79805"/>
    <w:rsid w:val="0DBEFE78"/>
    <w:rsid w:val="0DC270DA"/>
    <w:rsid w:val="0DC3EECB"/>
    <w:rsid w:val="0DCCC0C8"/>
    <w:rsid w:val="0DD3F640"/>
    <w:rsid w:val="0DDB1CB7"/>
    <w:rsid w:val="0DDB9198"/>
    <w:rsid w:val="0DE6BFE8"/>
    <w:rsid w:val="0DFC54D3"/>
    <w:rsid w:val="0E014C46"/>
    <w:rsid w:val="0E07BA2C"/>
    <w:rsid w:val="0E097ED3"/>
    <w:rsid w:val="0E111BA6"/>
    <w:rsid w:val="0E13C80A"/>
    <w:rsid w:val="0E13E37F"/>
    <w:rsid w:val="0E17624D"/>
    <w:rsid w:val="0E2BE8AD"/>
    <w:rsid w:val="0E2FD26B"/>
    <w:rsid w:val="0E378107"/>
    <w:rsid w:val="0E3AA4B4"/>
    <w:rsid w:val="0E3CD224"/>
    <w:rsid w:val="0E3DBDC4"/>
    <w:rsid w:val="0E443FBD"/>
    <w:rsid w:val="0E45C42D"/>
    <w:rsid w:val="0E4CC2CA"/>
    <w:rsid w:val="0E4EEB7E"/>
    <w:rsid w:val="0E56CD2E"/>
    <w:rsid w:val="0E5D98FA"/>
    <w:rsid w:val="0E63C151"/>
    <w:rsid w:val="0E69DC99"/>
    <w:rsid w:val="0E6C0EEF"/>
    <w:rsid w:val="0E7460D9"/>
    <w:rsid w:val="0E84B5BC"/>
    <w:rsid w:val="0E8607B9"/>
    <w:rsid w:val="0E8A4CE8"/>
    <w:rsid w:val="0E8D0DA9"/>
    <w:rsid w:val="0E92013B"/>
    <w:rsid w:val="0E93B90D"/>
    <w:rsid w:val="0E94E8E1"/>
    <w:rsid w:val="0E961E2F"/>
    <w:rsid w:val="0E9AEB1F"/>
    <w:rsid w:val="0E9B3B17"/>
    <w:rsid w:val="0E9F0C07"/>
    <w:rsid w:val="0EA04910"/>
    <w:rsid w:val="0EA6F1D8"/>
    <w:rsid w:val="0EB5FAE8"/>
    <w:rsid w:val="0EB70D4B"/>
    <w:rsid w:val="0EB99CAC"/>
    <w:rsid w:val="0EBC731E"/>
    <w:rsid w:val="0EC04877"/>
    <w:rsid w:val="0EC2917A"/>
    <w:rsid w:val="0ED1830B"/>
    <w:rsid w:val="0ED8F92D"/>
    <w:rsid w:val="0EDF437B"/>
    <w:rsid w:val="0EEC7F06"/>
    <w:rsid w:val="0EED9015"/>
    <w:rsid w:val="0EF4D07E"/>
    <w:rsid w:val="0EF7A7C7"/>
    <w:rsid w:val="0EFA917E"/>
    <w:rsid w:val="0F06C95B"/>
    <w:rsid w:val="0F09EE55"/>
    <w:rsid w:val="0F1255B4"/>
    <w:rsid w:val="0F1AB7A8"/>
    <w:rsid w:val="0F303259"/>
    <w:rsid w:val="0F31D183"/>
    <w:rsid w:val="0F37A7C2"/>
    <w:rsid w:val="0F38A348"/>
    <w:rsid w:val="0F3E2439"/>
    <w:rsid w:val="0F3FC469"/>
    <w:rsid w:val="0F48C9B9"/>
    <w:rsid w:val="0F4E113D"/>
    <w:rsid w:val="0F5837C6"/>
    <w:rsid w:val="0F61032D"/>
    <w:rsid w:val="0F69B7A6"/>
    <w:rsid w:val="0F71711D"/>
    <w:rsid w:val="0F7BD1B3"/>
    <w:rsid w:val="0F85944C"/>
    <w:rsid w:val="0F8A5F7B"/>
    <w:rsid w:val="0F8C37E1"/>
    <w:rsid w:val="0F970C7E"/>
    <w:rsid w:val="0F9DFC9A"/>
    <w:rsid w:val="0F9F5870"/>
    <w:rsid w:val="0FA10F8E"/>
    <w:rsid w:val="0FA6F2B6"/>
    <w:rsid w:val="0FAEF60B"/>
    <w:rsid w:val="0FB22DE1"/>
    <w:rsid w:val="0FB638D4"/>
    <w:rsid w:val="0FBDF7D5"/>
    <w:rsid w:val="0FC304C4"/>
    <w:rsid w:val="0FC43D99"/>
    <w:rsid w:val="0FC7B250"/>
    <w:rsid w:val="0FCD05A8"/>
    <w:rsid w:val="0FCE2022"/>
    <w:rsid w:val="0FD6106E"/>
    <w:rsid w:val="0FD7DA3D"/>
    <w:rsid w:val="0FE02D4D"/>
    <w:rsid w:val="0FE0D876"/>
    <w:rsid w:val="0FE24042"/>
    <w:rsid w:val="0FE37FEF"/>
    <w:rsid w:val="0FE900C7"/>
    <w:rsid w:val="0FF25CE6"/>
    <w:rsid w:val="0FF4A3CC"/>
    <w:rsid w:val="101081EA"/>
    <w:rsid w:val="1019798C"/>
    <w:rsid w:val="101AD1FA"/>
    <w:rsid w:val="101F0E74"/>
    <w:rsid w:val="10250185"/>
    <w:rsid w:val="1028C5F6"/>
    <w:rsid w:val="102A1725"/>
    <w:rsid w:val="1030D6B1"/>
    <w:rsid w:val="103E16E4"/>
    <w:rsid w:val="104550B6"/>
    <w:rsid w:val="104C99CC"/>
    <w:rsid w:val="104FBFC1"/>
    <w:rsid w:val="10505B6F"/>
    <w:rsid w:val="1052C36B"/>
    <w:rsid w:val="10537E3A"/>
    <w:rsid w:val="105739CD"/>
    <w:rsid w:val="105C64CC"/>
    <w:rsid w:val="105DDD53"/>
    <w:rsid w:val="1062BE4F"/>
    <w:rsid w:val="106B7D11"/>
    <w:rsid w:val="107B5281"/>
    <w:rsid w:val="107D8664"/>
    <w:rsid w:val="107F9989"/>
    <w:rsid w:val="10826694"/>
    <w:rsid w:val="10889F7B"/>
    <w:rsid w:val="108AFD42"/>
    <w:rsid w:val="108DA172"/>
    <w:rsid w:val="10AD1F49"/>
    <w:rsid w:val="10B6331D"/>
    <w:rsid w:val="10BD0894"/>
    <w:rsid w:val="10C4FE1A"/>
    <w:rsid w:val="10C71CDD"/>
    <w:rsid w:val="10CAC9E3"/>
    <w:rsid w:val="10D1AFD9"/>
    <w:rsid w:val="10D35D9E"/>
    <w:rsid w:val="10DD27C2"/>
    <w:rsid w:val="10DD81B8"/>
    <w:rsid w:val="10DDD0BF"/>
    <w:rsid w:val="10DF7C33"/>
    <w:rsid w:val="10E4A23E"/>
    <w:rsid w:val="10E85CE6"/>
    <w:rsid w:val="10EA5ECB"/>
    <w:rsid w:val="10ED84F8"/>
    <w:rsid w:val="10F2EB2C"/>
    <w:rsid w:val="10F79A31"/>
    <w:rsid w:val="1108CC03"/>
    <w:rsid w:val="11178029"/>
    <w:rsid w:val="1117A214"/>
    <w:rsid w:val="111F7010"/>
    <w:rsid w:val="1122DB19"/>
    <w:rsid w:val="112A4527"/>
    <w:rsid w:val="112AEB54"/>
    <w:rsid w:val="11303F1B"/>
    <w:rsid w:val="11329C2B"/>
    <w:rsid w:val="113BF9D3"/>
    <w:rsid w:val="11497AF1"/>
    <w:rsid w:val="114DFE42"/>
    <w:rsid w:val="114EF2D7"/>
    <w:rsid w:val="11538E6E"/>
    <w:rsid w:val="115F069F"/>
    <w:rsid w:val="116C90F3"/>
    <w:rsid w:val="11819E67"/>
    <w:rsid w:val="1184D128"/>
    <w:rsid w:val="119506EB"/>
    <w:rsid w:val="119D86D8"/>
    <w:rsid w:val="11A1A105"/>
    <w:rsid w:val="11ABE4DF"/>
    <w:rsid w:val="11AE87F2"/>
    <w:rsid w:val="11B4500E"/>
    <w:rsid w:val="11B7DCC4"/>
    <w:rsid w:val="11C09DB5"/>
    <w:rsid w:val="11C504C4"/>
    <w:rsid w:val="11CA18F1"/>
    <w:rsid w:val="11D0614D"/>
    <w:rsid w:val="11DAC823"/>
    <w:rsid w:val="11DEC5B1"/>
    <w:rsid w:val="11E65995"/>
    <w:rsid w:val="11E8DD08"/>
    <w:rsid w:val="11EB4E9C"/>
    <w:rsid w:val="11FB333F"/>
    <w:rsid w:val="12071163"/>
    <w:rsid w:val="120C3F97"/>
    <w:rsid w:val="120DD631"/>
    <w:rsid w:val="1215F524"/>
    <w:rsid w:val="121B90FB"/>
    <w:rsid w:val="121D3969"/>
    <w:rsid w:val="1223249F"/>
    <w:rsid w:val="1228995E"/>
    <w:rsid w:val="122930D6"/>
    <w:rsid w:val="122D5FE3"/>
    <w:rsid w:val="122E59A1"/>
    <w:rsid w:val="12309D3C"/>
    <w:rsid w:val="1237DBF7"/>
    <w:rsid w:val="123AEA45"/>
    <w:rsid w:val="1240EA84"/>
    <w:rsid w:val="1240F772"/>
    <w:rsid w:val="12418F17"/>
    <w:rsid w:val="124AB1F3"/>
    <w:rsid w:val="124B8B49"/>
    <w:rsid w:val="1257530C"/>
    <w:rsid w:val="12586CE6"/>
    <w:rsid w:val="1260068C"/>
    <w:rsid w:val="126B2A36"/>
    <w:rsid w:val="127362D0"/>
    <w:rsid w:val="127F366A"/>
    <w:rsid w:val="12844E1A"/>
    <w:rsid w:val="12867658"/>
    <w:rsid w:val="1286F89E"/>
    <w:rsid w:val="128778AB"/>
    <w:rsid w:val="12889376"/>
    <w:rsid w:val="1288977E"/>
    <w:rsid w:val="128AF829"/>
    <w:rsid w:val="128F73E1"/>
    <w:rsid w:val="12920853"/>
    <w:rsid w:val="129419CF"/>
    <w:rsid w:val="12A04EB9"/>
    <w:rsid w:val="12A0C52B"/>
    <w:rsid w:val="12AC8467"/>
    <w:rsid w:val="12BA7859"/>
    <w:rsid w:val="12C4CD5C"/>
    <w:rsid w:val="12C8D473"/>
    <w:rsid w:val="12D54270"/>
    <w:rsid w:val="12D9C342"/>
    <w:rsid w:val="12E0C499"/>
    <w:rsid w:val="12E0EA83"/>
    <w:rsid w:val="12E738CA"/>
    <w:rsid w:val="12E8D9A7"/>
    <w:rsid w:val="12E9AE3F"/>
    <w:rsid w:val="12EAF7CB"/>
    <w:rsid w:val="12F2614A"/>
    <w:rsid w:val="12F3366B"/>
    <w:rsid w:val="12FCB00C"/>
    <w:rsid w:val="1301F9F4"/>
    <w:rsid w:val="130836E9"/>
    <w:rsid w:val="13096D88"/>
    <w:rsid w:val="1309B782"/>
    <w:rsid w:val="130A6D89"/>
    <w:rsid w:val="130CA26C"/>
    <w:rsid w:val="130F083F"/>
    <w:rsid w:val="1311A6F1"/>
    <w:rsid w:val="1318ED5E"/>
    <w:rsid w:val="131B284B"/>
    <w:rsid w:val="131BA310"/>
    <w:rsid w:val="131D44AF"/>
    <w:rsid w:val="131E3CA5"/>
    <w:rsid w:val="13238DEC"/>
    <w:rsid w:val="13265E80"/>
    <w:rsid w:val="13290189"/>
    <w:rsid w:val="133B960A"/>
    <w:rsid w:val="133E61F7"/>
    <w:rsid w:val="1340FAF6"/>
    <w:rsid w:val="13454F3C"/>
    <w:rsid w:val="1347CC98"/>
    <w:rsid w:val="134CC89D"/>
    <w:rsid w:val="13515595"/>
    <w:rsid w:val="1352F522"/>
    <w:rsid w:val="1353EC2B"/>
    <w:rsid w:val="13563D14"/>
    <w:rsid w:val="135826DF"/>
    <w:rsid w:val="13585B6C"/>
    <w:rsid w:val="135AE167"/>
    <w:rsid w:val="1370ED81"/>
    <w:rsid w:val="13765A7C"/>
    <w:rsid w:val="137F3E4A"/>
    <w:rsid w:val="13834811"/>
    <w:rsid w:val="13838AF5"/>
    <w:rsid w:val="1384B85D"/>
    <w:rsid w:val="138B02C6"/>
    <w:rsid w:val="1394D8E5"/>
    <w:rsid w:val="139859D4"/>
    <w:rsid w:val="13A0776E"/>
    <w:rsid w:val="13A0A259"/>
    <w:rsid w:val="13A6F7EA"/>
    <w:rsid w:val="13A8CC3A"/>
    <w:rsid w:val="13AE0140"/>
    <w:rsid w:val="13BA2B57"/>
    <w:rsid w:val="13BE2AB7"/>
    <w:rsid w:val="13C08F9B"/>
    <w:rsid w:val="13CAA648"/>
    <w:rsid w:val="13CD3989"/>
    <w:rsid w:val="13CEB579"/>
    <w:rsid w:val="13CFE31A"/>
    <w:rsid w:val="13D7B55A"/>
    <w:rsid w:val="13DE36B7"/>
    <w:rsid w:val="13DEEC94"/>
    <w:rsid w:val="13E9C3A8"/>
    <w:rsid w:val="13FD05C2"/>
    <w:rsid w:val="13FFD2E1"/>
    <w:rsid w:val="1408DEDA"/>
    <w:rsid w:val="14097B23"/>
    <w:rsid w:val="140E3E1A"/>
    <w:rsid w:val="14110F07"/>
    <w:rsid w:val="14145DC9"/>
    <w:rsid w:val="1417BBC9"/>
    <w:rsid w:val="1420E4E5"/>
    <w:rsid w:val="1433128F"/>
    <w:rsid w:val="1435F50C"/>
    <w:rsid w:val="1437130A"/>
    <w:rsid w:val="1437CE1D"/>
    <w:rsid w:val="143BC6C5"/>
    <w:rsid w:val="143BF9D9"/>
    <w:rsid w:val="143E116B"/>
    <w:rsid w:val="1445D731"/>
    <w:rsid w:val="144A9C8E"/>
    <w:rsid w:val="1456ADE9"/>
    <w:rsid w:val="145FA90F"/>
    <w:rsid w:val="146EC0C9"/>
    <w:rsid w:val="14764507"/>
    <w:rsid w:val="1476FAF2"/>
    <w:rsid w:val="14792B38"/>
    <w:rsid w:val="14861D27"/>
    <w:rsid w:val="14863883"/>
    <w:rsid w:val="1489E443"/>
    <w:rsid w:val="148A1A72"/>
    <w:rsid w:val="148B276A"/>
    <w:rsid w:val="148D389A"/>
    <w:rsid w:val="148E27B0"/>
    <w:rsid w:val="1490EF29"/>
    <w:rsid w:val="149459D2"/>
    <w:rsid w:val="149E1694"/>
    <w:rsid w:val="14A1F9AD"/>
    <w:rsid w:val="14A682C9"/>
    <w:rsid w:val="14B4B077"/>
    <w:rsid w:val="14B57C62"/>
    <w:rsid w:val="14B8B9BF"/>
    <w:rsid w:val="14C0CCAB"/>
    <w:rsid w:val="14C88C20"/>
    <w:rsid w:val="14C94C0B"/>
    <w:rsid w:val="14CC8933"/>
    <w:rsid w:val="14CD324F"/>
    <w:rsid w:val="14D29DEB"/>
    <w:rsid w:val="14D428D6"/>
    <w:rsid w:val="14D487CB"/>
    <w:rsid w:val="14D4A7C5"/>
    <w:rsid w:val="14D796A2"/>
    <w:rsid w:val="14D7F16B"/>
    <w:rsid w:val="14DFEFE4"/>
    <w:rsid w:val="14E7B9EA"/>
    <w:rsid w:val="14EE60B5"/>
    <w:rsid w:val="14EFC15C"/>
    <w:rsid w:val="14F3D9F2"/>
    <w:rsid w:val="14FF85CB"/>
    <w:rsid w:val="15032E46"/>
    <w:rsid w:val="15118AEB"/>
    <w:rsid w:val="1516615B"/>
    <w:rsid w:val="15280217"/>
    <w:rsid w:val="1528F55A"/>
    <w:rsid w:val="152CF952"/>
    <w:rsid w:val="1531CCDE"/>
    <w:rsid w:val="1534E012"/>
    <w:rsid w:val="153DBA1A"/>
    <w:rsid w:val="1540C48F"/>
    <w:rsid w:val="1548B97B"/>
    <w:rsid w:val="154D9458"/>
    <w:rsid w:val="154EF8D5"/>
    <w:rsid w:val="15542DFD"/>
    <w:rsid w:val="1559ECEC"/>
    <w:rsid w:val="155C5FFC"/>
    <w:rsid w:val="1562C13D"/>
    <w:rsid w:val="156741DF"/>
    <w:rsid w:val="1568499B"/>
    <w:rsid w:val="156DEA18"/>
    <w:rsid w:val="1576BA28"/>
    <w:rsid w:val="1577049D"/>
    <w:rsid w:val="157A0718"/>
    <w:rsid w:val="157D8233"/>
    <w:rsid w:val="1589AE58"/>
    <w:rsid w:val="1597BE2B"/>
    <w:rsid w:val="15A0DD52"/>
    <w:rsid w:val="15A2FDC9"/>
    <w:rsid w:val="15A411B9"/>
    <w:rsid w:val="15AA55C0"/>
    <w:rsid w:val="15B2A303"/>
    <w:rsid w:val="15B7E81C"/>
    <w:rsid w:val="15BD4FA2"/>
    <w:rsid w:val="15BE73E1"/>
    <w:rsid w:val="15C35913"/>
    <w:rsid w:val="15C3ECA9"/>
    <w:rsid w:val="15C48C88"/>
    <w:rsid w:val="15C5FA46"/>
    <w:rsid w:val="15C7F13F"/>
    <w:rsid w:val="15D334F5"/>
    <w:rsid w:val="15D37A4C"/>
    <w:rsid w:val="15DF0B13"/>
    <w:rsid w:val="15E10473"/>
    <w:rsid w:val="15ED5E2C"/>
    <w:rsid w:val="160ECAF7"/>
    <w:rsid w:val="160ED544"/>
    <w:rsid w:val="16121568"/>
    <w:rsid w:val="161AE866"/>
    <w:rsid w:val="161E6D4E"/>
    <w:rsid w:val="161F1333"/>
    <w:rsid w:val="16260699"/>
    <w:rsid w:val="162F9C8A"/>
    <w:rsid w:val="16300322"/>
    <w:rsid w:val="1635EC50"/>
    <w:rsid w:val="16365DFF"/>
    <w:rsid w:val="1638D461"/>
    <w:rsid w:val="163A4941"/>
    <w:rsid w:val="163AFD1B"/>
    <w:rsid w:val="16428FC2"/>
    <w:rsid w:val="1646D96A"/>
    <w:rsid w:val="1648DB9A"/>
    <w:rsid w:val="164B739A"/>
    <w:rsid w:val="164D4DA4"/>
    <w:rsid w:val="164DEAE4"/>
    <w:rsid w:val="164E3A99"/>
    <w:rsid w:val="16544448"/>
    <w:rsid w:val="16583CD2"/>
    <w:rsid w:val="1658424B"/>
    <w:rsid w:val="16604CB5"/>
    <w:rsid w:val="1660F1A9"/>
    <w:rsid w:val="16661C65"/>
    <w:rsid w:val="1671871C"/>
    <w:rsid w:val="167231BD"/>
    <w:rsid w:val="16800FF0"/>
    <w:rsid w:val="1680CA25"/>
    <w:rsid w:val="1682CF82"/>
    <w:rsid w:val="1687F2A4"/>
    <w:rsid w:val="16952F0E"/>
    <w:rsid w:val="1696D1EB"/>
    <w:rsid w:val="169BC14E"/>
    <w:rsid w:val="16A2D927"/>
    <w:rsid w:val="16AA9380"/>
    <w:rsid w:val="16B007A8"/>
    <w:rsid w:val="16B28DFF"/>
    <w:rsid w:val="16B7E38D"/>
    <w:rsid w:val="16C64D7C"/>
    <w:rsid w:val="16C6C297"/>
    <w:rsid w:val="16CDCA91"/>
    <w:rsid w:val="16D0B731"/>
    <w:rsid w:val="16D5D0C8"/>
    <w:rsid w:val="16DAE1F6"/>
    <w:rsid w:val="16E46EA6"/>
    <w:rsid w:val="16E6EC0A"/>
    <w:rsid w:val="16EA5D58"/>
    <w:rsid w:val="16F2CC8D"/>
    <w:rsid w:val="16F92413"/>
    <w:rsid w:val="1705527F"/>
    <w:rsid w:val="170EA534"/>
    <w:rsid w:val="171569A7"/>
    <w:rsid w:val="171B6BBD"/>
    <w:rsid w:val="17353DFC"/>
    <w:rsid w:val="17353EBF"/>
    <w:rsid w:val="173A1104"/>
    <w:rsid w:val="174021CB"/>
    <w:rsid w:val="1744229A"/>
    <w:rsid w:val="1747A7DF"/>
    <w:rsid w:val="1748A5D9"/>
    <w:rsid w:val="174E7DA1"/>
    <w:rsid w:val="17553E98"/>
    <w:rsid w:val="17559A66"/>
    <w:rsid w:val="1757FEC9"/>
    <w:rsid w:val="1759D840"/>
    <w:rsid w:val="1759F6FC"/>
    <w:rsid w:val="175E0BC1"/>
    <w:rsid w:val="1773F216"/>
    <w:rsid w:val="177575F0"/>
    <w:rsid w:val="177D78BF"/>
    <w:rsid w:val="177DAD80"/>
    <w:rsid w:val="17829FF3"/>
    <w:rsid w:val="17862F7A"/>
    <w:rsid w:val="17875981"/>
    <w:rsid w:val="178CD127"/>
    <w:rsid w:val="17901FA9"/>
    <w:rsid w:val="17963C5C"/>
    <w:rsid w:val="179C37F0"/>
    <w:rsid w:val="17A49652"/>
    <w:rsid w:val="17AF2493"/>
    <w:rsid w:val="17B63A57"/>
    <w:rsid w:val="17B755CE"/>
    <w:rsid w:val="17DF7A7A"/>
    <w:rsid w:val="17E31FD6"/>
    <w:rsid w:val="17EAADE6"/>
    <w:rsid w:val="17F1B5EF"/>
    <w:rsid w:val="17F42299"/>
    <w:rsid w:val="180A6C30"/>
    <w:rsid w:val="180B7E4B"/>
    <w:rsid w:val="180C93E1"/>
    <w:rsid w:val="1810E289"/>
    <w:rsid w:val="1811540E"/>
    <w:rsid w:val="1818F40D"/>
    <w:rsid w:val="182E1EC3"/>
    <w:rsid w:val="18306E72"/>
    <w:rsid w:val="1831026C"/>
    <w:rsid w:val="18349529"/>
    <w:rsid w:val="18379FE0"/>
    <w:rsid w:val="183800F0"/>
    <w:rsid w:val="18382D17"/>
    <w:rsid w:val="183B4818"/>
    <w:rsid w:val="183C4C47"/>
    <w:rsid w:val="18406ECB"/>
    <w:rsid w:val="18489AB0"/>
    <w:rsid w:val="18593533"/>
    <w:rsid w:val="185D5351"/>
    <w:rsid w:val="18605354"/>
    <w:rsid w:val="1863AEA1"/>
    <w:rsid w:val="18762672"/>
    <w:rsid w:val="187EBA60"/>
    <w:rsid w:val="18856411"/>
    <w:rsid w:val="18860245"/>
    <w:rsid w:val="1887B282"/>
    <w:rsid w:val="188E5D21"/>
    <w:rsid w:val="189416E9"/>
    <w:rsid w:val="18A642EB"/>
    <w:rsid w:val="18ACBCFE"/>
    <w:rsid w:val="18AFB7D9"/>
    <w:rsid w:val="18B1D986"/>
    <w:rsid w:val="18B9BB79"/>
    <w:rsid w:val="18BA1868"/>
    <w:rsid w:val="18C0F70F"/>
    <w:rsid w:val="18CD2A91"/>
    <w:rsid w:val="18CD2B60"/>
    <w:rsid w:val="18D87E14"/>
    <w:rsid w:val="18D8FBFC"/>
    <w:rsid w:val="18E1A808"/>
    <w:rsid w:val="18E4802A"/>
    <w:rsid w:val="18E9617D"/>
    <w:rsid w:val="18E9F7F1"/>
    <w:rsid w:val="18F614A3"/>
    <w:rsid w:val="18FABEEC"/>
    <w:rsid w:val="18FCECFB"/>
    <w:rsid w:val="18FDE272"/>
    <w:rsid w:val="18FE4512"/>
    <w:rsid w:val="19027989"/>
    <w:rsid w:val="1902C214"/>
    <w:rsid w:val="19033347"/>
    <w:rsid w:val="190F63DF"/>
    <w:rsid w:val="1915F003"/>
    <w:rsid w:val="19175DEC"/>
    <w:rsid w:val="1918B06C"/>
    <w:rsid w:val="191951F6"/>
    <w:rsid w:val="192821B4"/>
    <w:rsid w:val="1928BB8D"/>
    <w:rsid w:val="192A024B"/>
    <w:rsid w:val="192A2918"/>
    <w:rsid w:val="192D820F"/>
    <w:rsid w:val="192DD680"/>
    <w:rsid w:val="192E7D09"/>
    <w:rsid w:val="19308E13"/>
    <w:rsid w:val="1934E4F9"/>
    <w:rsid w:val="193B6479"/>
    <w:rsid w:val="193E23D9"/>
    <w:rsid w:val="1943329E"/>
    <w:rsid w:val="194BFBAB"/>
    <w:rsid w:val="1956643F"/>
    <w:rsid w:val="196160A4"/>
    <w:rsid w:val="19617D0C"/>
    <w:rsid w:val="19648445"/>
    <w:rsid w:val="1971F35F"/>
    <w:rsid w:val="1983133E"/>
    <w:rsid w:val="199364F2"/>
    <w:rsid w:val="19973F39"/>
    <w:rsid w:val="199BCEF5"/>
    <w:rsid w:val="19AB9CC3"/>
    <w:rsid w:val="19B8F92C"/>
    <w:rsid w:val="19B92E7B"/>
    <w:rsid w:val="19C4174F"/>
    <w:rsid w:val="19CBD3B1"/>
    <w:rsid w:val="19D36210"/>
    <w:rsid w:val="19D5EB4B"/>
    <w:rsid w:val="19E21075"/>
    <w:rsid w:val="19E46CA3"/>
    <w:rsid w:val="19EB17D0"/>
    <w:rsid w:val="19F0FC59"/>
    <w:rsid w:val="19F28E24"/>
    <w:rsid w:val="19F726ED"/>
    <w:rsid w:val="19F88889"/>
    <w:rsid w:val="19F99637"/>
    <w:rsid w:val="19FA8FF1"/>
    <w:rsid w:val="1A007CDF"/>
    <w:rsid w:val="1A01A1F9"/>
    <w:rsid w:val="1A04115B"/>
    <w:rsid w:val="1A04E9FD"/>
    <w:rsid w:val="1A094E4E"/>
    <w:rsid w:val="1A136305"/>
    <w:rsid w:val="1A1435B2"/>
    <w:rsid w:val="1A1730ED"/>
    <w:rsid w:val="1A17A917"/>
    <w:rsid w:val="1A18B72B"/>
    <w:rsid w:val="1A1C4B3F"/>
    <w:rsid w:val="1A1D5D38"/>
    <w:rsid w:val="1A1E053A"/>
    <w:rsid w:val="1A1F496B"/>
    <w:rsid w:val="1A25FC94"/>
    <w:rsid w:val="1A3042BC"/>
    <w:rsid w:val="1A321AD3"/>
    <w:rsid w:val="1A323BD9"/>
    <w:rsid w:val="1A371A85"/>
    <w:rsid w:val="1A3EEB7F"/>
    <w:rsid w:val="1A42134C"/>
    <w:rsid w:val="1A488D5F"/>
    <w:rsid w:val="1A4A1119"/>
    <w:rsid w:val="1A4E0091"/>
    <w:rsid w:val="1A67D3A5"/>
    <w:rsid w:val="1A6AC5A4"/>
    <w:rsid w:val="1A6BBD79"/>
    <w:rsid w:val="1A6F2F53"/>
    <w:rsid w:val="1A763AE9"/>
    <w:rsid w:val="1A76BF58"/>
    <w:rsid w:val="1A7E7B01"/>
    <w:rsid w:val="1A7F1A38"/>
    <w:rsid w:val="1A92440A"/>
    <w:rsid w:val="1A998C78"/>
    <w:rsid w:val="1AA2E8ED"/>
    <w:rsid w:val="1AAADA4D"/>
    <w:rsid w:val="1AB30D5D"/>
    <w:rsid w:val="1AC41E52"/>
    <w:rsid w:val="1AC72CD7"/>
    <w:rsid w:val="1AC8D123"/>
    <w:rsid w:val="1AC95270"/>
    <w:rsid w:val="1AE42E2C"/>
    <w:rsid w:val="1AE5E272"/>
    <w:rsid w:val="1AE8FAA0"/>
    <w:rsid w:val="1AF7A372"/>
    <w:rsid w:val="1AF9B349"/>
    <w:rsid w:val="1B068FB6"/>
    <w:rsid w:val="1B0BE05A"/>
    <w:rsid w:val="1B1F1037"/>
    <w:rsid w:val="1B263566"/>
    <w:rsid w:val="1B26FE84"/>
    <w:rsid w:val="1B276E36"/>
    <w:rsid w:val="1B378716"/>
    <w:rsid w:val="1B3DE65A"/>
    <w:rsid w:val="1B40CCAA"/>
    <w:rsid w:val="1B41EAF7"/>
    <w:rsid w:val="1B426800"/>
    <w:rsid w:val="1B50BBB2"/>
    <w:rsid w:val="1B52CB71"/>
    <w:rsid w:val="1B5A3134"/>
    <w:rsid w:val="1B5AF9DE"/>
    <w:rsid w:val="1B6E1331"/>
    <w:rsid w:val="1B7EA772"/>
    <w:rsid w:val="1B7FFD1F"/>
    <w:rsid w:val="1B816C92"/>
    <w:rsid w:val="1B82CE92"/>
    <w:rsid w:val="1B839AA6"/>
    <w:rsid w:val="1B85CDE9"/>
    <w:rsid w:val="1B92D6E2"/>
    <w:rsid w:val="1B9A140B"/>
    <w:rsid w:val="1B9D5738"/>
    <w:rsid w:val="1BACAC57"/>
    <w:rsid w:val="1BBB19CC"/>
    <w:rsid w:val="1BC32E63"/>
    <w:rsid w:val="1BC66FDE"/>
    <w:rsid w:val="1BCBB7AB"/>
    <w:rsid w:val="1BCC22CD"/>
    <w:rsid w:val="1BCFA7E1"/>
    <w:rsid w:val="1BD2585A"/>
    <w:rsid w:val="1BD73179"/>
    <w:rsid w:val="1BD954BB"/>
    <w:rsid w:val="1BED6575"/>
    <w:rsid w:val="1BEDE6FB"/>
    <w:rsid w:val="1BF40F55"/>
    <w:rsid w:val="1C0AF40E"/>
    <w:rsid w:val="1C0F7A65"/>
    <w:rsid w:val="1C102878"/>
    <w:rsid w:val="1C15243D"/>
    <w:rsid w:val="1C185487"/>
    <w:rsid w:val="1C1AFE58"/>
    <w:rsid w:val="1C24FB4E"/>
    <w:rsid w:val="1C2A411E"/>
    <w:rsid w:val="1C2CA037"/>
    <w:rsid w:val="1C2F75BC"/>
    <w:rsid w:val="1C360482"/>
    <w:rsid w:val="1C3DB77B"/>
    <w:rsid w:val="1C411202"/>
    <w:rsid w:val="1C47D4C9"/>
    <w:rsid w:val="1C507853"/>
    <w:rsid w:val="1C52D713"/>
    <w:rsid w:val="1C536B44"/>
    <w:rsid w:val="1C5382CF"/>
    <w:rsid w:val="1C5B50DA"/>
    <w:rsid w:val="1C644B65"/>
    <w:rsid w:val="1C6522D1"/>
    <w:rsid w:val="1C6774A6"/>
    <w:rsid w:val="1C6EE203"/>
    <w:rsid w:val="1C6F5255"/>
    <w:rsid w:val="1C728B84"/>
    <w:rsid w:val="1C87A5D1"/>
    <w:rsid w:val="1C87B42B"/>
    <w:rsid w:val="1C89996D"/>
    <w:rsid w:val="1C9947AD"/>
    <w:rsid w:val="1C9BF409"/>
    <w:rsid w:val="1CA3B35D"/>
    <w:rsid w:val="1CA93073"/>
    <w:rsid w:val="1CB3BEC2"/>
    <w:rsid w:val="1CBCDF0F"/>
    <w:rsid w:val="1CC1AFE6"/>
    <w:rsid w:val="1CC212CE"/>
    <w:rsid w:val="1CC27190"/>
    <w:rsid w:val="1CCAEBA1"/>
    <w:rsid w:val="1CD07288"/>
    <w:rsid w:val="1CD59D97"/>
    <w:rsid w:val="1CDFB05C"/>
    <w:rsid w:val="1CEBC188"/>
    <w:rsid w:val="1CF2D316"/>
    <w:rsid w:val="1CF3548C"/>
    <w:rsid w:val="1CF5A4F1"/>
    <w:rsid w:val="1CF97153"/>
    <w:rsid w:val="1D02FF28"/>
    <w:rsid w:val="1D129EFC"/>
    <w:rsid w:val="1D1E715E"/>
    <w:rsid w:val="1D20CA02"/>
    <w:rsid w:val="1D217858"/>
    <w:rsid w:val="1D260CC2"/>
    <w:rsid w:val="1D271F8C"/>
    <w:rsid w:val="1D29623D"/>
    <w:rsid w:val="1D2AB27F"/>
    <w:rsid w:val="1D2E0143"/>
    <w:rsid w:val="1D2F9F6D"/>
    <w:rsid w:val="1D431D59"/>
    <w:rsid w:val="1D4905F8"/>
    <w:rsid w:val="1D4BD674"/>
    <w:rsid w:val="1D4BFCE6"/>
    <w:rsid w:val="1D4DAB4E"/>
    <w:rsid w:val="1D5259B5"/>
    <w:rsid w:val="1D56DB78"/>
    <w:rsid w:val="1D57590E"/>
    <w:rsid w:val="1D5F8CA9"/>
    <w:rsid w:val="1D6308FF"/>
    <w:rsid w:val="1D63D60B"/>
    <w:rsid w:val="1D65C0F1"/>
    <w:rsid w:val="1D695FCA"/>
    <w:rsid w:val="1D6A22F6"/>
    <w:rsid w:val="1D6D8DAF"/>
    <w:rsid w:val="1D7C1BCF"/>
    <w:rsid w:val="1D95407A"/>
    <w:rsid w:val="1D9A30DF"/>
    <w:rsid w:val="1DA7CAB1"/>
    <w:rsid w:val="1DB075C5"/>
    <w:rsid w:val="1DB9648A"/>
    <w:rsid w:val="1DBAEFEE"/>
    <w:rsid w:val="1DD00499"/>
    <w:rsid w:val="1DDB7885"/>
    <w:rsid w:val="1DDDB444"/>
    <w:rsid w:val="1DDF5FD5"/>
    <w:rsid w:val="1DE05948"/>
    <w:rsid w:val="1DE74988"/>
    <w:rsid w:val="1DEA18A1"/>
    <w:rsid w:val="1DF0F010"/>
    <w:rsid w:val="1DFA8C4D"/>
    <w:rsid w:val="1DFDE04D"/>
    <w:rsid w:val="1E068DB0"/>
    <w:rsid w:val="1E09C167"/>
    <w:rsid w:val="1E11A3DF"/>
    <w:rsid w:val="1E22A313"/>
    <w:rsid w:val="1E273482"/>
    <w:rsid w:val="1E2DBB0A"/>
    <w:rsid w:val="1E2FA2B0"/>
    <w:rsid w:val="1E360EEB"/>
    <w:rsid w:val="1E388733"/>
    <w:rsid w:val="1E40ABB1"/>
    <w:rsid w:val="1E4500D4"/>
    <w:rsid w:val="1E521425"/>
    <w:rsid w:val="1E688F76"/>
    <w:rsid w:val="1E6F826A"/>
    <w:rsid w:val="1E735583"/>
    <w:rsid w:val="1E7A6EAB"/>
    <w:rsid w:val="1E83E7CB"/>
    <w:rsid w:val="1E881193"/>
    <w:rsid w:val="1E8FEC10"/>
    <w:rsid w:val="1E96132E"/>
    <w:rsid w:val="1E98FD36"/>
    <w:rsid w:val="1E9DD062"/>
    <w:rsid w:val="1EA5112D"/>
    <w:rsid w:val="1EA7E7DB"/>
    <w:rsid w:val="1EAAC963"/>
    <w:rsid w:val="1EAD6EA8"/>
    <w:rsid w:val="1EAE95BF"/>
    <w:rsid w:val="1EBD48B9"/>
    <w:rsid w:val="1EBE9A58"/>
    <w:rsid w:val="1EBF0170"/>
    <w:rsid w:val="1EC1F3CE"/>
    <w:rsid w:val="1EC2DDED"/>
    <w:rsid w:val="1EC2F572"/>
    <w:rsid w:val="1EC30540"/>
    <w:rsid w:val="1EC4DC9D"/>
    <w:rsid w:val="1EC54752"/>
    <w:rsid w:val="1ECD6E62"/>
    <w:rsid w:val="1EDF4B49"/>
    <w:rsid w:val="1EE4E491"/>
    <w:rsid w:val="1EE6EF2B"/>
    <w:rsid w:val="1EEE2175"/>
    <w:rsid w:val="1EEEA4E6"/>
    <w:rsid w:val="1EEFDAAA"/>
    <w:rsid w:val="1EF849D1"/>
    <w:rsid w:val="1EF87171"/>
    <w:rsid w:val="1EFD6759"/>
    <w:rsid w:val="1F02D625"/>
    <w:rsid w:val="1F0A9B7D"/>
    <w:rsid w:val="1F1609EE"/>
    <w:rsid w:val="1F18A61A"/>
    <w:rsid w:val="1F28D6E4"/>
    <w:rsid w:val="1F2B6ED4"/>
    <w:rsid w:val="1F31657D"/>
    <w:rsid w:val="1F34490B"/>
    <w:rsid w:val="1F3761FD"/>
    <w:rsid w:val="1F3DA5CA"/>
    <w:rsid w:val="1F40E323"/>
    <w:rsid w:val="1F42CFA1"/>
    <w:rsid w:val="1F4A271A"/>
    <w:rsid w:val="1F4E31B4"/>
    <w:rsid w:val="1F4E575A"/>
    <w:rsid w:val="1F4E5893"/>
    <w:rsid w:val="1F53FA47"/>
    <w:rsid w:val="1F5A03EF"/>
    <w:rsid w:val="1F6265F4"/>
    <w:rsid w:val="1F68F63A"/>
    <w:rsid w:val="1F6B2F36"/>
    <w:rsid w:val="1F6EFAE2"/>
    <w:rsid w:val="1F71EEC2"/>
    <w:rsid w:val="1F7817DF"/>
    <w:rsid w:val="1F84AA12"/>
    <w:rsid w:val="1F877532"/>
    <w:rsid w:val="1F94978B"/>
    <w:rsid w:val="1F992EE5"/>
    <w:rsid w:val="1F99F54F"/>
    <w:rsid w:val="1FA46ED5"/>
    <w:rsid w:val="1FA4F6BC"/>
    <w:rsid w:val="1FA6921D"/>
    <w:rsid w:val="1FC085C9"/>
    <w:rsid w:val="1FC5743F"/>
    <w:rsid w:val="1FC6F37B"/>
    <w:rsid w:val="1FC97AD3"/>
    <w:rsid w:val="1FCA60C7"/>
    <w:rsid w:val="1FD9288E"/>
    <w:rsid w:val="1FDAECCB"/>
    <w:rsid w:val="1FDE109D"/>
    <w:rsid w:val="1FE44944"/>
    <w:rsid w:val="1FEE9CDD"/>
    <w:rsid w:val="1FF29899"/>
    <w:rsid w:val="2003FAD7"/>
    <w:rsid w:val="2005D7D7"/>
    <w:rsid w:val="200E7810"/>
    <w:rsid w:val="20138934"/>
    <w:rsid w:val="20158269"/>
    <w:rsid w:val="201BF46E"/>
    <w:rsid w:val="20232477"/>
    <w:rsid w:val="202543A4"/>
    <w:rsid w:val="2026146D"/>
    <w:rsid w:val="202ED2EF"/>
    <w:rsid w:val="2034D144"/>
    <w:rsid w:val="203ECC7E"/>
    <w:rsid w:val="203FFBB8"/>
    <w:rsid w:val="20418C9B"/>
    <w:rsid w:val="2046AB9A"/>
    <w:rsid w:val="204BE46A"/>
    <w:rsid w:val="204C1E36"/>
    <w:rsid w:val="204D9922"/>
    <w:rsid w:val="205352C9"/>
    <w:rsid w:val="2059BA1E"/>
    <w:rsid w:val="20625E31"/>
    <w:rsid w:val="206F27A4"/>
    <w:rsid w:val="20706C98"/>
    <w:rsid w:val="207E6B38"/>
    <w:rsid w:val="2081BFF5"/>
    <w:rsid w:val="208461FC"/>
    <w:rsid w:val="208664D3"/>
    <w:rsid w:val="20866C2B"/>
    <w:rsid w:val="2089FDAB"/>
    <w:rsid w:val="208D3729"/>
    <w:rsid w:val="2092842D"/>
    <w:rsid w:val="209B183E"/>
    <w:rsid w:val="20A9D6B6"/>
    <w:rsid w:val="20B6D145"/>
    <w:rsid w:val="20BEFB57"/>
    <w:rsid w:val="20C23C6C"/>
    <w:rsid w:val="20CE1880"/>
    <w:rsid w:val="20D1C9A7"/>
    <w:rsid w:val="20DC4C54"/>
    <w:rsid w:val="20E279B6"/>
    <w:rsid w:val="20E4621A"/>
    <w:rsid w:val="20F2ABBE"/>
    <w:rsid w:val="2105D52E"/>
    <w:rsid w:val="2106A62F"/>
    <w:rsid w:val="210DBDFB"/>
    <w:rsid w:val="21135D3B"/>
    <w:rsid w:val="21136101"/>
    <w:rsid w:val="211661A1"/>
    <w:rsid w:val="2117D6BD"/>
    <w:rsid w:val="21183747"/>
    <w:rsid w:val="211AC407"/>
    <w:rsid w:val="211E3EAB"/>
    <w:rsid w:val="211EEA4A"/>
    <w:rsid w:val="2120A662"/>
    <w:rsid w:val="2121204A"/>
    <w:rsid w:val="2121313C"/>
    <w:rsid w:val="212C6518"/>
    <w:rsid w:val="212F9D2C"/>
    <w:rsid w:val="21407E21"/>
    <w:rsid w:val="21501AF1"/>
    <w:rsid w:val="216A3204"/>
    <w:rsid w:val="216FDDA0"/>
    <w:rsid w:val="2171D5DE"/>
    <w:rsid w:val="2174E65D"/>
    <w:rsid w:val="2178EE3D"/>
    <w:rsid w:val="217F5985"/>
    <w:rsid w:val="2184B12F"/>
    <w:rsid w:val="21852A05"/>
    <w:rsid w:val="2185792D"/>
    <w:rsid w:val="2186268D"/>
    <w:rsid w:val="218BD9DA"/>
    <w:rsid w:val="219A7D28"/>
    <w:rsid w:val="21A4C363"/>
    <w:rsid w:val="21AE2321"/>
    <w:rsid w:val="21B7C4CF"/>
    <w:rsid w:val="21BA9508"/>
    <w:rsid w:val="21BE10E6"/>
    <w:rsid w:val="21C7756A"/>
    <w:rsid w:val="21CAF2CB"/>
    <w:rsid w:val="21CF7A58"/>
    <w:rsid w:val="21CFD301"/>
    <w:rsid w:val="21D41D19"/>
    <w:rsid w:val="21D7224C"/>
    <w:rsid w:val="21DAA9EB"/>
    <w:rsid w:val="21E1ACCF"/>
    <w:rsid w:val="21E58DD3"/>
    <w:rsid w:val="21E75D9A"/>
    <w:rsid w:val="21E8EAB6"/>
    <w:rsid w:val="21F8FF33"/>
    <w:rsid w:val="21F99490"/>
    <w:rsid w:val="21F9B87A"/>
    <w:rsid w:val="21FCD0D0"/>
    <w:rsid w:val="22017805"/>
    <w:rsid w:val="22049942"/>
    <w:rsid w:val="220519BC"/>
    <w:rsid w:val="220D26CC"/>
    <w:rsid w:val="2210BCF3"/>
    <w:rsid w:val="2210DD73"/>
    <w:rsid w:val="22152533"/>
    <w:rsid w:val="221A8E4B"/>
    <w:rsid w:val="221F5623"/>
    <w:rsid w:val="2222880A"/>
    <w:rsid w:val="22242790"/>
    <w:rsid w:val="22271D01"/>
    <w:rsid w:val="223064F3"/>
    <w:rsid w:val="223107CB"/>
    <w:rsid w:val="223242FD"/>
    <w:rsid w:val="2233FCD4"/>
    <w:rsid w:val="22357421"/>
    <w:rsid w:val="224544D9"/>
    <w:rsid w:val="22458B58"/>
    <w:rsid w:val="224ADD79"/>
    <w:rsid w:val="224D28C8"/>
    <w:rsid w:val="224D910B"/>
    <w:rsid w:val="22527D18"/>
    <w:rsid w:val="2259D27F"/>
    <w:rsid w:val="225C045A"/>
    <w:rsid w:val="2269E8E1"/>
    <w:rsid w:val="226DA202"/>
    <w:rsid w:val="2278A8FC"/>
    <w:rsid w:val="228060E5"/>
    <w:rsid w:val="228365C8"/>
    <w:rsid w:val="228A9E74"/>
    <w:rsid w:val="22A73342"/>
    <w:rsid w:val="22A992BF"/>
    <w:rsid w:val="22A9C182"/>
    <w:rsid w:val="22AA0E30"/>
    <w:rsid w:val="22BEC4EF"/>
    <w:rsid w:val="22C78C74"/>
    <w:rsid w:val="22CB09BE"/>
    <w:rsid w:val="22CC1BA0"/>
    <w:rsid w:val="22D1FD62"/>
    <w:rsid w:val="22D2D250"/>
    <w:rsid w:val="22D68CF7"/>
    <w:rsid w:val="22D95A25"/>
    <w:rsid w:val="22D9A7D1"/>
    <w:rsid w:val="22DC97EF"/>
    <w:rsid w:val="22E8781E"/>
    <w:rsid w:val="22EE9E09"/>
    <w:rsid w:val="22EEDFA9"/>
    <w:rsid w:val="22EFE0BE"/>
    <w:rsid w:val="22F0BB16"/>
    <w:rsid w:val="22FEC403"/>
    <w:rsid w:val="22FFFFEC"/>
    <w:rsid w:val="230A6B80"/>
    <w:rsid w:val="2313F07E"/>
    <w:rsid w:val="2313F171"/>
    <w:rsid w:val="23166F34"/>
    <w:rsid w:val="23272EF9"/>
    <w:rsid w:val="2329D2DF"/>
    <w:rsid w:val="2329F8CA"/>
    <w:rsid w:val="232BB4EF"/>
    <w:rsid w:val="232EC2D6"/>
    <w:rsid w:val="2345AF40"/>
    <w:rsid w:val="23462F6D"/>
    <w:rsid w:val="234958F6"/>
    <w:rsid w:val="234D02F0"/>
    <w:rsid w:val="235165C7"/>
    <w:rsid w:val="2357955C"/>
    <w:rsid w:val="2365AB79"/>
    <w:rsid w:val="2368A5D9"/>
    <w:rsid w:val="236A7C4D"/>
    <w:rsid w:val="236BFECE"/>
    <w:rsid w:val="2370BDB9"/>
    <w:rsid w:val="2378162A"/>
    <w:rsid w:val="2389AE28"/>
    <w:rsid w:val="23912934"/>
    <w:rsid w:val="23934095"/>
    <w:rsid w:val="2395E162"/>
    <w:rsid w:val="239B7A09"/>
    <w:rsid w:val="239BCD52"/>
    <w:rsid w:val="239F9239"/>
    <w:rsid w:val="23A473ED"/>
    <w:rsid w:val="23A78B1B"/>
    <w:rsid w:val="23AD946A"/>
    <w:rsid w:val="23B6FDD0"/>
    <w:rsid w:val="23BF392C"/>
    <w:rsid w:val="23C6084D"/>
    <w:rsid w:val="23CC73A1"/>
    <w:rsid w:val="23D01405"/>
    <w:rsid w:val="23D076D3"/>
    <w:rsid w:val="23D2D330"/>
    <w:rsid w:val="23D4B423"/>
    <w:rsid w:val="23D574C5"/>
    <w:rsid w:val="23DA42CE"/>
    <w:rsid w:val="23DA8D1A"/>
    <w:rsid w:val="23DB7247"/>
    <w:rsid w:val="23DCDE20"/>
    <w:rsid w:val="23DD997C"/>
    <w:rsid w:val="23DDC1A2"/>
    <w:rsid w:val="23E029CB"/>
    <w:rsid w:val="23E193F6"/>
    <w:rsid w:val="23E3855D"/>
    <w:rsid w:val="23F2459D"/>
    <w:rsid w:val="23F5A72F"/>
    <w:rsid w:val="23FE3EB0"/>
    <w:rsid w:val="24059ED0"/>
    <w:rsid w:val="240CAB9F"/>
    <w:rsid w:val="240CF37D"/>
    <w:rsid w:val="240EECD9"/>
    <w:rsid w:val="240F8B96"/>
    <w:rsid w:val="2424A929"/>
    <w:rsid w:val="2434FDC9"/>
    <w:rsid w:val="2437FB82"/>
    <w:rsid w:val="2438905C"/>
    <w:rsid w:val="24391E75"/>
    <w:rsid w:val="2444E22C"/>
    <w:rsid w:val="2454D427"/>
    <w:rsid w:val="24603BA1"/>
    <w:rsid w:val="2463A4AD"/>
    <w:rsid w:val="2471EC37"/>
    <w:rsid w:val="2473DDBA"/>
    <w:rsid w:val="24798F59"/>
    <w:rsid w:val="247F987E"/>
    <w:rsid w:val="2488DCD3"/>
    <w:rsid w:val="24958EE4"/>
    <w:rsid w:val="2496EAAF"/>
    <w:rsid w:val="24989C31"/>
    <w:rsid w:val="249CEBF6"/>
    <w:rsid w:val="24A52BD2"/>
    <w:rsid w:val="24A962ED"/>
    <w:rsid w:val="24B2370F"/>
    <w:rsid w:val="24B3B5A9"/>
    <w:rsid w:val="24B50881"/>
    <w:rsid w:val="24B7668F"/>
    <w:rsid w:val="24BA2EAB"/>
    <w:rsid w:val="24BE36EA"/>
    <w:rsid w:val="24C111E1"/>
    <w:rsid w:val="24C27735"/>
    <w:rsid w:val="24C5007D"/>
    <w:rsid w:val="24CAF17A"/>
    <w:rsid w:val="24CCF57F"/>
    <w:rsid w:val="24D19203"/>
    <w:rsid w:val="24DE7C11"/>
    <w:rsid w:val="24E6AB8E"/>
    <w:rsid w:val="24E6F898"/>
    <w:rsid w:val="24FACBE5"/>
    <w:rsid w:val="24FCD4E5"/>
    <w:rsid w:val="24FD1D77"/>
    <w:rsid w:val="25005252"/>
    <w:rsid w:val="25023E6A"/>
    <w:rsid w:val="25051F14"/>
    <w:rsid w:val="25054CB8"/>
    <w:rsid w:val="251361E0"/>
    <w:rsid w:val="2513B6ED"/>
    <w:rsid w:val="251818CB"/>
    <w:rsid w:val="25267D64"/>
    <w:rsid w:val="252BDDE7"/>
    <w:rsid w:val="252F0C77"/>
    <w:rsid w:val="25392696"/>
    <w:rsid w:val="2545491E"/>
    <w:rsid w:val="25458EAA"/>
    <w:rsid w:val="254DF8D5"/>
    <w:rsid w:val="2552117E"/>
    <w:rsid w:val="2561439C"/>
    <w:rsid w:val="256828C4"/>
    <w:rsid w:val="256EA3C9"/>
    <w:rsid w:val="256F1F2F"/>
    <w:rsid w:val="25740132"/>
    <w:rsid w:val="2575BBB3"/>
    <w:rsid w:val="25765D64"/>
    <w:rsid w:val="25A1006A"/>
    <w:rsid w:val="25A53ACA"/>
    <w:rsid w:val="25A87953"/>
    <w:rsid w:val="25ACE74E"/>
    <w:rsid w:val="25AD9F50"/>
    <w:rsid w:val="25B1D9C3"/>
    <w:rsid w:val="25B9C3A3"/>
    <w:rsid w:val="25BA7DDE"/>
    <w:rsid w:val="25BDF04F"/>
    <w:rsid w:val="25C47D4D"/>
    <w:rsid w:val="25C846E9"/>
    <w:rsid w:val="25C94044"/>
    <w:rsid w:val="25D974C5"/>
    <w:rsid w:val="25DD7B23"/>
    <w:rsid w:val="25E62A73"/>
    <w:rsid w:val="25EDAF30"/>
    <w:rsid w:val="25FBC600"/>
    <w:rsid w:val="260FE658"/>
    <w:rsid w:val="2610FAE7"/>
    <w:rsid w:val="2617FB32"/>
    <w:rsid w:val="261E8924"/>
    <w:rsid w:val="262979BE"/>
    <w:rsid w:val="262E2DC2"/>
    <w:rsid w:val="262F4B58"/>
    <w:rsid w:val="2637AA50"/>
    <w:rsid w:val="263B2F54"/>
    <w:rsid w:val="264198C2"/>
    <w:rsid w:val="264352B2"/>
    <w:rsid w:val="2648DC06"/>
    <w:rsid w:val="264BD507"/>
    <w:rsid w:val="264F0EA0"/>
    <w:rsid w:val="2652676C"/>
    <w:rsid w:val="265473BD"/>
    <w:rsid w:val="2659D575"/>
    <w:rsid w:val="265EE98E"/>
    <w:rsid w:val="265FB3CA"/>
    <w:rsid w:val="2666FE1B"/>
    <w:rsid w:val="266B69FC"/>
    <w:rsid w:val="266F0C5B"/>
    <w:rsid w:val="26764AA6"/>
    <w:rsid w:val="2678A35C"/>
    <w:rsid w:val="268326B3"/>
    <w:rsid w:val="268C9E79"/>
    <w:rsid w:val="26A0D152"/>
    <w:rsid w:val="26A47D74"/>
    <w:rsid w:val="26AEF484"/>
    <w:rsid w:val="26BBE7E2"/>
    <w:rsid w:val="26C1909B"/>
    <w:rsid w:val="26C6EEB2"/>
    <w:rsid w:val="26C94D88"/>
    <w:rsid w:val="26CF44B8"/>
    <w:rsid w:val="26D006DC"/>
    <w:rsid w:val="26D5D646"/>
    <w:rsid w:val="26DA4236"/>
    <w:rsid w:val="26E0E6AE"/>
    <w:rsid w:val="26EAE595"/>
    <w:rsid w:val="26EF1AD7"/>
    <w:rsid w:val="26F02AB6"/>
    <w:rsid w:val="26F445D6"/>
    <w:rsid w:val="26F9ABDB"/>
    <w:rsid w:val="26FB4650"/>
    <w:rsid w:val="2707AC50"/>
    <w:rsid w:val="270B3335"/>
    <w:rsid w:val="270BA2E2"/>
    <w:rsid w:val="27122DC5"/>
    <w:rsid w:val="2713C515"/>
    <w:rsid w:val="2713DCC9"/>
    <w:rsid w:val="27145742"/>
    <w:rsid w:val="2715FD6A"/>
    <w:rsid w:val="271A669D"/>
    <w:rsid w:val="271BFA34"/>
    <w:rsid w:val="27222152"/>
    <w:rsid w:val="27275881"/>
    <w:rsid w:val="2729F60F"/>
    <w:rsid w:val="273441EA"/>
    <w:rsid w:val="273E22FE"/>
    <w:rsid w:val="2744174B"/>
    <w:rsid w:val="27504A0C"/>
    <w:rsid w:val="275C10FC"/>
    <w:rsid w:val="275CEC97"/>
    <w:rsid w:val="276200CF"/>
    <w:rsid w:val="276FD383"/>
    <w:rsid w:val="2771B147"/>
    <w:rsid w:val="2772127A"/>
    <w:rsid w:val="27725C70"/>
    <w:rsid w:val="2773998F"/>
    <w:rsid w:val="27743407"/>
    <w:rsid w:val="277A7F63"/>
    <w:rsid w:val="277FDC26"/>
    <w:rsid w:val="278109EC"/>
    <w:rsid w:val="2782DEA9"/>
    <w:rsid w:val="278FB41F"/>
    <w:rsid w:val="2790E1A2"/>
    <w:rsid w:val="2792B639"/>
    <w:rsid w:val="27942F9E"/>
    <w:rsid w:val="27A02204"/>
    <w:rsid w:val="27B69240"/>
    <w:rsid w:val="27BA0111"/>
    <w:rsid w:val="27BAD331"/>
    <w:rsid w:val="27BC3BD6"/>
    <w:rsid w:val="27C1D1E7"/>
    <w:rsid w:val="27C54A1F"/>
    <w:rsid w:val="27C79DC5"/>
    <w:rsid w:val="27D7F772"/>
    <w:rsid w:val="27DAD28A"/>
    <w:rsid w:val="27DF4AE6"/>
    <w:rsid w:val="27DFF121"/>
    <w:rsid w:val="27E75569"/>
    <w:rsid w:val="27FB33A4"/>
    <w:rsid w:val="27FF4943"/>
    <w:rsid w:val="28028E2A"/>
    <w:rsid w:val="28057C78"/>
    <w:rsid w:val="2805B264"/>
    <w:rsid w:val="2814CF5D"/>
    <w:rsid w:val="28151BDE"/>
    <w:rsid w:val="2815B174"/>
    <w:rsid w:val="28175B8C"/>
    <w:rsid w:val="281F50B6"/>
    <w:rsid w:val="2824A846"/>
    <w:rsid w:val="282E630E"/>
    <w:rsid w:val="28337552"/>
    <w:rsid w:val="2836CE56"/>
    <w:rsid w:val="283F3357"/>
    <w:rsid w:val="283FB33C"/>
    <w:rsid w:val="28521024"/>
    <w:rsid w:val="285321B8"/>
    <w:rsid w:val="28588DF5"/>
    <w:rsid w:val="2861EB5C"/>
    <w:rsid w:val="28741ABE"/>
    <w:rsid w:val="287DAF0F"/>
    <w:rsid w:val="28839504"/>
    <w:rsid w:val="2886AB02"/>
    <w:rsid w:val="288BD0FA"/>
    <w:rsid w:val="28948DA6"/>
    <w:rsid w:val="28A7551A"/>
    <w:rsid w:val="28AC32F1"/>
    <w:rsid w:val="28AFEA3A"/>
    <w:rsid w:val="28B1C7DF"/>
    <w:rsid w:val="28B2A587"/>
    <w:rsid w:val="28CAA004"/>
    <w:rsid w:val="28CF6AC8"/>
    <w:rsid w:val="28D24A72"/>
    <w:rsid w:val="28D5C083"/>
    <w:rsid w:val="28DB0173"/>
    <w:rsid w:val="28DE16AC"/>
    <w:rsid w:val="28DF68E7"/>
    <w:rsid w:val="28F59111"/>
    <w:rsid w:val="28F9939A"/>
    <w:rsid w:val="2909EE49"/>
    <w:rsid w:val="290AA374"/>
    <w:rsid w:val="2915604B"/>
    <w:rsid w:val="291D3C56"/>
    <w:rsid w:val="2927038B"/>
    <w:rsid w:val="292C424F"/>
    <w:rsid w:val="29363549"/>
    <w:rsid w:val="2936D7A9"/>
    <w:rsid w:val="29401B94"/>
    <w:rsid w:val="29431B70"/>
    <w:rsid w:val="29455D5A"/>
    <w:rsid w:val="294AC861"/>
    <w:rsid w:val="296B9AA6"/>
    <w:rsid w:val="29745F76"/>
    <w:rsid w:val="297B7C89"/>
    <w:rsid w:val="297E1123"/>
    <w:rsid w:val="2984BF1E"/>
    <w:rsid w:val="298599A2"/>
    <w:rsid w:val="298CF4A5"/>
    <w:rsid w:val="298F720A"/>
    <w:rsid w:val="2991222A"/>
    <w:rsid w:val="29934E82"/>
    <w:rsid w:val="299902BB"/>
    <w:rsid w:val="29A1C602"/>
    <w:rsid w:val="29A9F65A"/>
    <w:rsid w:val="29ACA41E"/>
    <w:rsid w:val="29B2F1D4"/>
    <w:rsid w:val="29B61D56"/>
    <w:rsid w:val="29BBFCB6"/>
    <w:rsid w:val="29BD2A68"/>
    <w:rsid w:val="29C57753"/>
    <w:rsid w:val="29C7EAC4"/>
    <w:rsid w:val="29C97229"/>
    <w:rsid w:val="29D0C52C"/>
    <w:rsid w:val="29D13776"/>
    <w:rsid w:val="29D1D414"/>
    <w:rsid w:val="29EBED59"/>
    <w:rsid w:val="29ED7CE0"/>
    <w:rsid w:val="29F13491"/>
    <w:rsid w:val="29FADAB6"/>
    <w:rsid w:val="2A0DDBBA"/>
    <w:rsid w:val="2A191546"/>
    <w:rsid w:val="2A1E7248"/>
    <w:rsid w:val="2A27A43E"/>
    <w:rsid w:val="2A29D275"/>
    <w:rsid w:val="2A4BE278"/>
    <w:rsid w:val="2A4EF27E"/>
    <w:rsid w:val="2A504C4A"/>
    <w:rsid w:val="2A54E8AD"/>
    <w:rsid w:val="2A62F6E4"/>
    <w:rsid w:val="2A689D21"/>
    <w:rsid w:val="2A6C3C58"/>
    <w:rsid w:val="2A6C4239"/>
    <w:rsid w:val="2A70798E"/>
    <w:rsid w:val="2A70CB92"/>
    <w:rsid w:val="2A7FF94F"/>
    <w:rsid w:val="2A875920"/>
    <w:rsid w:val="2A87B95A"/>
    <w:rsid w:val="2A8C7F6F"/>
    <w:rsid w:val="2A8CA5B4"/>
    <w:rsid w:val="2A969AE0"/>
    <w:rsid w:val="2A971295"/>
    <w:rsid w:val="2A9DEC5F"/>
    <w:rsid w:val="2A9F47CF"/>
    <w:rsid w:val="2AA7C796"/>
    <w:rsid w:val="2ABD73F0"/>
    <w:rsid w:val="2AC0F42B"/>
    <w:rsid w:val="2AC6CCC8"/>
    <w:rsid w:val="2AD8AE0F"/>
    <w:rsid w:val="2AE60F0B"/>
    <w:rsid w:val="2AE85C86"/>
    <w:rsid w:val="2AEE51CE"/>
    <w:rsid w:val="2B040E1E"/>
    <w:rsid w:val="2B042F31"/>
    <w:rsid w:val="2B09D5E8"/>
    <w:rsid w:val="2B0AA05E"/>
    <w:rsid w:val="2B0C54FE"/>
    <w:rsid w:val="2B1098C8"/>
    <w:rsid w:val="2B11E450"/>
    <w:rsid w:val="2B1A1288"/>
    <w:rsid w:val="2B1BA95F"/>
    <w:rsid w:val="2B1CFCA6"/>
    <w:rsid w:val="2B2008ED"/>
    <w:rsid w:val="2B208F7F"/>
    <w:rsid w:val="2B22AEE8"/>
    <w:rsid w:val="2B248B6C"/>
    <w:rsid w:val="2B288963"/>
    <w:rsid w:val="2B2A0A22"/>
    <w:rsid w:val="2B2B2A9A"/>
    <w:rsid w:val="2B2C4F19"/>
    <w:rsid w:val="2B2CEB5C"/>
    <w:rsid w:val="2B37E0CE"/>
    <w:rsid w:val="2B394BBF"/>
    <w:rsid w:val="2B42F678"/>
    <w:rsid w:val="2B467BAE"/>
    <w:rsid w:val="2B47A4E5"/>
    <w:rsid w:val="2B4943B8"/>
    <w:rsid w:val="2B4D701A"/>
    <w:rsid w:val="2B5086F3"/>
    <w:rsid w:val="2B51080B"/>
    <w:rsid w:val="2B54673D"/>
    <w:rsid w:val="2B65F9E3"/>
    <w:rsid w:val="2B673839"/>
    <w:rsid w:val="2B73C62A"/>
    <w:rsid w:val="2B73ECF5"/>
    <w:rsid w:val="2B749AD9"/>
    <w:rsid w:val="2B74F2E3"/>
    <w:rsid w:val="2B751783"/>
    <w:rsid w:val="2B7B497C"/>
    <w:rsid w:val="2B7C175C"/>
    <w:rsid w:val="2B8466C7"/>
    <w:rsid w:val="2B927958"/>
    <w:rsid w:val="2B9BC6A9"/>
    <w:rsid w:val="2BBFB292"/>
    <w:rsid w:val="2BC194DB"/>
    <w:rsid w:val="2BCB5F74"/>
    <w:rsid w:val="2BD9B4BC"/>
    <w:rsid w:val="2BE497B3"/>
    <w:rsid w:val="2BE59EE8"/>
    <w:rsid w:val="2BE9094A"/>
    <w:rsid w:val="2BEF9B8A"/>
    <w:rsid w:val="2BF2CA72"/>
    <w:rsid w:val="2BF7AEA0"/>
    <w:rsid w:val="2BF7CFA6"/>
    <w:rsid w:val="2C08E9FD"/>
    <w:rsid w:val="2C107442"/>
    <w:rsid w:val="2C139E54"/>
    <w:rsid w:val="2C25868B"/>
    <w:rsid w:val="2C29023A"/>
    <w:rsid w:val="2C40259D"/>
    <w:rsid w:val="2C4100D2"/>
    <w:rsid w:val="2C490D07"/>
    <w:rsid w:val="2C52ADFE"/>
    <w:rsid w:val="2C54DD18"/>
    <w:rsid w:val="2C5B9E4C"/>
    <w:rsid w:val="2C62552C"/>
    <w:rsid w:val="2C6FDA92"/>
    <w:rsid w:val="2C78DB98"/>
    <w:rsid w:val="2C7CFE1C"/>
    <w:rsid w:val="2C80646F"/>
    <w:rsid w:val="2C8E20CC"/>
    <w:rsid w:val="2C923E13"/>
    <w:rsid w:val="2C936029"/>
    <w:rsid w:val="2C995F64"/>
    <w:rsid w:val="2C9AACC2"/>
    <w:rsid w:val="2CAB61E0"/>
    <w:rsid w:val="2CAF18B5"/>
    <w:rsid w:val="2CBA7C1F"/>
    <w:rsid w:val="2CBD83AB"/>
    <w:rsid w:val="2CC2CA16"/>
    <w:rsid w:val="2CC5281F"/>
    <w:rsid w:val="2CC74BFC"/>
    <w:rsid w:val="2CCE3876"/>
    <w:rsid w:val="2CD236C1"/>
    <w:rsid w:val="2CD7A1A5"/>
    <w:rsid w:val="2CDA7128"/>
    <w:rsid w:val="2CE5E7B8"/>
    <w:rsid w:val="2CE78CAF"/>
    <w:rsid w:val="2CE86A29"/>
    <w:rsid w:val="2CF06D5C"/>
    <w:rsid w:val="2CFAA856"/>
    <w:rsid w:val="2D0112EB"/>
    <w:rsid w:val="2D0EF949"/>
    <w:rsid w:val="2D157354"/>
    <w:rsid w:val="2D1E8BB1"/>
    <w:rsid w:val="2D203DB4"/>
    <w:rsid w:val="2D257267"/>
    <w:rsid w:val="2D291422"/>
    <w:rsid w:val="2D29EBA1"/>
    <w:rsid w:val="2D2FF6B6"/>
    <w:rsid w:val="2D306EBA"/>
    <w:rsid w:val="2D318F49"/>
    <w:rsid w:val="2D3427DB"/>
    <w:rsid w:val="2D345E16"/>
    <w:rsid w:val="2D3B181A"/>
    <w:rsid w:val="2D3C3787"/>
    <w:rsid w:val="2D43C4EA"/>
    <w:rsid w:val="2D58A293"/>
    <w:rsid w:val="2D58A839"/>
    <w:rsid w:val="2D62F4E1"/>
    <w:rsid w:val="2D6B4BF1"/>
    <w:rsid w:val="2D712256"/>
    <w:rsid w:val="2D84D48C"/>
    <w:rsid w:val="2D85176D"/>
    <w:rsid w:val="2D8CFFC5"/>
    <w:rsid w:val="2D93E755"/>
    <w:rsid w:val="2D949D91"/>
    <w:rsid w:val="2D9E32FC"/>
    <w:rsid w:val="2DAABAAE"/>
    <w:rsid w:val="2DACE2AE"/>
    <w:rsid w:val="2DAF1C2E"/>
    <w:rsid w:val="2DBC5B32"/>
    <w:rsid w:val="2DC80B3F"/>
    <w:rsid w:val="2DC8E28C"/>
    <w:rsid w:val="2DCB4F72"/>
    <w:rsid w:val="2DCE8D61"/>
    <w:rsid w:val="2DCE9438"/>
    <w:rsid w:val="2DD6EB4D"/>
    <w:rsid w:val="2DDA6B28"/>
    <w:rsid w:val="2DDC9F57"/>
    <w:rsid w:val="2DE51EEE"/>
    <w:rsid w:val="2DE665AC"/>
    <w:rsid w:val="2DF09926"/>
    <w:rsid w:val="2DF4B49D"/>
    <w:rsid w:val="2DFAB3BA"/>
    <w:rsid w:val="2DFDC7A1"/>
    <w:rsid w:val="2E09D5D6"/>
    <w:rsid w:val="2E1236B8"/>
    <w:rsid w:val="2E17510E"/>
    <w:rsid w:val="2E2090B9"/>
    <w:rsid w:val="2E20A42D"/>
    <w:rsid w:val="2E2FFA7A"/>
    <w:rsid w:val="2E305DD6"/>
    <w:rsid w:val="2E3A7768"/>
    <w:rsid w:val="2E3AAE5E"/>
    <w:rsid w:val="2E4EF64C"/>
    <w:rsid w:val="2E533019"/>
    <w:rsid w:val="2E5A3EAA"/>
    <w:rsid w:val="2E5F69A9"/>
    <w:rsid w:val="2E60499B"/>
    <w:rsid w:val="2E68CBA6"/>
    <w:rsid w:val="2E6F268B"/>
    <w:rsid w:val="2E6FCCED"/>
    <w:rsid w:val="2E73528E"/>
    <w:rsid w:val="2E75E46C"/>
    <w:rsid w:val="2E787470"/>
    <w:rsid w:val="2E8965CE"/>
    <w:rsid w:val="2E9D3F97"/>
    <w:rsid w:val="2E9FAF89"/>
    <w:rsid w:val="2EA37963"/>
    <w:rsid w:val="2EA52289"/>
    <w:rsid w:val="2EA532EF"/>
    <w:rsid w:val="2EB4AC41"/>
    <w:rsid w:val="2EC1E491"/>
    <w:rsid w:val="2ECB246D"/>
    <w:rsid w:val="2ED7E8FD"/>
    <w:rsid w:val="2EF02B4D"/>
    <w:rsid w:val="2EF3FF0F"/>
    <w:rsid w:val="2EF8347E"/>
    <w:rsid w:val="2EFBA6BC"/>
    <w:rsid w:val="2EFFDB39"/>
    <w:rsid w:val="2F093D7F"/>
    <w:rsid w:val="2F10419C"/>
    <w:rsid w:val="2F135519"/>
    <w:rsid w:val="2F19B2B7"/>
    <w:rsid w:val="2F21C59B"/>
    <w:rsid w:val="2F22156D"/>
    <w:rsid w:val="2F38E000"/>
    <w:rsid w:val="2F41A740"/>
    <w:rsid w:val="2F5D885D"/>
    <w:rsid w:val="2F6B7B00"/>
    <w:rsid w:val="2F71B9A8"/>
    <w:rsid w:val="2F726D3A"/>
    <w:rsid w:val="2F74A36E"/>
    <w:rsid w:val="2F843945"/>
    <w:rsid w:val="2F8AA01C"/>
    <w:rsid w:val="2F90F110"/>
    <w:rsid w:val="2F9160A5"/>
    <w:rsid w:val="2F9E9925"/>
    <w:rsid w:val="2FA3FEE3"/>
    <w:rsid w:val="2FA9E738"/>
    <w:rsid w:val="2FAFE8FD"/>
    <w:rsid w:val="2FBE95D9"/>
    <w:rsid w:val="2FC2AF17"/>
    <w:rsid w:val="2FC61CCE"/>
    <w:rsid w:val="2FC8B74D"/>
    <w:rsid w:val="2FCF12CC"/>
    <w:rsid w:val="2FD1AE71"/>
    <w:rsid w:val="2FD524D4"/>
    <w:rsid w:val="2FDA21CE"/>
    <w:rsid w:val="2FDBF474"/>
    <w:rsid w:val="2FDC2EDB"/>
    <w:rsid w:val="2FE1FA83"/>
    <w:rsid w:val="2FEEBD84"/>
    <w:rsid w:val="2FF8F15B"/>
    <w:rsid w:val="2FFEDBC7"/>
    <w:rsid w:val="3000977B"/>
    <w:rsid w:val="3006D76D"/>
    <w:rsid w:val="300E2A0A"/>
    <w:rsid w:val="301B984A"/>
    <w:rsid w:val="302F6890"/>
    <w:rsid w:val="303041B6"/>
    <w:rsid w:val="3039C0DF"/>
    <w:rsid w:val="30480FC6"/>
    <w:rsid w:val="304DC59E"/>
    <w:rsid w:val="304EF1F5"/>
    <w:rsid w:val="30560F08"/>
    <w:rsid w:val="3056A5A8"/>
    <w:rsid w:val="305EE59C"/>
    <w:rsid w:val="3066B858"/>
    <w:rsid w:val="306840D3"/>
    <w:rsid w:val="306EE79E"/>
    <w:rsid w:val="30773CE0"/>
    <w:rsid w:val="307A1C13"/>
    <w:rsid w:val="307BC5CF"/>
    <w:rsid w:val="307C30EE"/>
    <w:rsid w:val="3089A55D"/>
    <w:rsid w:val="308D81F3"/>
    <w:rsid w:val="309984C8"/>
    <w:rsid w:val="30AA374D"/>
    <w:rsid w:val="30AA8A96"/>
    <w:rsid w:val="30B48CBA"/>
    <w:rsid w:val="30BABF55"/>
    <w:rsid w:val="30CBA34A"/>
    <w:rsid w:val="30D3357E"/>
    <w:rsid w:val="30E6BDB4"/>
    <w:rsid w:val="30E7C395"/>
    <w:rsid w:val="30EA1B7B"/>
    <w:rsid w:val="31004024"/>
    <w:rsid w:val="310932CF"/>
    <w:rsid w:val="31246AD9"/>
    <w:rsid w:val="3129CCE2"/>
    <w:rsid w:val="312C1A17"/>
    <w:rsid w:val="3133F30A"/>
    <w:rsid w:val="313632AC"/>
    <w:rsid w:val="31389A3F"/>
    <w:rsid w:val="3138D9F7"/>
    <w:rsid w:val="313C3414"/>
    <w:rsid w:val="31419376"/>
    <w:rsid w:val="3145159C"/>
    <w:rsid w:val="314E85F9"/>
    <w:rsid w:val="31572B8B"/>
    <w:rsid w:val="3162C20F"/>
    <w:rsid w:val="318B43F3"/>
    <w:rsid w:val="318F32CD"/>
    <w:rsid w:val="3190D69F"/>
    <w:rsid w:val="3198BAA8"/>
    <w:rsid w:val="319CF325"/>
    <w:rsid w:val="319D46B9"/>
    <w:rsid w:val="319D5EB3"/>
    <w:rsid w:val="31AB07C9"/>
    <w:rsid w:val="31AB66D2"/>
    <w:rsid w:val="31AE67B6"/>
    <w:rsid w:val="31B2ECF7"/>
    <w:rsid w:val="31B36A98"/>
    <w:rsid w:val="31B447D7"/>
    <w:rsid w:val="31B5CE69"/>
    <w:rsid w:val="31B6F7D5"/>
    <w:rsid w:val="31BEEEFC"/>
    <w:rsid w:val="31C517BD"/>
    <w:rsid w:val="31C8A232"/>
    <w:rsid w:val="31D59140"/>
    <w:rsid w:val="31E8A864"/>
    <w:rsid w:val="31EB6E4C"/>
    <w:rsid w:val="31F03CE4"/>
    <w:rsid w:val="320C6A31"/>
    <w:rsid w:val="320D1696"/>
    <w:rsid w:val="320D8EC8"/>
    <w:rsid w:val="320DE842"/>
    <w:rsid w:val="3213BEB7"/>
    <w:rsid w:val="321D3269"/>
    <w:rsid w:val="3225B5A0"/>
    <w:rsid w:val="32262207"/>
    <w:rsid w:val="3226C3A7"/>
    <w:rsid w:val="322EB3C6"/>
    <w:rsid w:val="3235A597"/>
    <w:rsid w:val="323BFA29"/>
    <w:rsid w:val="323C7A0E"/>
    <w:rsid w:val="3254E06C"/>
    <w:rsid w:val="3275C431"/>
    <w:rsid w:val="327916F5"/>
    <w:rsid w:val="327BF720"/>
    <w:rsid w:val="3282EFE5"/>
    <w:rsid w:val="3288A0A1"/>
    <w:rsid w:val="328A0D69"/>
    <w:rsid w:val="328B74FE"/>
    <w:rsid w:val="32918C61"/>
    <w:rsid w:val="3297D601"/>
    <w:rsid w:val="32992B9A"/>
    <w:rsid w:val="32999F87"/>
    <w:rsid w:val="32A5D6FB"/>
    <w:rsid w:val="32AE4E10"/>
    <w:rsid w:val="32B1859D"/>
    <w:rsid w:val="32B928C2"/>
    <w:rsid w:val="32B99C4D"/>
    <w:rsid w:val="32CED333"/>
    <w:rsid w:val="32D79AAD"/>
    <w:rsid w:val="32E1EBA4"/>
    <w:rsid w:val="32E73AFF"/>
    <w:rsid w:val="32EAD323"/>
    <w:rsid w:val="32EC489D"/>
    <w:rsid w:val="32EF56F4"/>
    <w:rsid w:val="32EFE6B3"/>
    <w:rsid w:val="32F0BE37"/>
    <w:rsid w:val="32F9A4F6"/>
    <w:rsid w:val="33035185"/>
    <w:rsid w:val="331ADC1A"/>
    <w:rsid w:val="331EC2A1"/>
    <w:rsid w:val="3323200F"/>
    <w:rsid w:val="332C7D31"/>
    <w:rsid w:val="332CA28F"/>
    <w:rsid w:val="332EDAA0"/>
    <w:rsid w:val="333AD006"/>
    <w:rsid w:val="333B3E4F"/>
    <w:rsid w:val="333F28A9"/>
    <w:rsid w:val="333F5ADE"/>
    <w:rsid w:val="3344BC36"/>
    <w:rsid w:val="33491F27"/>
    <w:rsid w:val="334B3AA7"/>
    <w:rsid w:val="334F15CF"/>
    <w:rsid w:val="33597F07"/>
    <w:rsid w:val="33631564"/>
    <w:rsid w:val="3367FE0D"/>
    <w:rsid w:val="336C466B"/>
    <w:rsid w:val="336D8599"/>
    <w:rsid w:val="33789B09"/>
    <w:rsid w:val="338051D8"/>
    <w:rsid w:val="338DB549"/>
    <w:rsid w:val="338F4506"/>
    <w:rsid w:val="33917CC8"/>
    <w:rsid w:val="3393BB5E"/>
    <w:rsid w:val="339423A1"/>
    <w:rsid w:val="3395A2CF"/>
    <w:rsid w:val="3399697D"/>
    <w:rsid w:val="339F7928"/>
    <w:rsid w:val="339FD7C3"/>
    <w:rsid w:val="33A14E00"/>
    <w:rsid w:val="33A5EB3D"/>
    <w:rsid w:val="33AFD85E"/>
    <w:rsid w:val="33B10653"/>
    <w:rsid w:val="33B73011"/>
    <w:rsid w:val="33BE4810"/>
    <w:rsid w:val="33C473AF"/>
    <w:rsid w:val="33C48264"/>
    <w:rsid w:val="33C685D6"/>
    <w:rsid w:val="33CF9ADC"/>
    <w:rsid w:val="33D03D2F"/>
    <w:rsid w:val="33D080E6"/>
    <w:rsid w:val="33D266E5"/>
    <w:rsid w:val="33E50883"/>
    <w:rsid w:val="33E8BCED"/>
    <w:rsid w:val="33E97984"/>
    <w:rsid w:val="33EC74CF"/>
    <w:rsid w:val="33EDC74B"/>
    <w:rsid w:val="33F0B0CD"/>
    <w:rsid w:val="33F86A1B"/>
    <w:rsid w:val="34006707"/>
    <w:rsid w:val="3400CE12"/>
    <w:rsid w:val="3408AB0F"/>
    <w:rsid w:val="340B624A"/>
    <w:rsid w:val="340BE846"/>
    <w:rsid w:val="340ED1DE"/>
    <w:rsid w:val="341884D1"/>
    <w:rsid w:val="341D68D6"/>
    <w:rsid w:val="341DD3E4"/>
    <w:rsid w:val="341EF7BE"/>
    <w:rsid w:val="34255DBF"/>
    <w:rsid w:val="342783B3"/>
    <w:rsid w:val="3438FE51"/>
    <w:rsid w:val="343AF68F"/>
    <w:rsid w:val="343B143E"/>
    <w:rsid w:val="344155C1"/>
    <w:rsid w:val="344704E2"/>
    <w:rsid w:val="3448C3B3"/>
    <w:rsid w:val="344CC8A8"/>
    <w:rsid w:val="344E6A34"/>
    <w:rsid w:val="344FB9E4"/>
    <w:rsid w:val="3455FA55"/>
    <w:rsid w:val="3457E2D1"/>
    <w:rsid w:val="34736EB6"/>
    <w:rsid w:val="3475D951"/>
    <w:rsid w:val="3479BD41"/>
    <w:rsid w:val="347B83AC"/>
    <w:rsid w:val="347EA221"/>
    <w:rsid w:val="3481B78B"/>
    <w:rsid w:val="3494AE34"/>
    <w:rsid w:val="3495585E"/>
    <w:rsid w:val="34982844"/>
    <w:rsid w:val="349E5D8E"/>
    <w:rsid w:val="34A3BA42"/>
    <w:rsid w:val="34A48FC8"/>
    <w:rsid w:val="34A5DF16"/>
    <w:rsid w:val="34ACE8A2"/>
    <w:rsid w:val="34B19B6D"/>
    <w:rsid w:val="34B8A3B7"/>
    <w:rsid w:val="34C172F2"/>
    <w:rsid w:val="34C395C6"/>
    <w:rsid w:val="34C58FB2"/>
    <w:rsid w:val="34C651A3"/>
    <w:rsid w:val="34C8D52B"/>
    <w:rsid w:val="34C97D00"/>
    <w:rsid w:val="34D38A9F"/>
    <w:rsid w:val="34DB8AE7"/>
    <w:rsid w:val="34DDFF1C"/>
    <w:rsid w:val="34E0CDB9"/>
    <w:rsid w:val="34E219D4"/>
    <w:rsid w:val="34E6F74C"/>
    <w:rsid w:val="34E7B5A6"/>
    <w:rsid w:val="34EAB596"/>
    <w:rsid w:val="34EC98A1"/>
    <w:rsid w:val="34EFC1C1"/>
    <w:rsid w:val="34F716EE"/>
    <w:rsid w:val="34FB1339"/>
    <w:rsid w:val="34FCB758"/>
    <w:rsid w:val="35032BAA"/>
    <w:rsid w:val="350E3DEA"/>
    <w:rsid w:val="35184095"/>
    <w:rsid w:val="351B46A6"/>
    <w:rsid w:val="3521B080"/>
    <w:rsid w:val="35236602"/>
    <w:rsid w:val="3528E0B6"/>
    <w:rsid w:val="3530C048"/>
    <w:rsid w:val="353AFE03"/>
    <w:rsid w:val="353BD820"/>
    <w:rsid w:val="353DC947"/>
    <w:rsid w:val="3541BB4A"/>
    <w:rsid w:val="3545A264"/>
    <w:rsid w:val="3547496C"/>
    <w:rsid w:val="35483F83"/>
    <w:rsid w:val="354B50E8"/>
    <w:rsid w:val="354B7F72"/>
    <w:rsid w:val="355024DD"/>
    <w:rsid w:val="355042C1"/>
    <w:rsid w:val="35512614"/>
    <w:rsid w:val="356A225E"/>
    <w:rsid w:val="356A34FF"/>
    <w:rsid w:val="35756B86"/>
    <w:rsid w:val="3576C333"/>
    <w:rsid w:val="3577DE56"/>
    <w:rsid w:val="35791EF5"/>
    <w:rsid w:val="357E4218"/>
    <w:rsid w:val="358466BB"/>
    <w:rsid w:val="359BF254"/>
    <w:rsid w:val="35A7B8A7"/>
    <w:rsid w:val="35ACCD4E"/>
    <w:rsid w:val="35B05FC6"/>
    <w:rsid w:val="35BD2CF6"/>
    <w:rsid w:val="35BEDC60"/>
    <w:rsid w:val="35C12247"/>
    <w:rsid w:val="35CBFFB7"/>
    <w:rsid w:val="35DD7B83"/>
    <w:rsid w:val="35E13A19"/>
    <w:rsid w:val="35F61312"/>
    <w:rsid w:val="35FE2BB0"/>
    <w:rsid w:val="360D1FC9"/>
    <w:rsid w:val="361149D8"/>
    <w:rsid w:val="361674D7"/>
    <w:rsid w:val="361E45AF"/>
    <w:rsid w:val="3620BCEB"/>
    <w:rsid w:val="3620C9E2"/>
    <w:rsid w:val="363AF885"/>
    <w:rsid w:val="36498D9E"/>
    <w:rsid w:val="364D5305"/>
    <w:rsid w:val="366E6B7E"/>
    <w:rsid w:val="3673BDDC"/>
    <w:rsid w:val="3678583F"/>
    <w:rsid w:val="367BFE23"/>
    <w:rsid w:val="36873513"/>
    <w:rsid w:val="36889CBD"/>
    <w:rsid w:val="368A4106"/>
    <w:rsid w:val="368B84E3"/>
    <w:rsid w:val="3697281A"/>
    <w:rsid w:val="369C5F49"/>
    <w:rsid w:val="369F58C3"/>
    <w:rsid w:val="36A670B4"/>
    <w:rsid w:val="36BFD1EE"/>
    <w:rsid w:val="36C75904"/>
    <w:rsid w:val="36D8EEC2"/>
    <w:rsid w:val="36DC0640"/>
    <w:rsid w:val="36E3A829"/>
    <w:rsid w:val="36EA43C7"/>
    <w:rsid w:val="36EE7AAD"/>
    <w:rsid w:val="36F700BB"/>
    <w:rsid w:val="36F72BF0"/>
    <w:rsid w:val="36FC37D2"/>
    <w:rsid w:val="3700CC95"/>
    <w:rsid w:val="3705F2BF"/>
    <w:rsid w:val="370BC0C2"/>
    <w:rsid w:val="37143C96"/>
    <w:rsid w:val="371696A5"/>
    <w:rsid w:val="373E8041"/>
    <w:rsid w:val="3745A004"/>
    <w:rsid w:val="37480A81"/>
    <w:rsid w:val="3748E821"/>
    <w:rsid w:val="37493554"/>
    <w:rsid w:val="374CB3F0"/>
    <w:rsid w:val="3756016A"/>
    <w:rsid w:val="375AB753"/>
    <w:rsid w:val="375C8101"/>
    <w:rsid w:val="375E2B58"/>
    <w:rsid w:val="376036BF"/>
    <w:rsid w:val="3764AB26"/>
    <w:rsid w:val="376A34DE"/>
    <w:rsid w:val="376B8949"/>
    <w:rsid w:val="376E2D7F"/>
    <w:rsid w:val="376FC8EB"/>
    <w:rsid w:val="3775FB8D"/>
    <w:rsid w:val="37783A5D"/>
    <w:rsid w:val="377A49A5"/>
    <w:rsid w:val="377CC823"/>
    <w:rsid w:val="377DCD18"/>
    <w:rsid w:val="37873F77"/>
    <w:rsid w:val="37891490"/>
    <w:rsid w:val="3789D5F8"/>
    <w:rsid w:val="37908504"/>
    <w:rsid w:val="37984F71"/>
    <w:rsid w:val="37A1A338"/>
    <w:rsid w:val="37AC3D1E"/>
    <w:rsid w:val="37B4A898"/>
    <w:rsid w:val="37B62DF0"/>
    <w:rsid w:val="37B6DA9B"/>
    <w:rsid w:val="37D377AA"/>
    <w:rsid w:val="37E6FC74"/>
    <w:rsid w:val="37EDD0DA"/>
    <w:rsid w:val="37F265AD"/>
    <w:rsid w:val="380A4D7F"/>
    <w:rsid w:val="38103967"/>
    <w:rsid w:val="3816DC0F"/>
    <w:rsid w:val="382052CA"/>
    <w:rsid w:val="382D2F49"/>
    <w:rsid w:val="3839A468"/>
    <w:rsid w:val="383D0864"/>
    <w:rsid w:val="3842BE5F"/>
    <w:rsid w:val="384A13EE"/>
    <w:rsid w:val="3856F45B"/>
    <w:rsid w:val="38598FFB"/>
    <w:rsid w:val="3861266C"/>
    <w:rsid w:val="3863F3A4"/>
    <w:rsid w:val="38688E79"/>
    <w:rsid w:val="386CBFE3"/>
    <w:rsid w:val="3877D6A1"/>
    <w:rsid w:val="38783367"/>
    <w:rsid w:val="3880D063"/>
    <w:rsid w:val="3881A25D"/>
    <w:rsid w:val="388ED198"/>
    <w:rsid w:val="3892B140"/>
    <w:rsid w:val="389688E1"/>
    <w:rsid w:val="38ADA53F"/>
    <w:rsid w:val="38B2EA00"/>
    <w:rsid w:val="38B4F635"/>
    <w:rsid w:val="38BD0DC9"/>
    <w:rsid w:val="38CAF735"/>
    <w:rsid w:val="38CBEABE"/>
    <w:rsid w:val="38D01BB3"/>
    <w:rsid w:val="38EA8CE5"/>
    <w:rsid w:val="390071B8"/>
    <w:rsid w:val="390A0F36"/>
    <w:rsid w:val="391236A8"/>
    <w:rsid w:val="3916405F"/>
    <w:rsid w:val="39183EE1"/>
    <w:rsid w:val="391E0264"/>
    <w:rsid w:val="3920AE2B"/>
    <w:rsid w:val="39213F55"/>
    <w:rsid w:val="39316DE7"/>
    <w:rsid w:val="3931D063"/>
    <w:rsid w:val="3937B013"/>
    <w:rsid w:val="393EB617"/>
    <w:rsid w:val="393EE31A"/>
    <w:rsid w:val="3948CDB1"/>
    <w:rsid w:val="3948EA9A"/>
    <w:rsid w:val="395110AC"/>
    <w:rsid w:val="3954823E"/>
    <w:rsid w:val="396803A3"/>
    <w:rsid w:val="3969A156"/>
    <w:rsid w:val="396A5165"/>
    <w:rsid w:val="396D8F8D"/>
    <w:rsid w:val="3972AD21"/>
    <w:rsid w:val="397A4488"/>
    <w:rsid w:val="3983F90B"/>
    <w:rsid w:val="39875D08"/>
    <w:rsid w:val="398CBCE3"/>
    <w:rsid w:val="398DCF52"/>
    <w:rsid w:val="3990E92D"/>
    <w:rsid w:val="39969DB0"/>
    <w:rsid w:val="399900D5"/>
    <w:rsid w:val="399D63E9"/>
    <w:rsid w:val="399F889E"/>
    <w:rsid w:val="399FF7B4"/>
    <w:rsid w:val="39B588B1"/>
    <w:rsid w:val="39BF1FA6"/>
    <w:rsid w:val="39C329DB"/>
    <w:rsid w:val="39C54495"/>
    <w:rsid w:val="39D98D4D"/>
    <w:rsid w:val="39DCD088"/>
    <w:rsid w:val="39EE63BA"/>
    <w:rsid w:val="39F4AD91"/>
    <w:rsid w:val="3A0B880B"/>
    <w:rsid w:val="3A0BF367"/>
    <w:rsid w:val="3A12133E"/>
    <w:rsid w:val="3A12C4A2"/>
    <w:rsid w:val="3A299623"/>
    <w:rsid w:val="3A309870"/>
    <w:rsid w:val="3A403FB0"/>
    <w:rsid w:val="3A4078CD"/>
    <w:rsid w:val="3A409A83"/>
    <w:rsid w:val="3A504036"/>
    <w:rsid w:val="3A54FADB"/>
    <w:rsid w:val="3A5A4D5B"/>
    <w:rsid w:val="3A5A6CB4"/>
    <w:rsid w:val="3A5D9219"/>
    <w:rsid w:val="3A629DFD"/>
    <w:rsid w:val="3A694DD8"/>
    <w:rsid w:val="3A6A66DB"/>
    <w:rsid w:val="3A6DEF1F"/>
    <w:rsid w:val="3A76BD54"/>
    <w:rsid w:val="3A8248EA"/>
    <w:rsid w:val="3A8562DC"/>
    <w:rsid w:val="3A922F34"/>
    <w:rsid w:val="3A9A0DC4"/>
    <w:rsid w:val="3A9A47A9"/>
    <w:rsid w:val="3AA26292"/>
    <w:rsid w:val="3AA48FF4"/>
    <w:rsid w:val="3AA686CE"/>
    <w:rsid w:val="3AAA4B84"/>
    <w:rsid w:val="3AB0D260"/>
    <w:rsid w:val="3ABB03EB"/>
    <w:rsid w:val="3ABB120B"/>
    <w:rsid w:val="3ABB37F8"/>
    <w:rsid w:val="3ABCB3A9"/>
    <w:rsid w:val="3ABD0FB6"/>
    <w:rsid w:val="3ABF7CCA"/>
    <w:rsid w:val="3ACB90DC"/>
    <w:rsid w:val="3ACBBE29"/>
    <w:rsid w:val="3AD1B9BC"/>
    <w:rsid w:val="3AD45289"/>
    <w:rsid w:val="3AD71E07"/>
    <w:rsid w:val="3AD83F1C"/>
    <w:rsid w:val="3AD9E03B"/>
    <w:rsid w:val="3ADA9609"/>
    <w:rsid w:val="3ADC8FAD"/>
    <w:rsid w:val="3AE641B1"/>
    <w:rsid w:val="3AE68CA2"/>
    <w:rsid w:val="3AE78EF9"/>
    <w:rsid w:val="3AEBC013"/>
    <w:rsid w:val="3AED8E75"/>
    <w:rsid w:val="3AF80D54"/>
    <w:rsid w:val="3AFA7496"/>
    <w:rsid w:val="3AFC563C"/>
    <w:rsid w:val="3AFD7D70"/>
    <w:rsid w:val="3B047470"/>
    <w:rsid w:val="3B071AC1"/>
    <w:rsid w:val="3B0D5781"/>
    <w:rsid w:val="3B114248"/>
    <w:rsid w:val="3B1DDCCA"/>
    <w:rsid w:val="3B1E9D36"/>
    <w:rsid w:val="3B232D53"/>
    <w:rsid w:val="3B286305"/>
    <w:rsid w:val="3B29DBDF"/>
    <w:rsid w:val="3B3E3333"/>
    <w:rsid w:val="3B3F81D3"/>
    <w:rsid w:val="3B40B8B2"/>
    <w:rsid w:val="3B410AAA"/>
    <w:rsid w:val="3B41AFC8"/>
    <w:rsid w:val="3B45A138"/>
    <w:rsid w:val="3B45BA73"/>
    <w:rsid w:val="3B46B872"/>
    <w:rsid w:val="3B52EE65"/>
    <w:rsid w:val="3B5A0EBE"/>
    <w:rsid w:val="3B8034CA"/>
    <w:rsid w:val="3B831BF1"/>
    <w:rsid w:val="3B92A786"/>
    <w:rsid w:val="3BA2B7A3"/>
    <w:rsid w:val="3BA674F2"/>
    <w:rsid w:val="3BAD3483"/>
    <w:rsid w:val="3BB4020E"/>
    <w:rsid w:val="3BB53D44"/>
    <w:rsid w:val="3BB778E2"/>
    <w:rsid w:val="3BBE7876"/>
    <w:rsid w:val="3BBEA2A0"/>
    <w:rsid w:val="3BC405BE"/>
    <w:rsid w:val="3BC56684"/>
    <w:rsid w:val="3BCFD410"/>
    <w:rsid w:val="3BD2A259"/>
    <w:rsid w:val="3BD7CEB1"/>
    <w:rsid w:val="3BD9E763"/>
    <w:rsid w:val="3BDDE7B9"/>
    <w:rsid w:val="3BF17EAE"/>
    <w:rsid w:val="3BF2FDDC"/>
    <w:rsid w:val="3BF834FC"/>
    <w:rsid w:val="3BF8A273"/>
    <w:rsid w:val="3BFC714B"/>
    <w:rsid w:val="3BFCEBDA"/>
    <w:rsid w:val="3C03981C"/>
    <w:rsid w:val="3C0B77C9"/>
    <w:rsid w:val="3C0BF07A"/>
    <w:rsid w:val="3C1C1BCB"/>
    <w:rsid w:val="3C1CA677"/>
    <w:rsid w:val="3C234C41"/>
    <w:rsid w:val="3C274353"/>
    <w:rsid w:val="3C3EFD1F"/>
    <w:rsid w:val="3C49254A"/>
    <w:rsid w:val="3C527B08"/>
    <w:rsid w:val="3C542AA5"/>
    <w:rsid w:val="3C57B7A0"/>
    <w:rsid w:val="3C58FF5B"/>
    <w:rsid w:val="3C632C02"/>
    <w:rsid w:val="3C63F3D0"/>
    <w:rsid w:val="3C66FA0E"/>
    <w:rsid w:val="3C6AC673"/>
    <w:rsid w:val="3C79BD0F"/>
    <w:rsid w:val="3C801211"/>
    <w:rsid w:val="3C84A1D2"/>
    <w:rsid w:val="3C8BBE59"/>
    <w:rsid w:val="3C8D2840"/>
    <w:rsid w:val="3C8DAC24"/>
    <w:rsid w:val="3C8E4A78"/>
    <w:rsid w:val="3C8ECE0E"/>
    <w:rsid w:val="3C91EF73"/>
    <w:rsid w:val="3C93A5FF"/>
    <w:rsid w:val="3C984704"/>
    <w:rsid w:val="3C9FFF30"/>
    <w:rsid w:val="3CAD83CB"/>
    <w:rsid w:val="3CAFBA7A"/>
    <w:rsid w:val="3CB0F6D7"/>
    <w:rsid w:val="3CB74480"/>
    <w:rsid w:val="3CBC7AB7"/>
    <w:rsid w:val="3CBDA2B6"/>
    <w:rsid w:val="3CC271FE"/>
    <w:rsid w:val="3CC3C492"/>
    <w:rsid w:val="3CD6A1E4"/>
    <w:rsid w:val="3CD903F9"/>
    <w:rsid w:val="3CD95A6D"/>
    <w:rsid w:val="3CDEE663"/>
    <w:rsid w:val="3CE0CE5A"/>
    <w:rsid w:val="3CE588C3"/>
    <w:rsid w:val="3CEB8D0D"/>
    <w:rsid w:val="3CF63FB3"/>
    <w:rsid w:val="3CFC4215"/>
    <w:rsid w:val="3CFD348E"/>
    <w:rsid w:val="3CFE05BA"/>
    <w:rsid w:val="3D05BBF2"/>
    <w:rsid w:val="3D1048F0"/>
    <w:rsid w:val="3D122C92"/>
    <w:rsid w:val="3D1D8CC5"/>
    <w:rsid w:val="3D1EEC52"/>
    <w:rsid w:val="3D2562E7"/>
    <w:rsid w:val="3D2CB228"/>
    <w:rsid w:val="3D2FC341"/>
    <w:rsid w:val="3D3111C6"/>
    <w:rsid w:val="3D343D2D"/>
    <w:rsid w:val="3D34CA1D"/>
    <w:rsid w:val="3D389A63"/>
    <w:rsid w:val="3D40CA5B"/>
    <w:rsid w:val="3D440CF9"/>
    <w:rsid w:val="3D4981E5"/>
    <w:rsid w:val="3D4A1451"/>
    <w:rsid w:val="3D4F5AAF"/>
    <w:rsid w:val="3D525B51"/>
    <w:rsid w:val="3D5446DC"/>
    <w:rsid w:val="3D56F3D4"/>
    <w:rsid w:val="3D58F699"/>
    <w:rsid w:val="3D7492FF"/>
    <w:rsid w:val="3D758292"/>
    <w:rsid w:val="3D81BBF8"/>
    <w:rsid w:val="3D878164"/>
    <w:rsid w:val="3D89F22D"/>
    <w:rsid w:val="3D972242"/>
    <w:rsid w:val="3D972F1F"/>
    <w:rsid w:val="3DA0165F"/>
    <w:rsid w:val="3DA236A6"/>
    <w:rsid w:val="3DA39E1E"/>
    <w:rsid w:val="3DA6D68E"/>
    <w:rsid w:val="3DAD1E40"/>
    <w:rsid w:val="3DBEB369"/>
    <w:rsid w:val="3DC6B83A"/>
    <w:rsid w:val="3DC7FAF4"/>
    <w:rsid w:val="3DCF444F"/>
    <w:rsid w:val="3DCFE365"/>
    <w:rsid w:val="3DD08E09"/>
    <w:rsid w:val="3DD3BC90"/>
    <w:rsid w:val="3DD5A87A"/>
    <w:rsid w:val="3DDD7B19"/>
    <w:rsid w:val="3DDE0B72"/>
    <w:rsid w:val="3DE6249B"/>
    <w:rsid w:val="3DEFAAF4"/>
    <w:rsid w:val="3DF6A8B6"/>
    <w:rsid w:val="3DF8FDF5"/>
    <w:rsid w:val="3DFA2BB5"/>
    <w:rsid w:val="3DFFE71C"/>
    <w:rsid w:val="3E05A8D3"/>
    <w:rsid w:val="3E0659D3"/>
    <w:rsid w:val="3E085E5F"/>
    <w:rsid w:val="3E1479CA"/>
    <w:rsid w:val="3E1C110B"/>
    <w:rsid w:val="3E1E2AC7"/>
    <w:rsid w:val="3E262F73"/>
    <w:rsid w:val="3E26E2AF"/>
    <w:rsid w:val="3E30458E"/>
    <w:rsid w:val="3E35071A"/>
    <w:rsid w:val="3E38CBC8"/>
    <w:rsid w:val="3E395E6B"/>
    <w:rsid w:val="3E3A9135"/>
    <w:rsid w:val="3E4835E2"/>
    <w:rsid w:val="3E4BDED3"/>
    <w:rsid w:val="3E4E908A"/>
    <w:rsid w:val="3E4F4659"/>
    <w:rsid w:val="3E5524F0"/>
    <w:rsid w:val="3E578430"/>
    <w:rsid w:val="3E59854E"/>
    <w:rsid w:val="3E5ADCCF"/>
    <w:rsid w:val="3E6363A0"/>
    <w:rsid w:val="3E649A14"/>
    <w:rsid w:val="3E664ADA"/>
    <w:rsid w:val="3E69697A"/>
    <w:rsid w:val="3E706274"/>
    <w:rsid w:val="3E785874"/>
    <w:rsid w:val="3E7FDE59"/>
    <w:rsid w:val="3E84334F"/>
    <w:rsid w:val="3E93E8AD"/>
    <w:rsid w:val="3E9BABDF"/>
    <w:rsid w:val="3EA44C45"/>
    <w:rsid w:val="3EA6C8AB"/>
    <w:rsid w:val="3EA9008F"/>
    <w:rsid w:val="3EB00928"/>
    <w:rsid w:val="3EB562D8"/>
    <w:rsid w:val="3EC10AE2"/>
    <w:rsid w:val="3EC81444"/>
    <w:rsid w:val="3ECBC57C"/>
    <w:rsid w:val="3ED00303"/>
    <w:rsid w:val="3ED83224"/>
    <w:rsid w:val="3EDC0925"/>
    <w:rsid w:val="3EDF1192"/>
    <w:rsid w:val="3EE95D36"/>
    <w:rsid w:val="3EED1866"/>
    <w:rsid w:val="3EEF05AB"/>
    <w:rsid w:val="3EF178BB"/>
    <w:rsid w:val="3EF20202"/>
    <w:rsid w:val="3EF28B05"/>
    <w:rsid w:val="3EF2CB0D"/>
    <w:rsid w:val="3EF30092"/>
    <w:rsid w:val="3EF7866E"/>
    <w:rsid w:val="3EFBA680"/>
    <w:rsid w:val="3F06B9B2"/>
    <w:rsid w:val="3F07055D"/>
    <w:rsid w:val="3F08DE90"/>
    <w:rsid w:val="3F1E9FAF"/>
    <w:rsid w:val="3F2351C5"/>
    <w:rsid w:val="3F28A660"/>
    <w:rsid w:val="3F28E7E6"/>
    <w:rsid w:val="3F29E405"/>
    <w:rsid w:val="3F348C9C"/>
    <w:rsid w:val="3F440881"/>
    <w:rsid w:val="3F4D22C0"/>
    <w:rsid w:val="3F500B8F"/>
    <w:rsid w:val="3F5C2326"/>
    <w:rsid w:val="3F5D980A"/>
    <w:rsid w:val="3F6216FE"/>
    <w:rsid w:val="3F65E987"/>
    <w:rsid w:val="3F68901A"/>
    <w:rsid w:val="3F6D9695"/>
    <w:rsid w:val="3F700F69"/>
    <w:rsid w:val="3F7950BA"/>
    <w:rsid w:val="3F8CC881"/>
    <w:rsid w:val="3F94FC41"/>
    <w:rsid w:val="3F980DDF"/>
    <w:rsid w:val="3F9D15EE"/>
    <w:rsid w:val="3F9E86B6"/>
    <w:rsid w:val="3FA1CFBD"/>
    <w:rsid w:val="3FAB0286"/>
    <w:rsid w:val="3FAC48D7"/>
    <w:rsid w:val="3FAE249E"/>
    <w:rsid w:val="3FB01CDC"/>
    <w:rsid w:val="3FB3F25B"/>
    <w:rsid w:val="3FB63E4B"/>
    <w:rsid w:val="3FBB6BB5"/>
    <w:rsid w:val="3FC1FFD4"/>
    <w:rsid w:val="3FC5D1AB"/>
    <w:rsid w:val="3FC7B8F7"/>
    <w:rsid w:val="3FCBB148"/>
    <w:rsid w:val="3FCD75B8"/>
    <w:rsid w:val="3FD74667"/>
    <w:rsid w:val="3FD9DE2D"/>
    <w:rsid w:val="3FE2FA74"/>
    <w:rsid w:val="3FE4A479"/>
    <w:rsid w:val="3FE75612"/>
    <w:rsid w:val="3FE9B249"/>
    <w:rsid w:val="3FEFA073"/>
    <w:rsid w:val="3FF0D6EA"/>
    <w:rsid w:val="3FF5624A"/>
    <w:rsid w:val="3FFB472A"/>
    <w:rsid w:val="3FFE8982"/>
    <w:rsid w:val="4001D414"/>
    <w:rsid w:val="400439EC"/>
    <w:rsid w:val="400FA1DF"/>
    <w:rsid w:val="401222D8"/>
    <w:rsid w:val="4016FB82"/>
    <w:rsid w:val="401FB7FF"/>
    <w:rsid w:val="4022B8E5"/>
    <w:rsid w:val="40306EEB"/>
    <w:rsid w:val="403A54AF"/>
    <w:rsid w:val="4042677F"/>
    <w:rsid w:val="40459E74"/>
    <w:rsid w:val="4045D2E7"/>
    <w:rsid w:val="4047A245"/>
    <w:rsid w:val="40493E9C"/>
    <w:rsid w:val="40512180"/>
    <w:rsid w:val="4051A733"/>
    <w:rsid w:val="4054B813"/>
    <w:rsid w:val="405ACAA9"/>
    <w:rsid w:val="405C4EF0"/>
    <w:rsid w:val="4068C218"/>
    <w:rsid w:val="406CEFAF"/>
    <w:rsid w:val="407251FE"/>
    <w:rsid w:val="4075A793"/>
    <w:rsid w:val="407B7AA7"/>
    <w:rsid w:val="4081EDC6"/>
    <w:rsid w:val="40876BDE"/>
    <w:rsid w:val="408A250E"/>
    <w:rsid w:val="408DE412"/>
    <w:rsid w:val="4095D25E"/>
    <w:rsid w:val="40AA556C"/>
    <w:rsid w:val="40ADBDEE"/>
    <w:rsid w:val="40AE7AA6"/>
    <w:rsid w:val="40B08C7A"/>
    <w:rsid w:val="40B35675"/>
    <w:rsid w:val="40B40E6D"/>
    <w:rsid w:val="40BF42A6"/>
    <w:rsid w:val="40D85141"/>
    <w:rsid w:val="40DE04A2"/>
    <w:rsid w:val="40EF43BD"/>
    <w:rsid w:val="40F4291C"/>
    <w:rsid w:val="40FF66E7"/>
    <w:rsid w:val="41074041"/>
    <w:rsid w:val="410BA4CF"/>
    <w:rsid w:val="4111AC2B"/>
    <w:rsid w:val="411B4E87"/>
    <w:rsid w:val="4122A4C2"/>
    <w:rsid w:val="41278AE2"/>
    <w:rsid w:val="4130FB1E"/>
    <w:rsid w:val="4131A6B2"/>
    <w:rsid w:val="4138E64F"/>
    <w:rsid w:val="413CFB54"/>
    <w:rsid w:val="413D5434"/>
    <w:rsid w:val="41520EAC"/>
    <w:rsid w:val="41596BA5"/>
    <w:rsid w:val="416A54CB"/>
    <w:rsid w:val="416D2C20"/>
    <w:rsid w:val="416E1E3E"/>
    <w:rsid w:val="416FDDFA"/>
    <w:rsid w:val="4171289F"/>
    <w:rsid w:val="41759189"/>
    <w:rsid w:val="4186D029"/>
    <w:rsid w:val="418A5CCA"/>
    <w:rsid w:val="418B14CE"/>
    <w:rsid w:val="41935930"/>
    <w:rsid w:val="41A7BB35"/>
    <w:rsid w:val="41AAF131"/>
    <w:rsid w:val="41AF11C8"/>
    <w:rsid w:val="41B51A82"/>
    <w:rsid w:val="41B965E3"/>
    <w:rsid w:val="41C1C439"/>
    <w:rsid w:val="41C8320A"/>
    <w:rsid w:val="41D15DEA"/>
    <w:rsid w:val="41EB8334"/>
    <w:rsid w:val="41ECC0F2"/>
    <w:rsid w:val="41F6DD03"/>
    <w:rsid w:val="4202D579"/>
    <w:rsid w:val="4202EF6D"/>
    <w:rsid w:val="4205F560"/>
    <w:rsid w:val="420A64FE"/>
    <w:rsid w:val="420F065F"/>
    <w:rsid w:val="4229B353"/>
    <w:rsid w:val="423736C5"/>
    <w:rsid w:val="423962E9"/>
    <w:rsid w:val="4246FE12"/>
    <w:rsid w:val="424B08EC"/>
    <w:rsid w:val="425785B6"/>
    <w:rsid w:val="42590EC3"/>
    <w:rsid w:val="426136A6"/>
    <w:rsid w:val="426184C7"/>
    <w:rsid w:val="42667F29"/>
    <w:rsid w:val="426BE5A0"/>
    <w:rsid w:val="42761322"/>
    <w:rsid w:val="4277D9FA"/>
    <w:rsid w:val="4282BBEC"/>
    <w:rsid w:val="4284474B"/>
    <w:rsid w:val="428E87CE"/>
    <w:rsid w:val="429304C2"/>
    <w:rsid w:val="429A295D"/>
    <w:rsid w:val="429F0D91"/>
    <w:rsid w:val="42A48C5E"/>
    <w:rsid w:val="42A6C88C"/>
    <w:rsid w:val="42B035C6"/>
    <w:rsid w:val="42B2B964"/>
    <w:rsid w:val="42B8FE46"/>
    <w:rsid w:val="42BB72EE"/>
    <w:rsid w:val="42BFD3A4"/>
    <w:rsid w:val="42C37BDD"/>
    <w:rsid w:val="42CB77EF"/>
    <w:rsid w:val="42CCC107"/>
    <w:rsid w:val="42CF3D91"/>
    <w:rsid w:val="42DCAFE4"/>
    <w:rsid w:val="42E6641A"/>
    <w:rsid w:val="42E7CF2D"/>
    <w:rsid w:val="42E8F30C"/>
    <w:rsid w:val="42EB801E"/>
    <w:rsid w:val="43026F27"/>
    <w:rsid w:val="430D02A2"/>
    <w:rsid w:val="430FEF8E"/>
    <w:rsid w:val="4310202E"/>
    <w:rsid w:val="4310839C"/>
    <w:rsid w:val="4313BF06"/>
    <w:rsid w:val="431C912F"/>
    <w:rsid w:val="4327008B"/>
    <w:rsid w:val="432F2991"/>
    <w:rsid w:val="432F877A"/>
    <w:rsid w:val="4336DC47"/>
    <w:rsid w:val="43396865"/>
    <w:rsid w:val="4339C59A"/>
    <w:rsid w:val="4339D62D"/>
    <w:rsid w:val="43404E3D"/>
    <w:rsid w:val="43438B96"/>
    <w:rsid w:val="434E6F1C"/>
    <w:rsid w:val="4351987E"/>
    <w:rsid w:val="435514BC"/>
    <w:rsid w:val="435652FC"/>
    <w:rsid w:val="4367CCB1"/>
    <w:rsid w:val="43743882"/>
    <w:rsid w:val="4375922C"/>
    <w:rsid w:val="437E36C6"/>
    <w:rsid w:val="43851988"/>
    <w:rsid w:val="43887D95"/>
    <w:rsid w:val="4397C2FB"/>
    <w:rsid w:val="439B54CD"/>
    <w:rsid w:val="439B66D8"/>
    <w:rsid w:val="43A5C480"/>
    <w:rsid w:val="43AA0DF0"/>
    <w:rsid w:val="43ABF6F0"/>
    <w:rsid w:val="43B597FE"/>
    <w:rsid w:val="43B75B59"/>
    <w:rsid w:val="43B7F4B2"/>
    <w:rsid w:val="43BE1F88"/>
    <w:rsid w:val="43C427F8"/>
    <w:rsid w:val="43D07869"/>
    <w:rsid w:val="43D7B1D1"/>
    <w:rsid w:val="43D7CDB7"/>
    <w:rsid w:val="43D8B9F0"/>
    <w:rsid w:val="43D91912"/>
    <w:rsid w:val="43DC566B"/>
    <w:rsid w:val="43EA01AF"/>
    <w:rsid w:val="43EEA06B"/>
    <w:rsid w:val="43F7106D"/>
    <w:rsid w:val="43FE6A10"/>
    <w:rsid w:val="4405A52B"/>
    <w:rsid w:val="44065915"/>
    <w:rsid w:val="44081920"/>
    <w:rsid w:val="440CD33F"/>
    <w:rsid w:val="440D2F0C"/>
    <w:rsid w:val="44167A45"/>
    <w:rsid w:val="4417AB7A"/>
    <w:rsid w:val="441B2A59"/>
    <w:rsid w:val="441B9B9F"/>
    <w:rsid w:val="4425FF98"/>
    <w:rsid w:val="442829CF"/>
    <w:rsid w:val="44293E74"/>
    <w:rsid w:val="44372907"/>
    <w:rsid w:val="443934AC"/>
    <w:rsid w:val="44426242"/>
    <w:rsid w:val="44431538"/>
    <w:rsid w:val="444B8C8B"/>
    <w:rsid w:val="444E974E"/>
    <w:rsid w:val="445B0EA5"/>
    <w:rsid w:val="44610553"/>
    <w:rsid w:val="4465A628"/>
    <w:rsid w:val="446F2574"/>
    <w:rsid w:val="44739FB7"/>
    <w:rsid w:val="44825639"/>
    <w:rsid w:val="4487FE1D"/>
    <w:rsid w:val="44888BFB"/>
    <w:rsid w:val="4488A8E4"/>
    <w:rsid w:val="4492A395"/>
    <w:rsid w:val="44948C39"/>
    <w:rsid w:val="44970AE4"/>
    <w:rsid w:val="44979C06"/>
    <w:rsid w:val="449FEDF0"/>
    <w:rsid w:val="44A56D28"/>
    <w:rsid w:val="44AD1D75"/>
    <w:rsid w:val="44B54BA1"/>
    <w:rsid w:val="44BD4D4E"/>
    <w:rsid w:val="44CEB9C4"/>
    <w:rsid w:val="44D0C085"/>
    <w:rsid w:val="44E99D2D"/>
    <w:rsid w:val="44F0157A"/>
    <w:rsid w:val="44F32922"/>
    <w:rsid w:val="44F93777"/>
    <w:rsid w:val="44F97BEC"/>
    <w:rsid w:val="45013A6F"/>
    <w:rsid w:val="450689C3"/>
    <w:rsid w:val="450AA8D6"/>
    <w:rsid w:val="450B1992"/>
    <w:rsid w:val="450E727A"/>
    <w:rsid w:val="45151CF9"/>
    <w:rsid w:val="4515CF03"/>
    <w:rsid w:val="45255FE1"/>
    <w:rsid w:val="45356289"/>
    <w:rsid w:val="453B7E02"/>
    <w:rsid w:val="454A6BC9"/>
    <w:rsid w:val="454E2C75"/>
    <w:rsid w:val="45525B55"/>
    <w:rsid w:val="4556A6D3"/>
    <w:rsid w:val="45588F74"/>
    <w:rsid w:val="455FD786"/>
    <w:rsid w:val="4561CC89"/>
    <w:rsid w:val="4563EFDF"/>
    <w:rsid w:val="456AF2CA"/>
    <w:rsid w:val="456C48CA"/>
    <w:rsid w:val="456F8206"/>
    <w:rsid w:val="4574298E"/>
    <w:rsid w:val="4578F896"/>
    <w:rsid w:val="4580EB59"/>
    <w:rsid w:val="45A35684"/>
    <w:rsid w:val="45A84AE0"/>
    <w:rsid w:val="45AD4020"/>
    <w:rsid w:val="45B0D40E"/>
    <w:rsid w:val="45B251A4"/>
    <w:rsid w:val="45B2C8FB"/>
    <w:rsid w:val="45BBEECB"/>
    <w:rsid w:val="45BDC691"/>
    <w:rsid w:val="45C1CC39"/>
    <w:rsid w:val="45C1F95C"/>
    <w:rsid w:val="45C5F1FE"/>
    <w:rsid w:val="45C7C52D"/>
    <w:rsid w:val="45E37C47"/>
    <w:rsid w:val="45E39AAF"/>
    <w:rsid w:val="45EAA860"/>
    <w:rsid w:val="45F519C6"/>
    <w:rsid w:val="45FD44F3"/>
    <w:rsid w:val="46006A35"/>
    <w:rsid w:val="460C5772"/>
    <w:rsid w:val="460FBCEE"/>
    <w:rsid w:val="462267CF"/>
    <w:rsid w:val="4628D4E3"/>
    <w:rsid w:val="462986A3"/>
    <w:rsid w:val="46306C77"/>
    <w:rsid w:val="463FF552"/>
    <w:rsid w:val="464C8FAC"/>
    <w:rsid w:val="46507F30"/>
    <w:rsid w:val="4652A384"/>
    <w:rsid w:val="46600BBD"/>
    <w:rsid w:val="4663001A"/>
    <w:rsid w:val="4663DDAA"/>
    <w:rsid w:val="466442BC"/>
    <w:rsid w:val="46729565"/>
    <w:rsid w:val="4675F963"/>
    <w:rsid w:val="46773C2B"/>
    <w:rsid w:val="467A509D"/>
    <w:rsid w:val="467C9565"/>
    <w:rsid w:val="467D3F8E"/>
    <w:rsid w:val="467D7DAC"/>
    <w:rsid w:val="4687DEAC"/>
    <w:rsid w:val="468B088A"/>
    <w:rsid w:val="4690720C"/>
    <w:rsid w:val="4691B2F1"/>
    <w:rsid w:val="46969CA8"/>
    <w:rsid w:val="4697B193"/>
    <w:rsid w:val="46A57412"/>
    <w:rsid w:val="46A84579"/>
    <w:rsid w:val="46A9956A"/>
    <w:rsid w:val="46AC1B8E"/>
    <w:rsid w:val="46B4F42D"/>
    <w:rsid w:val="46B6675F"/>
    <w:rsid w:val="46BEBE7B"/>
    <w:rsid w:val="46CD79F6"/>
    <w:rsid w:val="46CF54AB"/>
    <w:rsid w:val="46CFC1AD"/>
    <w:rsid w:val="46D6C2AD"/>
    <w:rsid w:val="46ED98DE"/>
    <w:rsid w:val="46F37D51"/>
    <w:rsid w:val="46F6682D"/>
    <w:rsid w:val="470057CD"/>
    <w:rsid w:val="4701F20D"/>
    <w:rsid w:val="4704D5F3"/>
    <w:rsid w:val="47080D7E"/>
    <w:rsid w:val="470C76F5"/>
    <w:rsid w:val="471006B1"/>
    <w:rsid w:val="4712FB0E"/>
    <w:rsid w:val="4717CC07"/>
    <w:rsid w:val="471A089D"/>
    <w:rsid w:val="471A8FE8"/>
    <w:rsid w:val="471B6D1A"/>
    <w:rsid w:val="471DC699"/>
    <w:rsid w:val="4722F3C4"/>
    <w:rsid w:val="47235544"/>
    <w:rsid w:val="47270668"/>
    <w:rsid w:val="472C58D5"/>
    <w:rsid w:val="47432352"/>
    <w:rsid w:val="4744DFFA"/>
    <w:rsid w:val="475186CE"/>
    <w:rsid w:val="4752390E"/>
    <w:rsid w:val="47571FBA"/>
    <w:rsid w:val="475B27F9"/>
    <w:rsid w:val="475B9EAE"/>
    <w:rsid w:val="47608F5B"/>
    <w:rsid w:val="4761A40B"/>
    <w:rsid w:val="4761F8F1"/>
    <w:rsid w:val="47701682"/>
    <w:rsid w:val="4778C176"/>
    <w:rsid w:val="477E5802"/>
    <w:rsid w:val="47853D6C"/>
    <w:rsid w:val="4791996D"/>
    <w:rsid w:val="4794E0AC"/>
    <w:rsid w:val="47AD0E80"/>
    <w:rsid w:val="47B81CF5"/>
    <w:rsid w:val="47BAA2DC"/>
    <w:rsid w:val="47C36E6A"/>
    <w:rsid w:val="47C92FEF"/>
    <w:rsid w:val="47CE51BC"/>
    <w:rsid w:val="47CFE0C7"/>
    <w:rsid w:val="47D2B9E8"/>
    <w:rsid w:val="47DCCFED"/>
    <w:rsid w:val="47DCD078"/>
    <w:rsid w:val="47E600AB"/>
    <w:rsid w:val="47E77A19"/>
    <w:rsid w:val="47F20C85"/>
    <w:rsid w:val="47F7AD3E"/>
    <w:rsid w:val="47FA739F"/>
    <w:rsid w:val="47FEBF09"/>
    <w:rsid w:val="48013F6E"/>
    <w:rsid w:val="4804D4ED"/>
    <w:rsid w:val="480CCB75"/>
    <w:rsid w:val="481A3917"/>
    <w:rsid w:val="48203613"/>
    <w:rsid w:val="4830FFA4"/>
    <w:rsid w:val="483559B2"/>
    <w:rsid w:val="483B2F9A"/>
    <w:rsid w:val="483B80D0"/>
    <w:rsid w:val="48483F97"/>
    <w:rsid w:val="484C189E"/>
    <w:rsid w:val="48509AB4"/>
    <w:rsid w:val="48511265"/>
    <w:rsid w:val="4852C980"/>
    <w:rsid w:val="48647995"/>
    <w:rsid w:val="486634DE"/>
    <w:rsid w:val="48665DF4"/>
    <w:rsid w:val="486D3FF5"/>
    <w:rsid w:val="4877E16B"/>
    <w:rsid w:val="487A1DD0"/>
    <w:rsid w:val="487CBF94"/>
    <w:rsid w:val="488E9A3D"/>
    <w:rsid w:val="48976180"/>
    <w:rsid w:val="48A03161"/>
    <w:rsid w:val="48A2750F"/>
    <w:rsid w:val="48A3E98C"/>
    <w:rsid w:val="48A4FBD6"/>
    <w:rsid w:val="48A97C2D"/>
    <w:rsid w:val="48ACAF2E"/>
    <w:rsid w:val="48AE88AC"/>
    <w:rsid w:val="48AFBC80"/>
    <w:rsid w:val="48BA2D77"/>
    <w:rsid w:val="48BF8EA5"/>
    <w:rsid w:val="48C986AB"/>
    <w:rsid w:val="48C99379"/>
    <w:rsid w:val="48DAD8E0"/>
    <w:rsid w:val="48DB2526"/>
    <w:rsid w:val="48DB99C3"/>
    <w:rsid w:val="48DE9610"/>
    <w:rsid w:val="48E04191"/>
    <w:rsid w:val="48E056EB"/>
    <w:rsid w:val="48ECB963"/>
    <w:rsid w:val="48EE0064"/>
    <w:rsid w:val="48EE2BFA"/>
    <w:rsid w:val="48EF2BB0"/>
    <w:rsid w:val="490191C4"/>
    <w:rsid w:val="490A3AF7"/>
    <w:rsid w:val="4914365D"/>
    <w:rsid w:val="491D91AE"/>
    <w:rsid w:val="492D3F43"/>
    <w:rsid w:val="492DE87D"/>
    <w:rsid w:val="4937461A"/>
    <w:rsid w:val="493B36D2"/>
    <w:rsid w:val="49428C21"/>
    <w:rsid w:val="4942F1AA"/>
    <w:rsid w:val="494BA94D"/>
    <w:rsid w:val="494BC524"/>
    <w:rsid w:val="494F84DB"/>
    <w:rsid w:val="49588966"/>
    <w:rsid w:val="49650050"/>
    <w:rsid w:val="496E8A49"/>
    <w:rsid w:val="496F22FA"/>
    <w:rsid w:val="497AE6F7"/>
    <w:rsid w:val="498792D2"/>
    <w:rsid w:val="49891F5C"/>
    <w:rsid w:val="49929EEF"/>
    <w:rsid w:val="4997A382"/>
    <w:rsid w:val="49986B78"/>
    <w:rsid w:val="4999A4BD"/>
    <w:rsid w:val="49ABDABA"/>
    <w:rsid w:val="49AE3262"/>
    <w:rsid w:val="49B10DB2"/>
    <w:rsid w:val="49B35320"/>
    <w:rsid w:val="49B4E050"/>
    <w:rsid w:val="49B8881B"/>
    <w:rsid w:val="49C0043F"/>
    <w:rsid w:val="49C6814F"/>
    <w:rsid w:val="49C8F525"/>
    <w:rsid w:val="49CBB85C"/>
    <w:rsid w:val="49D1B078"/>
    <w:rsid w:val="49D9C441"/>
    <w:rsid w:val="49E25DE6"/>
    <w:rsid w:val="49E520B3"/>
    <w:rsid w:val="49E91984"/>
    <w:rsid w:val="49FA8A24"/>
    <w:rsid w:val="4A05DB46"/>
    <w:rsid w:val="4A06696F"/>
    <w:rsid w:val="4A0B2DC9"/>
    <w:rsid w:val="4A0DD30B"/>
    <w:rsid w:val="4A10FAAD"/>
    <w:rsid w:val="4A1D6C44"/>
    <w:rsid w:val="4A203750"/>
    <w:rsid w:val="4A27FDCE"/>
    <w:rsid w:val="4A2F2384"/>
    <w:rsid w:val="4A326798"/>
    <w:rsid w:val="4A38791D"/>
    <w:rsid w:val="4A3ECEB4"/>
    <w:rsid w:val="4A3F21E3"/>
    <w:rsid w:val="4A3FD018"/>
    <w:rsid w:val="4A5023E8"/>
    <w:rsid w:val="4A51D538"/>
    <w:rsid w:val="4A571BDA"/>
    <w:rsid w:val="4A5F996A"/>
    <w:rsid w:val="4A637B31"/>
    <w:rsid w:val="4A66EA60"/>
    <w:rsid w:val="4A6A5F45"/>
    <w:rsid w:val="4A6B02E8"/>
    <w:rsid w:val="4A8BBE74"/>
    <w:rsid w:val="4AA0A862"/>
    <w:rsid w:val="4AA346F4"/>
    <w:rsid w:val="4AA3925E"/>
    <w:rsid w:val="4AA54AF2"/>
    <w:rsid w:val="4AA9B8DE"/>
    <w:rsid w:val="4AC0E8ED"/>
    <w:rsid w:val="4AC0EA7C"/>
    <w:rsid w:val="4AC7D3FC"/>
    <w:rsid w:val="4ACE01C3"/>
    <w:rsid w:val="4ACE31BF"/>
    <w:rsid w:val="4ACE4ED5"/>
    <w:rsid w:val="4AEFF898"/>
    <w:rsid w:val="4AFAA2F1"/>
    <w:rsid w:val="4AFC4606"/>
    <w:rsid w:val="4B120DA3"/>
    <w:rsid w:val="4B1304F7"/>
    <w:rsid w:val="4B3544AB"/>
    <w:rsid w:val="4B422C37"/>
    <w:rsid w:val="4B4498B0"/>
    <w:rsid w:val="4B4C9F89"/>
    <w:rsid w:val="4B4E5077"/>
    <w:rsid w:val="4B5FC1FA"/>
    <w:rsid w:val="4B6432FA"/>
    <w:rsid w:val="4B64BB91"/>
    <w:rsid w:val="4B66ABD2"/>
    <w:rsid w:val="4B6BE57D"/>
    <w:rsid w:val="4B6DE158"/>
    <w:rsid w:val="4B7B616E"/>
    <w:rsid w:val="4B804F47"/>
    <w:rsid w:val="4B80EA71"/>
    <w:rsid w:val="4B8193AE"/>
    <w:rsid w:val="4B881315"/>
    <w:rsid w:val="4B936199"/>
    <w:rsid w:val="4BA0B1A3"/>
    <w:rsid w:val="4BA12D41"/>
    <w:rsid w:val="4BA9E2ED"/>
    <w:rsid w:val="4BAA48BC"/>
    <w:rsid w:val="4BAB665F"/>
    <w:rsid w:val="4BB109C1"/>
    <w:rsid w:val="4BB2C620"/>
    <w:rsid w:val="4BB46056"/>
    <w:rsid w:val="4BBB4639"/>
    <w:rsid w:val="4BC1C27F"/>
    <w:rsid w:val="4BC953FC"/>
    <w:rsid w:val="4BD631AF"/>
    <w:rsid w:val="4BD83A20"/>
    <w:rsid w:val="4BDA997C"/>
    <w:rsid w:val="4BDBA079"/>
    <w:rsid w:val="4BE5D912"/>
    <w:rsid w:val="4BE89B1A"/>
    <w:rsid w:val="4BE9E40F"/>
    <w:rsid w:val="4BEE010B"/>
    <w:rsid w:val="4BF2F2BE"/>
    <w:rsid w:val="4BFA48E4"/>
    <w:rsid w:val="4BFC2854"/>
    <w:rsid w:val="4C01C331"/>
    <w:rsid w:val="4C09188A"/>
    <w:rsid w:val="4C188BBD"/>
    <w:rsid w:val="4C191738"/>
    <w:rsid w:val="4C1A2A04"/>
    <w:rsid w:val="4C1B430D"/>
    <w:rsid w:val="4C1BE31E"/>
    <w:rsid w:val="4C20DB8F"/>
    <w:rsid w:val="4C22EDEB"/>
    <w:rsid w:val="4C249DCC"/>
    <w:rsid w:val="4C25C955"/>
    <w:rsid w:val="4C34A2E7"/>
    <w:rsid w:val="4C3DBA26"/>
    <w:rsid w:val="4C3EA998"/>
    <w:rsid w:val="4C474271"/>
    <w:rsid w:val="4C48F929"/>
    <w:rsid w:val="4C4DEADC"/>
    <w:rsid w:val="4C6D76C5"/>
    <w:rsid w:val="4C710231"/>
    <w:rsid w:val="4C710D05"/>
    <w:rsid w:val="4C7CA9AE"/>
    <w:rsid w:val="4C7E1099"/>
    <w:rsid w:val="4C800CFE"/>
    <w:rsid w:val="4C87D854"/>
    <w:rsid w:val="4C8E67F0"/>
    <w:rsid w:val="4C901ED9"/>
    <w:rsid w:val="4C90D913"/>
    <w:rsid w:val="4C9F1AFF"/>
    <w:rsid w:val="4CA4604C"/>
    <w:rsid w:val="4CA8DE01"/>
    <w:rsid w:val="4CA97656"/>
    <w:rsid w:val="4CA9B065"/>
    <w:rsid w:val="4CB042A5"/>
    <w:rsid w:val="4CB4714B"/>
    <w:rsid w:val="4CC124A6"/>
    <w:rsid w:val="4CC1C81B"/>
    <w:rsid w:val="4CCBCD93"/>
    <w:rsid w:val="4CCCDA31"/>
    <w:rsid w:val="4CCD7FD5"/>
    <w:rsid w:val="4CCDD789"/>
    <w:rsid w:val="4CD2C06A"/>
    <w:rsid w:val="4CD59E3B"/>
    <w:rsid w:val="4CD60BD7"/>
    <w:rsid w:val="4CDB72FE"/>
    <w:rsid w:val="4CE497E7"/>
    <w:rsid w:val="4CEA3587"/>
    <w:rsid w:val="4CF316E2"/>
    <w:rsid w:val="4CF9BF43"/>
    <w:rsid w:val="4CFFAF5A"/>
    <w:rsid w:val="4D08CAD5"/>
    <w:rsid w:val="4D0E0705"/>
    <w:rsid w:val="4D1729D8"/>
    <w:rsid w:val="4D1C583C"/>
    <w:rsid w:val="4D1DAAB7"/>
    <w:rsid w:val="4D221BA9"/>
    <w:rsid w:val="4D26FD3C"/>
    <w:rsid w:val="4D27E16A"/>
    <w:rsid w:val="4D2A8D60"/>
    <w:rsid w:val="4D33E496"/>
    <w:rsid w:val="4D37BC23"/>
    <w:rsid w:val="4D37D98E"/>
    <w:rsid w:val="4D410866"/>
    <w:rsid w:val="4D4200AB"/>
    <w:rsid w:val="4D4C3263"/>
    <w:rsid w:val="4D53675B"/>
    <w:rsid w:val="4D549697"/>
    <w:rsid w:val="4D65E646"/>
    <w:rsid w:val="4D686C58"/>
    <w:rsid w:val="4D6BC38B"/>
    <w:rsid w:val="4D750EB0"/>
    <w:rsid w:val="4D75789C"/>
    <w:rsid w:val="4D77DBFC"/>
    <w:rsid w:val="4D82CBDE"/>
    <w:rsid w:val="4D84C117"/>
    <w:rsid w:val="4D885DD1"/>
    <w:rsid w:val="4D8C3A00"/>
    <w:rsid w:val="4D8F71FB"/>
    <w:rsid w:val="4D91F7BD"/>
    <w:rsid w:val="4D9A76A3"/>
    <w:rsid w:val="4D9DA52E"/>
    <w:rsid w:val="4DA95122"/>
    <w:rsid w:val="4DAB2717"/>
    <w:rsid w:val="4DADCAF6"/>
    <w:rsid w:val="4DADCDFE"/>
    <w:rsid w:val="4DB917AC"/>
    <w:rsid w:val="4DBED6FF"/>
    <w:rsid w:val="4DCC8995"/>
    <w:rsid w:val="4DD55D55"/>
    <w:rsid w:val="4DDA509A"/>
    <w:rsid w:val="4DE394C0"/>
    <w:rsid w:val="4DE4C98A"/>
    <w:rsid w:val="4DE98C89"/>
    <w:rsid w:val="4DEBF304"/>
    <w:rsid w:val="4DED5C15"/>
    <w:rsid w:val="4DFB6787"/>
    <w:rsid w:val="4DFC9B82"/>
    <w:rsid w:val="4DFF1F8C"/>
    <w:rsid w:val="4E05A943"/>
    <w:rsid w:val="4E09B899"/>
    <w:rsid w:val="4E0B00FF"/>
    <w:rsid w:val="4E0E360E"/>
    <w:rsid w:val="4E0E4573"/>
    <w:rsid w:val="4E14D5B1"/>
    <w:rsid w:val="4E18FB32"/>
    <w:rsid w:val="4E1B7E1C"/>
    <w:rsid w:val="4E1BAEFC"/>
    <w:rsid w:val="4E2AF236"/>
    <w:rsid w:val="4E2BF9D6"/>
    <w:rsid w:val="4E2DA78E"/>
    <w:rsid w:val="4E310AF4"/>
    <w:rsid w:val="4E37C94B"/>
    <w:rsid w:val="4E4264CC"/>
    <w:rsid w:val="4E439AD4"/>
    <w:rsid w:val="4E4D9B84"/>
    <w:rsid w:val="4E4EA28F"/>
    <w:rsid w:val="4E4EE15E"/>
    <w:rsid w:val="4E4FAA3C"/>
    <w:rsid w:val="4E52A301"/>
    <w:rsid w:val="4E53E0AA"/>
    <w:rsid w:val="4E54E832"/>
    <w:rsid w:val="4E624A28"/>
    <w:rsid w:val="4E720046"/>
    <w:rsid w:val="4E7A471A"/>
    <w:rsid w:val="4E7ACB70"/>
    <w:rsid w:val="4E8357B3"/>
    <w:rsid w:val="4E8421FC"/>
    <w:rsid w:val="4E85D8F1"/>
    <w:rsid w:val="4E86347A"/>
    <w:rsid w:val="4E90B731"/>
    <w:rsid w:val="4E982CB0"/>
    <w:rsid w:val="4E989312"/>
    <w:rsid w:val="4E98D15B"/>
    <w:rsid w:val="4E9EC893"/>
    <w:rsid w:val="4E9F34FA"/>
    <w:rsid w:val="4E9FCF7E"/>
    <w:rsid w:val="4EA49B36"/>
    <w:rsid w:val="4EA68CF9"/>
    <w:rsid w:val="4EA78E52"/>
    <w:rsid w:val="4EACDD56"/>
    <w:rsid w:val="4EADC253"/>
    <w:rsid w:val="4EB0DDDF"/>
    <w:rsid w:val="4EB425E9"/>
    <w:rsid w:val="4EBCA920"/>
    <w:rsid w:val="4EC01623"/>
    <w:rsid w:val="4EC8F788"/>
    <w:rsid w:val="4ECAB932"/>
    <w:rsid w:val="4EDF99CF"/>
    <w:rsid w:val="4EDFA2D5"/>
    <w:rsid w:val="4EDFFFB2"/>
    <w:rsid w:val="4EE4F8E9"/>
    <w:rsid w:val="4EF9B153"/>
    <w:rsid w:val="4EFF9CE8"/>
    <w:rsid w:val="4F03D6AE"/>
    <w:rsid w:val="4F05C062"/>
    <w:rsid w:val="4F0AAB43"/>
    <w:rsid w:val="4F141F95"/>
    <w:rsid w:val="4F17E5D5"/>
    <w:rsid w:val="4F1A9204"/>
    <w:rsid w:val="4F1BCF32"/>
    <w:rsid w:val="4F21466A"/>
    <w:rsid w:val="4F2D8370"/>
    <w:rsid w:val="4F2F822C"/>
    <w:rsid w:val="4F33D5FF"/>
    <w:rsid w:val="4F3C54FF"/>
    <w:rsid w:val="4F3D386B"/>
    <w:rsid w:val="4F424909"/>
    <w:rsid w:val="4F49C78E"/>
    <w:rsid w:val="4F4C470B"/>
    <w:rsid w:val="4F523E3F"/>
    <w:rsid w:val="4F529DEC"/>
    <w:rsid w:val="4F543B0B"/>
    <w:rsid w:val="4F56929E"/>
    <w:rsid w:val="4F5A99C6"/>
    <w:rsid w:val="4F64BEB7"/>
    <w:rsid w:val="4F6ED885"/>
    <w:rsid w:val="4F6F71E6"/>
    <w:rsid w:val="4F818C47"/>
    <w:rsid w:val="4F892ED7"/>
    <w:rsid w:val="4F937507"/>
    <w:rsid w:val="4F939113"/>
    <w:rsid w:val="4F9BFADF"/>
    <w:rsid w:val="4F9C2DB5"/>
    <w:rsid w:val="4FA2890A"/>
    <w:rsid w:val="4FA3661F"/>
    <w:rsid w:val="4FA7F8EA"/>
    <w:rsid w:val="4FB07DDB"/>
    <w:rsid w:val="4FB61EF7"/>
    <w:rsid w:val="4FBB06A8"/>
    <w:rsid w:val="4FBC5F74"/>
    <w:rsid w:val="4FC54A55"/>
    <w:rsid w:val="4FCA5172"/>
    <w:rsid w:val="4FCDBEEB"/>
    <w:rsid w:val="4FCFEA56"/>
    <w:rsid w:val="4FD16389"/>
    <w:rsid w:val="4FDCF947"/>
    <w:rsid w:val="4FE01825"/>
    <w:rsid w:val="4FE2495B"/>
    <w:rsid w:val="4FE5ECAB"/>
    <w:rsid w:val="4FEDC5A6"/>
    <w:rsid w:val="4FEDF1C0"/>
    <w:rsid w:val="4FF72739"/>
    <w:rsid w:val="4FF7C949"/>
    <w:rsid w:val="4FF893BC"/>
    <w:rsid w:val="4FFACC9B"/>
    <w:rsid w:val="4FFE163F"/>
    <w:rsid w:val="5001EDDB"/>
    <w:rsid w:val="500238C3"/>
    <w:rsid w:val="5006EE03"/>
    <w:rsid w:val="5008C302"/>
    <w:rsid w:val="50148C5F"/>
    <w:rsid w:val="50191AA4"/>
    <w:rsid w:val="501D1A47"/>
    <w:rsid w:val="501F5AE5"/>
    <w:rsid w:val="5027C99F"/>
    <w:rsid w:val="50290B01"/>
    <w:rsid w:val="5045404C"/>
    <w:rsid w:val="5049A71F"/>
    <w:rsid w:val="50504D8F"/>
    <w:rsid w:val="5051EDCA"/>
    <w:rsid w:val="5055C82E"/>
    <w:rsid w:val="505B4743"/>
    <w:rsid w:val="505D0323"/>
    <w:rsid w:val="5062A893"/>
    <w:rsid w:val="50632B4F"/>
    <w:rsid w:val="507C5D36"/>
    <w:rsid w:val="508063DD"/>
    <w:rsid w:val="50936004"/>
    <w:rsid w:val="5097B98C"/>
    <w:rsid w:val="509D2EC5"/>
    <w:rsid w:val="50A313D9"/>
    <w:rsid w:val="50A3F89E"/>
    <w:rsid w:val="50A70825"/>
    <w:rsid w:val="50B08F86"/>
    <w:rsid w:val="50B6A49A"/>
    <w:rsid w:val="50C79B24"/>
    <w:rsid w:val="50CA2968"/>
    <w:rsid w:val="50CAFD26"/>
    <w:rsid w:val="50CB11B0"/>
    <w:rsid w:val="50CE35FA"/>
    <w:rsid w:val="50D06B83"/>
    <w:rsid w:val="50D38632"/>
    <w:rsid w:val="50D545F0"/>
    <w:rsid w:val="50D6C874"/>
    <w:rsid w:val="50DD9B58"/>
    <w:rsid w:val="50E603C0"/>
    <w:rsid w:val="50E9AA8F"/>
    <w:rsid w:val="50F18846"/>
    <w:rsid w:val="50F96077"/>
    <w:rsid w:val="50FB6419"/>
    <w:rsid w:val="50FEEFC1"/>
    <w:rsid w:val="510C01F8"/>
    <w:rsid w:val="510C9213"/>
    <w:rsid w:val="51117EAE"/>
    <w:rsid w:val="51139057"/>
    <w:rsid w:val="51188BEC"/>
    <w:rsid w:val="511ED5B9"/>
    <w:rsid w:val="51249DE5"/>
    <w:rsid w:val="5137E66F"/>
    <w:rsid w:val="513C4DE6"/>
    <w:rsid w:val="514044D4"/>
    <w:rsid w:val="51408001"/>
    <w:rsid w:val="5142160C"/>
    <w:rsid w:val="514C4E3C"/>
    <w:rsid w:val="5150F7EC"/>
    <w:rsid w:val="515C44C4"/>
    <w:rsid w:val="5162B50B"/>
    <w:rsid w:val="51678936"/>
    <w:rsid w:val="5169CF47"/>
    <w:rsid w:val="51727DAA"/>
    <w:rsid w:val="517387A6"/>
    <w:rsid w:val="517D2188"/>
    <w:rsid w:val="518284AB"/>
    <w:rsid w:val="51882EB1"/>
    <w:rsid w:val="518A3535"/>
    <w:rsid w:val="5192043D"/>
    <w:rsid w:val="51965BFD"/>
    <w:rsid w:val="519B3C82"/>
    <w:rsid w:val="519BCA4E"/>
    <w:rsid w:val="519BD056"/>
    <w:rsid w:val="519F2F4C"/>
    <w:rsid w:val="519F4FE3"/>
    <w:rsid w:val="51AAA09A"/>
    <w:rsid w:val="51AB3812"/>
    <w:rsid w:val="51ADA22C"/>
    <w:rsid w:val="51AE35D5"/>
    <w:rsid w:val="51AF0AE9"/>
    <w:rsid w:val="51BC03BE"/>
    <w:rsid w:val="51C16266"/>
    <w:rsid w:val="51C7DFBB"/>
    <w:rsid w:val="51CF9B23"/>
    <w:rsid w:val="51D3207D"/>
    <w:rsid w:val="51DB29AE"/>
    <w:rsid w:val="51DDE359"/>
    <w:rsid w:val="51E20A2B"/>
    <w:rsid w:val="51EAFAB4"/>
    <w:rsid w:val="51F6342D"/>
    <w:rsid w:val="51FD1D3A"/>
    <w:rsid w:val="51FF8025"/>
    <w:rsid w:val="52027CA8"/>
    <w:rsid w:val="520347E4"/>
    <w:rsid w:val="5204D249"/>
    <w:rsid w:val="520790EA"/>
    <w:rsid w:val="520A19E2"/>
    <w:rsid w:val="520DE17E"/>
    <w:rsid w:val="52139C12"/>
    <w:rsid w:val="521695B1"/>
    <w:rsid w:val="52271109"/>
    <w:rsid w:val="522E1A57"/>
    <w:rsid w:val="522F8EAA"/>
    <w:rsid w:val="5238FB6B"/>
    <w:rsid w:val="523A9CD4"/>
    <w:rsid w:val="52547807"/>
    <w:rsid w:val="525BDAEF"/>
    <w:rsid w:val="525F97B0"/>
    <w:rsid w:val="5261CF9B"/>
    <w:rsid w:val="5264AA4C"/>
    <w:rsid w:val="52678CC2"/>
    <w:rsid w:val="52697885"/>
    <w:rsid w:val="526F8935"/>
    <w:rsid w:val="52714552"/>
    <w:rsid w:val="5277F13D"/>
    <w:rsid w:val="527875B0"/>
    <w:rsid w:val="5278FF9A"/>
    <w:rsid w:val="527D3CA3"/>
    <w:rsid w:val="527F9617"/>
    <w:rsid w:val="5280E789"/>
    <w:rsid w:val="528B12B3"/>
    <w:rsid w:val="528C47D2"/>
    <w:rsid w:val="529114D2"/>
    <w:rsid w:val="529A2DC2"/>
    <w:rsid w:val="52A7AC7E"/>
    <w:rsid w:val="52A9A277"/>
    <w:rsid w:val="52AB0223"/>
    <w:rsid w:val="52AF6F6D"/>
    <w:rsid w:val="52B86B79"/>
    <w:rsid w:val="52C06BB8"/>
    <w:rsid w:val="52C2C068"/>
    <w:rsid w:val="52C605B8"/>
    <w:rsid w:val="52D5179B"/>
    <w:rsid w:val="52DC5C4A"/>
    <w:rsid w:val="52EADA7A"/>
    <w:rsid w:val="52F34E40"/>
    <w:rsid w:val="52F66610"/>
    <w:rsid w:val="53065BCC"/>
    <w:rsid w:val="5307FC2F"/>
    <w:rsid w:val="530A9587"/>
    <w:rsid w:val="531764CD"/>
    <w:rsid w:val="531B57F3"/>
    <w:rsid w:val="532C1E40"/>
    <w:rsid w:val="532F2452"/>
    <w:rsid w:val="533FADBD"/>
    <w:rsid w:val="53482B8D"/>
    <w:rsid w:val="534970A8"/>
    <w:rsid w:val="534D6167"/>
    <w:rsid w:val="535B06E2"/>
    <w:rsid w:val="535F3E8C"/>
    <w:rsid w:val="5364CF72"/>
    <w:rsid w:val="536A6F65"/>
    <w:rsid w:val="536C35CD"/>
    <w:rsid w:val="536E187B"/>
    <w:rsid w:val="537892BE"/>
    <w:rsid w:val="537E7E11"/>
    <w:rsid w:val="53897DAB"/>
    <w:rsid w:val="538A9744"/>
    <w:rsid w:val="53965422"/>
    <w:rsid w:val="539859B7"/>
    <w:rsid w:val="539E12B1"/>
    <w:rsid w:val="53A99518"/>
    <w:rsid w:val="53AA8BC8"/>
    <w:rsid w:val="53B8C4E2"/>
    <w:rsid w:val="53C685C8"/>
    <w:rsid w:val="53CB00C6"/>
    <w:rsid w:val="53D50F5C"/>
    <w:rsid w:val="53D5AE11"/>
    <w:rsid w:val="53DDAC85"/>
    <w:rsid w:val="53E2E78E"/>
    <w:rsid w:val="53E50FEF"/>
    <w:rsid w:val="53E8BECB"/>
    <w:rsid w:val="53F2F9BC"/>
    <w:rsid w:val="53FDB409"/>
    <w:rsid w:val="53FEEFF2"/>
    <w:rsid w:val="540BFFD9"/>
    <w:rsid w:val="54194890"/>
    <w:rsid w:val="541EC262"/>
    <w:rsid w:val="541F307F"/>
    <w:rsid w:val="542AC9F7"/>
    <w:rsid w:val="54317F75"/>
    <w:rsid w:val="543304DB"/>
    <w:rsid w:val="54350CD0"/>
    <w:rsid w:val="54355B25"/>
    <w:rsid w:val="5436B8E9"/>
    <w:rsid w:val="543AFD3C"/>
    <w:rsid w:val="5448185D"/>
    <w:rsid w:val="5448A69F"/>
    <w:rsid w:val="544C2703"/>
    <w:rsid w:val="5450322E"/>
    <w:rsid w:val="545A10BD"/>
    <w:rsid w:val="545B71D4"/>
    <w:rsid w:val="545E3E29"/>
    <w:rsid w:val="545E9FBD"/>
    <w:rsid w:val="54648842"/>
    <w:rsid w:val="546651B4"/>
    <w:rsid w:val="546B6689"/>
    <w:rsid w:val="5471F66A"/>
    <w:rsid w:val="548C04BB"/>
    <w:rsid w:val="5498775D"/>
    <w:rsid w:val="5499B76C"/>
    <w:rsid w:val="549A4885"/>
    <w:rsid w:val="54AA8013"/>
    <w:rsid w:val="54AF4F8D"/>
    <w:rsid w:val="54B98300"/>
    <w:rsid w:val="54C0D658"/>
    <w:rsid w:val="54C20616"/>
    <w:rsid w:val="54CBB0D6"/>
    <w:rsid w:val="54CD6641"/>
    <w:rsid w:val="54CF27C5"/>
    <w:rsid w:val="54E68DD8"/>
    <w:rsid w:val="54EB7AF6"/>
    <w:rsid w:val="54FFFEA0"/>
    <w:rsid w:val="550F8272"/>
    <w:rsid w:val="55133055"/>
    <w:rsid w:val="551458B7"/>
    <w:rsid w:val="5514FF07"/>
    <w:rsid w:val="55166476"/>
    <w:rsid w:val="551AAF7A"/>
    <w:rsid w:val="551CF174"/>
    <w:rsid w:val="5528CBE2"/>
    <w:rsid w:val="5529FAD2"/>
    <w:rsid w:val="552AED4F"/>
    <w:rsid w:val="552C83CA"/>
    <w:rsid w:val="552E7C08"/>
    <w:rsid w:val="552FE349"/>
    <w:rsid w:val="553BFC9C"/>
    <w:rsid w:val="554CF881"/>
    <w:rsid w:val="554EE697"/>
    <w:rsid w:val="555135D4"/>
    <w:rsid w:val="5556EA07"/>
    <w:rsid w:val="555BADFB"/>
    <w:rsid w:val="55617D51"/>
    <w:rsid w:val="556E2B0F"/>
    <w:rsid w:val="55702EB2"/>
    <w:rsid w:val="55714706"/>
    <w:rsid w:val="5572ECD5"/>
    <w:rsid w:val="55744C5F"/>
    <w:rsid w:val="557A6363"/>
    <w:rsid w:val="5581F1C2"/>
    <w:rsid w:val="5582623F"/>
    <w:rsid w:val="558A5A1A"/>
    <w:rsid w:val="558F4953"/>
    <w:rsid w:val="5594C057"/>
    <w:rsid w:val="559AF87D"/>
    <w:rsid w:val="55AE0FCB"/>
    <w:rsid w:val="55AE7EDD"/>
    <w:rsid w:val="55B736D9"/>
    <w:rsid w:val="55C318E4"/>
    <w:rsid w:val="55C78162"/>
    <w:rsid w:val="55E2601B"/>
    <w:rsid w:val="55EEC70A"/>
    <w:rsid w:val="55FE31D7"/>
    <w:rsid w:val="5604F06D"/>
    <w:rsid w:val="560D412F"/>
    <w:rsid w:val="560DAAC6"/>
    <w:rsid w:val="5618A0F5"/>
    <w:rsid w:val="56199209"/>
    <w:rsid w:val="561BC48C"/>
    <w:rsid w:val="561C1D05"/>
    <w:rsid w:val="5620E3B5"/>
    <w:rsid w:val="56210C3C"/>
    <w:rsid w:val="5623BD56"/>
    <w:rsid w:val="56240BAC"/>
    <w:rsid w:val="5624962A"/>
    <w:rsid w:val="563A15B1"/>
    <w:rsid w:val="563E7240"/>
    <w:rsid w:val="56445CE3"/>
    <w:rsid w:val="565561ED"/>
    <w:rsid w:val="565BA664"/>
    <w:rsid w:val="5663EF9C"/>
    <w:rsid w:val="5668D677"/>
    <w:rsid w:val="566A00EB"/>
    <w:rsid w:val="566CF221"/>
    <w:rsid w:val="56719FB4"/>
    <w:rsid w:val="5678E000"/>
    <w:rsid w:val="567CE6A7"/>
    <w:rsid w:val="5696335E"/>
    <w:rsid w:val="56A3E385"/>
    <w:rsid w:val="56B0C005"/>
    <w:rsid w:val="56B66E0F"/>
    <w:rsid w:val="56CDF4E4"/>
    <w:rsid w:val="56CFE28A"/>
    <w:rsid w:val="56DA5D73"/>
    <w:rsid w:val="56F080BD"/>
    <w:rsid w:val="56F2188A"/>
    <w:rsid w:val="56F3C07F"/>
    <w:rsid w:val="56F3E392"/>
    <w:rsid w:val="56F9899A"/>
    <w:rsid w:val="56FC7F82"/>
    <w:rsid w:val="5705D820"/>
    <w:rsid w:val="5706C9ED"/>
    <w:rsid w:val="57169EE6"/>
    <w:rsid w:val="5719E019"/>
    <w:rsid w:val="5721FDA0"/>
    <w:rsid w:val="572A740D"/>
    <w:rsid w:val="572A89F3"/>
    <w:rsid w:val="572B65C1"/>
    <w:rsid w:val="5737AD0D"/>
    <w:rsid w:val="573B2CE0"/>
    <w:rsid w:val="574037A4"/>
    <w:rsid w:val="57415917"/>
    <w:rsid w:val="57474371"/>
    <w:rsid w:val="574E482C"/>
    <w:rsid w:val="57559075"/>
    <w:rsid w:val="57570B02"/>
    <w:rsid w:val="575D50AA"/>
    <w:rsid w:val="5769A97E"/>
    <w:rsid w:val="577693EC"/>
    <w:rsid w:val="5776C3A5"/>
    <w:rsid w:val="57782022"/>
    <w:rsid w:val="577B3565"/>
    <w:rsid w:val="578019EC"/>
    <w:rsid w:val="57810E0E"/>
    <w:rsid w:val="57976263"/>
    <w:rsid w:val="57993603"/>
    <w:rsid w:val="57A0E6A6"/>
    <w:rsid w:val="57AEFE99"/>
    <w:rsid w:val="57B0613A"/>
    <w:rsid w:val="57B4AE28"/>
    <w:rsid w:val="57BF01CB"/>
    <w:rsid w:val="57C19D81"/>
    <w:rsid w:val="57C31C31"/>
    <w:rsid w:val="57C6188D"/>
    <w:rsid w:val="57C62EB8"/>
    <w:rsid w:val="57C694A8"/>
    <w:rsid w:val="57C69CB6"/>
    <w:rsid w:val="57C72AD7"/>
    <w:rsid w:val="57D44B3A"/>
    <w:rsid w:val="57DB1111"/>
    <w:rsid w:val="57E16F1B"/>
    <w:rsid w:val="57E4C99F"/>
    <w:rsid w:val="57E7413F"/>
    <w:rsid w:val="57FC9DA1"/>
    <w:rsid w:val="5805B1AC"/>
    <w:rsid w:val="5813E8FF"/>
    <w:rsid w:val="582079A6"/>
    <w:rsid w:val="582EAD3B"/>
    <w:rsid w:val="583EDDD2"/>
    <w:rsid w:val="58405F65"/>
    <w:rsid w:val="58411E24"/>
    <w:rsid w:val="5841CDA8"/>
    <w:rsid w:val="5846DE1F"/>
    <w:rsid w:val="584A6B32"/>
    <w:rsid w:val="584C8ADD"/>
    <w:rsid w:val="5852AEC3"/>
    <w:rsid w:val="5855F1C3"/>
    <w:rsid w:val="58650A2B"/>
    <w:rsid w:val="5869C545"/>
    <w:rsid w:val="5874DB9C"/>
    <w:rsid w:val="58796F28"/>
    <w:rsid w:val="587BA225"/>
    <w:rsid w:val="587C93F6"/>
    <w:rsid w:val="587CA281"/>
    <w:rsid w:val="5885E106"/>
    <w:rsid w:val="588C511E"/>
    <w:rsid w:val="588CD08C"/>
    <w:rsid w:val="588E0DB0"/>
    <w:rsid w:val="588E495C"/>
    <w:rsid w:val="588FBF9A"/>
    <w:rsid w:val="5899B307"/>
    <w:rsid w:val="589BCA38"/>
    <w:rsid w:val="589D6DBA"/>
    <w:rsid w:val="58AAAC2E"/>
    <w:rsid w:val="58AE5030"/>
    <w:rsid w:val="58B56450"/>
    <w:rsid w:val="58BFA132"/>
    <w:rsid w:val="58C40E98"/>
    <w:rsid w:val="58C71E1F"/>
    <w:rsid w:val="58CA36AB"/>
    <w:rsid w:val="58EA1833"/>
    <w:rsid w:val="58EA3D99"/>
    <w:rsid w:val="58EA74AC"/>
    <w:rsid w:val="58EEED0E"/>
    <w:rsid w:val="58F321D8"/>
    <w:rsid w:val="58F45741"/>
    <w:rsid w:val="58F6D377"/>
    <w:rsid w:val="5902901A"/>
    <w:rsid w:val="5904621B"/>
    <w:rsid w:val="59070FAA"/>
    <w:rsid w:val="59072172"/>
    <w:rsid w:val="590B888D"/>
    <w:rsid w:val="590C36A9"/>
    <w:rsid w:val="591270DD"/>
    <w:rsid w:val="591F9602"/>
    <w:rsid w:val="592D5BCF"/>
    <w:rsid w:val="59329ECE"/>
    <w:rsid w:val="59359105"/>
    <w:rsid w:val="594D931B"/>
    <w:rsid w:val="5950F618"/>
    <w:rsid w:val="5954D0F4"/>
    <w:rsid w:val="595C74C6"/>
    <w:rsid w:val="59695148"/>
    <w:rsid w:val="596B9484"/>
    <w:rsid w:val="596C85A4"/>
    <w:rsid w:val="596F4102"/>
    <w:rsid w:val="5971034E"/>
    <w:rsid w:val="59730B6D"/>
    <w:rsid w:val="5980F0A6"/>
    <w:rsid w:val="59820C4F"/>
    <w:rsid w:val="5989C107"/>
    <w:rsid w:val="59911E75"/>
    <w:rsid w:val="599AFCFB"/>
    <w:rsid w:val="59A241BE"/>
    <w:rsid w:val="59A3E465"/>
    <w:rsid w:val="59AEE293"/>
    <w:rsid w:val="59B45414"/>
    <w:rsid w:val="59B5E8E7"/>
    <w:rsid w:val="59BAF26B"/>
    <w:rsid w:val="59C87612"/>
    <w:rsid w:val="59CD71AA"/>
    <w:rsid w:val="59D61306"/>
    <w:rsid w:val="59D8BC4F"/>
    <w:rsid w:val="59DFF0A9"/>
    <w:rsid w:val="59E63B93"/>
    <w:rsid w:val="59E83878"/>
    <w:rsid w:val="59E9C0ED"/>
    <w:rsid w:val="5A0D6A4A"/>
    <w:rsid w:val="5A0D762C"/>
    <w:rsid w:val="5A1A44BA"/>
    <w:rsid w:val="5A1F1D92"/>
    <w:rsid w:val="5A262169"/>
    <w:rsid w:val="5A283E68"/>
    <w:rsid w:val="5A294D11"/>
    <w:rsid w:val="5A3549BE"/>
    <w:rsid w:val="5A4E3FA8"/>
    <w:rsid w:val="5A5133D8"/>
    <w:rsid w:val="5A530ED5"/>
    <w:rsid w:val="5A58C25E"/>
    <w:rsid w:val="5A5D5360"/>
    <w:rsid w:val="5A5D8BE0"/>
    <w:rsid w:val="5A6198B1"/>
    <w:rsid w:val="5A657AA2"/>
    <w:rsid w:val="5A6608DF"/>
    <w:rsid w:val="5A662568"/>
    <w:rsid w:val="5A683087"/>
    <w:rsid w:val="5A6993B5"/>
    <w:rsid w:val="5A717F9F"/>
    <w:rsid w:val="5A76D5A9"/>
    <w:rsid w:val="5A7BA6E9"/>
    <w:rsid w:val="5A7BD2BE"/>
    <w:rsid w:val="5A7C77F0"/>
    <w:rsid w:val="5A7E90B4"/>
    <w:rsid w:val="5A825AE7"/>
    <w:rsid w:val="5A911AD0"/>
    <w:rsid w:val="5A940DCB"/>
    <w:rsid w:val="5A96FBD1"/>
    <w:rsid w:val="5AA12D99"/>
    <w:rsid w:val="5AABB9A4"/>
    <w:rsid w:val="5AB2F594"/>
    <w:rsid w:val="5AB34F60"/>
    <w:rsid w:val="5AB47D28"/>
    <w:rsid w:val="5ABA8152"/>
    <w:rsid w:val="5ABE578B"/>
    <w:rsid w:val="5AC0E5F2"/>
    <w:rsid w:val="5AC8388B"/>
    <w:rsid w:val="5ACAF298"/>
    <w:rsid w:val="5ACCDB98"/>
    <w:rsid w:val="5AD34357"/>
    <w:rsid w:val="5AD4DB15"/>
    <w:rsid w:val="5AE4286E"/>
    <w:rsid w:val="5AE54649"/>
    <w:rsid w:val="5AE5A33C"/>
    <w:rsid w:val="5AE64EB9"/>
    <w:rsid w:val="5AF3FB0C"/>
    <w:rsid w:val="5AF8DE90"/>
    <w:rsid w:val="5AFF9C91"/>
    <w:rsid w:val="5B0B212D"/>
    <w:rsid w:val="5B0D86D4"/>
    <w:rsid w:val="5B0ED25B"/>
    <w:rsid w:val="5B19F1E3"/>
    <w:rsid w:val="5B1ACD19"/>
    <w:rsid w:val="5B1D94F2"/>
    <w:rsid w:val="5B25FC0C"/>
    <w:rsid w:val="5B4C0477"/>
    <w:rsid w:val="5B4FBC78"/>
    <w:rsid w:val="5B5FB99A"/>
    <w:rsid w:val="5B61E95C"/>
    <w:rsid w:val="5B7AD047"/>
    <w:rsid w:val="5B888098"/>
    <w:rsid w:val="5B8D791A"/>
    <w:rsid w:val="5B906CCF"/>
    <w:rsid w:val="5B9B754E"/>
    <w:rsid w:val="5B9BE4DD"/>
    <w:rsid w:val="5B9CC16D"/>
    <w:rsid w:val="5B9FE83B"/>
    <w:rsid w:val="5BACAEE3"/>
    <w:rsid w:val="5BAFB1DB"/>
    <w:rsid w:val="5BB17599"/>
    <w:rsid w:val="5BC7B225"/>
    <w:rsid w:val="5BCA2D7B"/>
    <w:rsid w:val="5BD3024B"/>
    <w:rsid w:val="5BDEA224"/>
    <w:rsid w:val="5BEAC00A"/>
    <w:rsid w:val="5BF784C1"/>
    <w:rsid w:val="5C095CA0"/>
    <w:rsid w:val="5C09B21D"/>
    <w:rsid w:val="5C11143E"/>
    <w:rsid w:val="5C17500C"/>
    <w:rsid w:val="5C18FD8C"/>
    <w:rsid w:val="5C28346D"/>
    <w:rsid w:val="5C2D82CB"/>
    <w:rsid w:val="5C2F3BD3"/>
    <w:rsid w:val="5C37F050"/>
    <w:rsid w:val="5C41AD2F"/>
    <w:rsid w:val="5C46C889"/>
    <w:rsid w:val="5C4DA6E1"/>
    <w:rsid w:val="5C59B64A"/>
    <w:rsid w:val="5C5F1733"/>
    <w:rsid w:val="5C600FF6"/>
    <w:rsid w:val="5C67688F"/>
    <w:rsid w:val="5C6927A7"/>
    <w:rsid w:val="5C71F9E9"/>
    <w:rsid w:val="5C764A73"/>
    <w:rsid w:val="5C7CB6B1"/>
    <w:rsid w:val="5C7CF3B6"/>
    <w:rsid w:val="5C81739D"/>
    <w:rsid w:val="5C869D75"/>
    <w:rsid w:val="5C875BFD"/>
    <w:rsid w:val="5C88641F"/>
    <w:rsid w:val="5C8E6E81"/>
    <w:rsid w:val="5C9A0AFD"/>
    <w:rsid w:val="5C9E4475"/>
    <w:rsid w:val="5CA8A410"/>
    <w:rsid w:val="5CB0F220"/>
    <w:rsid w:val="5CB3FDE1"/>
    <w:rsid w:val="5CBC57D4"/>
    <w:rsid w:val="5CC4BDE4"/>
    <w:rsid w:val="5CC9C7B5"/>
    <w:rsid w:val="5CCAE7E8"/>
    <w:rsid w:val="5CCE5717"/>
    <w:rsid w:val="5CD43F0A"/>
    <w:rsid w:val="5CDB8EAC"/>
    <w:rsid w:val="5CE2018E"/>
    <w:rsid w:val="5CEC282B"/>
    <w:rsid w:val="5CF19D5C"/>
    <w:rsid w:val="5CFC539C"/>
    <w:rsid w:val="5D04B791"/>
    <w:rsid w:val="5D0A9262"/>
    <w:rsid w:val="5D0CC985"/>
    <w:rsid w:val="5D0DB3C8"/>
    <w:rsid w:val="5D17ACD3"/>
    <w:rsid w:val="5D17F775"/>
    <w:rsid w:val="5D19BF00"/>
    <w:rsid w:val="5D1A5F4E"/>
    <w:rsid w:val="5D1E2FA3"/>
    <w:rsid w:val="5D1FC2DA"/>
    <w:rsid w:val="5D34A0A0"/>
    <w:rsid w:val="5D353204"/>
    <w:rsid w:val="5D439434"/>
    <w:rsid w:val="5D43982C"/>
    <w:rsid w:val="5D47ADCB"/>
    <w:rsid w:val="5D4E0A3E"/>
    <w:rsid w:val="5D4EF48E"/>
    <w:rsid w:val="5D561B1D"/>
    <w:rsid w:val="5D595365"/>
    <w:rsid w:val="5D6EF14D"/>
    <w:rsid w:val="5D7114DD"/>
    <w:rsid w:val="5D72B793"/>
    <w:rsid w:val="5D741D42"/>
    <w:rsid w:val="5D74E33F"/>
    <w:rsid w:val="5D7710A9"/>
    <w:rsid w:val="5D7F5E44"/>
    <w:rsid w:val="5D817FE5"/>
    <w:rsid w:val="5D85E06A"/>
    <w:rsid w:val="5D86FE32"/>
    <w:rsid w:val="5D8BF45B"/>
    <w:rsid w:val="5D8E03A6"/>
    <w:rsid w:val="5D93EB44"/>
    <w:rsid w:val="5D95B11C"/>
    <w:rsid w:val="5D99455A"/>
    <w:rsid w:val="5DA24C8A"/>
    <w:rsid w:val="5DA92034"/>
    <w:rsid w:val="5DB18C93"/>
    <w:rsid w:val="5DB6F10D"/>
    <w:rsid w:val="5DB8DF24"/>
    <w:rsid w:val="5DBC0777"/>
    <w:rsid w:val="5DBC9C72"/>
    <w:rsid w:val="5DBE48B2"/>
    <w:rsid w:val="5DD74DE4"/>
    <w:rsid w:val="5DDAB32E"/>
    <w:rsid w:val="5DDB7CEC"/>
    <w:rsid w:val="5DDDCA67"/>
    <w:rsid w:val="5DE63EFC"/>
    <w:rsid w:val="5DE7CA2D"/>
    <w:rsid w:val="5DED6239"/>
    <w:rsid w:val="5DF2D16E"/>
    <w:rsid w:val="5DF82EBD"/>
    <w:rsid w:val="5DF92AFD"/>
    <w:rsid w:val="5E01E249"/>
    <w:rsid w:val="5E1458F3"/>
    <w:rsid w:val="5E1D7262"/>
    <w:rsid w:val="5E22A0FD"/>
    <w:rsid w:val="5E24BCBC"/>
    <w:rsid w:val="5E29094A"/>
    <w:rsid w:val="5E2B2FB3"/>
    <w:rsid w:val="5E357AA7"/>
    <w:rsid w:val="5E4747DE"/>
    <w:rsid w:val="5E48B0DF"/>
    <w:rsid w:val="5E51C9FB"/>
    <w:rsid w:val="5E522125"/>
    <w:rsid w:val="5E5466E1"/>
    <w:rsid w:val="5E61E725"/>
    <w:rsid w:val="5E6A055A"/>
    <w:rsid w:val="5E73F711"/>
    <w:rsid w:val="5E75E966"/>
    <w:rsid w:val="5E7C9CF9"/>
    <w:rsid w:val="5E805B78"/>
    <w:rsid w:val="5E878EFD"/>
    <w:rsid w:val="5E8B66A4"/>
    <w:rsid w:val="5E8D70D5"/>
    <w:rsid w:val="5E8DD4C5"/>
    <w:rsid w:val="5E8F46EC"/>
    <w:rsid w:val="5E91DCD1"/>
    <w:rsid w:val="5E96907F"/>
    <w:rsid w:val="5E9CD295"/>
    <w:rsid w:val="5EA83D54"/>
    <w:rsid w:val="5EABF32A"/>
    <w:rsid w:val="5EB4DBF5"/>
    <w:rsid w:val="5EBD6649"/>
    <w:rsid w:val="5EC19A3C"/>
    <w:rsid w:val="5EC22555"/>
    <w:rsid w:val="5EC82644"/>
    <w:rsid w:val="5ED29DC9"/>
    <w:rsid w:val="5ED68409"/>
    <w:rsid w:val="5ED69627"/>
    <w:rsid w:val="5ED725BA"/>
    <w:rsid w:val="5EDEAEE7"/>
    <w:rsid w:val="5EDFE10A"/>
    <w:rsid w:val="5EE639D1"/>
    <w:rsid w:val="5EE6BEF1"/>
    <w:rsid w:val="5EE86149"/>
    <w:rsid w:val="5EE9EBC7"/>
    <w:rsid w:val="5EEE898D"/>
    <w:rsid w:val="5EEFF630"/>
    <w:rsid w:val="5EF9C2EE"/>
    <w:rsid w:val="5F04C3E9"/>
    <w:rsid w:val="5F09F6A4"/>
    <w:rsid w:val="5F0B405D"/>
    <w:rsid w:val="5F0BEE92"/>
    <w:rsid w:val="5F0E66A6"/>
    <w:rsid w:val="5F0FF4A7"/>
    <w:rsid w:val="5F156843"/>
    <w:rsid w:val="5F1B2EA5"/>
    <w:rsid w:val="5F21836F"/>
    <w:rsid w:val="5F23DCA3"/>
    <w:rsid w:val="5F291D04"/>
    <w:rsid w:val="5F2C78C2"/>
    <w:rsid w:val="5F3AC9B3"/>
    <w:rsid w:val="5F43E6E1"/>
    <w:rsid w:val="5F459733"/>
    <w:rsid w:val="5F4731FC"/>
    <w:rsid w:val="5F4D006E"/>
    <w:rsid w:val="5F51BDEC"/>
    <w:rsid w:val="5F58F07B"/>
    <w:rsid w:val="5F629A98"/>
    <w:rsid w:val="5F77B4D8"/>
    <w:rsid w:val="5F7C7A35"/>
    <w:rsid w:val="5F7EA127"/>
    <w:rsid w:val="5F7EECE5"/>
    <w:rsid w:val="5F836549"/>
    <w:rsid w:val="5F8505F1"/>
    <w:rsid w:val="5F8B484A"/>
    <w:rsid w:val="5F96EBEB"/>
    <w:rsid w:val="5F9AF3A6"/>
    <w:rsid w:val="5FA9D7F9"/>
    <w:rsid w:val="5FB6677A"/>
    <w:rsid w:val="5FB8A3C9"/>
    <w:rsid w:val="5FBC0C7F"/>
    <w:rsid w:val="5FCEC498"/>
    <w:rsid w:val="5FCF0106"/>
    <w:rsid w:val="5FD0F0E3"/>
    <w:rsid w:val="5FD55153"/>
    <w:rsid w:val="5FDE9B71"/>
    <w:rsid w:val="5FE1776F"/>
    <w:rsid w:val="5FE68DCC"/>
    <w:rsid w:val="5FF7AF9D"/>
    <w:rsid w:val="5FF85605"/>
    <w:rsid w:val="600288AA"/>
    <w:rsid w:val="60134AC2"/>
    <w:rsid w:val="6016CDE1"/>
    <w:rsid w:val="60220089"/>
    <w:rsid w:val="60231302"/>
    <w:rsid w:val="602A77A4"/>
    <w:rsid w:val="602EF7FE"/>
    <w:rsid w:val="603033FE"/>
    <w:rsid w:val="60357317"/>
    <w:rsid w:val="603C0E6B"/>
    <w:rsid w:val="603D0E6F"/>
    <w:rsid w:val="604AC5CB"/>
    <w:rsid w:val="604BC445"/>
    <w:rsid w:val="604C2667"/>
    <w:rsid w:val="605064F9"/>
    <w:rsid w:val="6059C55D"/>
    <w:rsid w:val="60613AF3"/>
    <w:rsid w:val="60657189"/>
    <w:rsid w:val="6066B740"/>
    <w:rsid w:val="60690F53"/>
    <w:rsid w:val="606A598F"/>
    <w:rsid w:val="606E275E"/>
    <w:rsid w:val="607326ED"/>
    <w:rsid w:val="607E3444"/>
    <w:rsid w:val="60A3F818"/>
    <w:rsid w:val="60A3FB90"/>
    <w:rsid w:val="60AB852D"/>
    <w:rsid w:val="60AFA6CF"/>
    <w:rsid w:val="60B2981B"/>
    <w:rsid w:val="60B7013D"/>
    <w:rsid w:val="60B90CD4"/>
    <w:rsid w:val="60C0DA7D"/>
    <w:rsid w:val="60C7D5CA"/>
    <w:rsid w:val="60CD66BD"/>
    <w:rsid w:val="60D4B14B"/>
    <w:rsid w:val="60D684E9"/>
    <w:rsid w:val="60D795F8"/>
    <w:rsid w:val="60D9EAB9"/>
    <w:rsid w:val="60DD9A01"/>
    <w:rsid w:val="60E296D3"/>
    <w:rsid w:val="60E3593C"/>
    <w:rsid w:val="60E5429C"/>
    <w:rsid w:val="60ED41FE"/>
    <w:rsid w:val="60F2B693"/>
    <w:rsid w:val="60FF6F12"/>
    <w:rsid w:val="60FFCBBF"/>
    <w:rsid w:val="6101A2FC"/>
    <w:rsid w:val="6107204F"/>
    <w:rsid w:val="611D420E"/>
    <w:rsid w:val="611E0057"/>
    <w:rsid w:val="6120D127"/>
    <w:rsid w:val="61234B7D"/>
    <w:rsid w:val="6123BEAC"/>
    <w:rsid w:val="6126163E"/>
    <w:rsid w:val="61295397"/>
    <w:rsid w:val="612E47CC"/>
    <w:rsid w:val="613551CA"/>
    <w:rsid w:val="613F3E9B"/>
    <w:rsid w:val="614393BE"/>
    <w:rsid w:val="61470735"/>
    <w:rsid w:val="6149120E"/>
    <w:rsid w:val="61518C29"/>
    <w:rsid w:val="615198DF"/>
    <w:rsid w:val="615493CA"/>
    <w:rsid w:val="6154E4C0"/>
    <w:rsid w:val="615A490B"/>
    <w:rsid w:val="615E5E80"/>
    <w:rsid w:val="615EEEAE"/>
    <w:rsid w:val="61628659"/>
    <w:rsid w:val="61654414"/>
    <w:rsid w:val="6168EA15"/>
    <w:rsid w:val="616AC903"/>
    <w:rsid w:val="616DE190"/>
    <w:rsid w:val="616F102E"/>
    <w:rsid w:val="61709A72"/>
    <w:rsid w:val="6176F98B"/>
    <w:rsid w:val="6178C27D"/>
    <w:rsid w:val="61890135"/>
    <w:rsid w:val="618A8C83"/>
    <w:rsid w:val="618D9DA3"/>
    <w:rsid w:val="618FDF0C"/>
    <w:rsid w:val="619A5502"/>
    <w:rsid w:val="619D91CB"/>
    <w:rsid w:val="61A20D5C"/>
    <w:rsid w:val="61A6C5B7"/>
    <w:rsid w:val="61AA45DB"/>
    <w:rsid w:val="61AD1773"/>
    <w:rsid w:val="61B7FC3A"/>
    <w:rsid w:val="61BB28BB"/>
    <w:rsid w:val="61C1120E"/>
    <w:rsid w:val="61C6B440"/>
    <w:rsid w:val="61C8AD95"/>
    <w:rsid w:val="61C960AD"/>
    <w:rsid w:val="61CA6E7B"/>
    <w:rsid w:val="61D02020"/>
    <w:rsid w:val="61D3DEC6"/>
    <w:rsid w:val="61E00A08"/>
    <w:rsid w:val="61EB1F7E"/>
    <w:rsid w:val="61EBC586"/>
    <w:rsid w:val="61F4DAC5"/>
    <w:rsid w:val="61F99997"/>
    <w:rsid w:val="61FDB993"/>
    <w:rsid w:val="620C0AA5"/>
    <w:rsid w:val="620EAF4D"/>
    <w:rsid w:val="62130F52"/>
    <w:rsid w:val="6216C7EB"/>
    <w:rsid w:val="62203C0A"/>
    <w:rsid w:val="62286185"/>
    <w:rsid w:val="6228DAC3"/>
    <w:rsid w:val="6231F31B"/>
    <w:rsid w:val="62328646"/>
    <w:rsid w:val="6233504D"/>
    <w:rsid w:val="62335821"/>
    <w:rsid w:val="62358788"/>
    <w:rsid w:val="6237DADF"/>
    <w:rsid w:val="623B25C9"/>
    <w:rsid w:val="6240D931"/>
    <w:rsid w:val="624238EB"/>
    <w:rsid w:val="62486C52"/>
    <w:rsid w:val="624A7800"/>
    <w:rsid w:val="624D41B5"/>
    <w:rsid w:val="624FDC46"/>
    <w:rsid w:val="62536916"/>
    <w:rsid w:val="625AF491"/>
    <w:rsid w:val="626BB1EE"/>
    <w:rsid w:val="62703F2B"/>
    <w:rsid w:val="62741B21"/>
    <w:rsid w:val="6278C8FF"/>
    <w:rsid w:val="62A70089"/>
    <w:rsid w:val="62A77A22"/>
    <w:rsid w:val="62AEC687"/>
    <w:rsid w:val="62B734FC"/>
    <w:rsid w:val="62BBD1E7"/>
    <w:rsid w:val="62BC6907"/>
    <w:rsid w:val="62BEDBFA"/>
    <w:rsid w:val="62CA2E13"/>
    <w:rsid w:val="62D6069E"/>
    <w:rsid w:val="62E70247"/>
    <w:rsid w:val="62E79461"/>
    <w:rsid w:val="62EB1F19"/>
    <w:rsid w:val="62ED2FEE"/>
    <w:rsid w:val="62ED56D8"/>
    <w:rsid w:val="62F74761"/>
    <w:rsid w:val="62F87EF6"/>
    <w:rsid w:val="62FCDB4B"/>
    <w:rsid w:val="62FF705C"/>
    <w:rsid w:val="6306655A"/>
    <w:rsid w:val="6309D702"/>
    <w:rsid w:val="630ACEA9"/>
    <w:rsid w:val="630B7AFA"/>
    <w:rsid w:val="630C4865"/>
    <w:rsid w:val="630F0D51"/>
    <w:rsid w:val="631048C3"/>
    <w:rsid w:val="63112C35"/>
    <w:rsid w:val="6312BFC6"/>
    <w:rsid w:val="6316FCA2"/>
    <w:rsid w:val="63211C2A"/>
    <w:rsid w:val="6324B8F7"/>
    <w:rsid w:val="632E6AAE"/>
    <w:rsid w:val="6335DF32"/>
    <w:rsid w:val="633D2AD3"/>
    <w:rsid w:val="633E3442"/>
    <w:rsid w:val="63429130"/>
    <w:rsid w:val="63490BE8"/>
    <w:rsid w:val="634A1F3F"/>
    <w:rsid w:val="635532E6"/>
    <w:rsid w:val="635533DC"/>
    <w:rsid w:val="63576308"/>
    <w:rsid w:val="635F81B1"/>
    <w:rsid w:val="636485DF"/>
    <w:rsid w:val="6368B381"/>
    <w:rsid w:val="636920DE"/>
    <w:rsid w:val="636AA82B"/>
    <w:rsid w:val="636F26C0"/>
    <w:rsid w:val="6372DF2A"/>
    <w:rsid w:val="6379ED62"/>
    <w:rsid w:val="637A84DA"/>
    <w:rsid w:val="637FF4DF"/>
    <w:rsid w:val="638BD7C8"/>
    <w:rsid w:val="63910AED"/>
    <w:rsid w:val="639E69D4"/>
    <w:rsid w:val="63A22FDF"/>
    <w:rsid w:val="63A6C44A"/>
    <w:rsid w:val="63AAC7AF"/>
    <w:rsid w:val="63AB1A15"/>
    <w:rsid w:val="63ACFC1E"/>
    <w:rsid w:val="63B19B32"/>
    <w:rsid w:val="63B729F4"/>
    <w:rsid w:val="63B9C5DB"/>
    <w:rsid w:val="63C08D1F"/>
    <w:rsid w:val="63C2E760"/>
    <w:rsid w:val="63C5A420"/>
    <w:rsid w:val="63CBE8C2"/>
    <w:rsid w:val="63D7FE9B"/>
    <w:rsid w:val="63DE8FC7"/>
    <w:rsid w:val="63E17E72"/>
    <w:rsid w:val="63ECD646"/>
    <w:rsid w:val="63ED9496"/>
    <w:rsid w:val="63F1DE86"/>
    <w:rsid w:val="63F744C0"/>
    <w:rsid w:val="63FF2F5A"/>
    <w:rsid w:val="64056C7C"/>
    <w:rsid w:val="640A9B7F"/>
    <w:rsid w:val="6410A964"/>
    <w:rsid w:val="64137553"/>
    <w:rsid w:val="641700E7"/>
    <w:rsid w:val="6418C65F"/>
    <w:rsid w:val="641941A1"/>
    <w:rsid w:val="641ACB96"/>
    <w:rsid w:val="6424B15A"/>
    <w:rsid w:val="6425D755"/>
    <w:rsid w:val="64281CF0"/>
    <w:rsid w:val="642B1651"/>
    <w:rsid w:val="64314563"/>
    <w:rsid w:val="64387ECB"/>
    <w:rsid w:val="643CCEDB"/>
    <w:rsid w:val="643EA5E9"/>
    <w:rsid w:val="6442A7E7"/>
    <w:rsid w:val="64455644"/>
    <w:rsid w:val="644987B3"/>
    <w:rsid w:val="644B8BAE"/>
    <w:rsid w:val="644E6E05"/>
    <w:rsid w:val="6451162B"/>
    <w:rsid w:val="64592424"/>
    <w:rsid w:val="645AB5B0"/>
    <w:rsid w:val="645BBF30"/>
    <w:rsid w:val="646103DD"/>
    <w:rsid w:val="6461C8F7"/>
    <w:rsid w:val="64668D18"/>
    <w:rsid w:val="64752EC1"/>
    <w:rsid w:val="6476D21D"/>
    <w:rsid w:val="647D719D"/>
    <w:rsid w:val="6488A85B"/>
    <w:rsid w:val="64998066"/>
    <w:rsid w:val="64B430AD"/>
    <w:rsid w:val="64B964DF"/>
    <w:rsid w:val="64C33054"/>
    <w:rsid w:val="64C74220"/>
    <w:rsid w:val="64CDBD18"/>
    <w:rsid w:val="64D2813F"/>
    <w:rsid w:val="64DBC29A"/>
    <w:rsid w:val="64DE8233"/>
    <w:rsid w:val="64E10FE4"/>
    <w:rsid w:val="64E8C041"/>
    <w:rsid w:val="64EFE4B7"/>
    <w:rsid w:val="64F24958"/>
    <w:rsid w:val="64F328BC"/>
    <w:rsid w:val="64F7FE6C"/>
    <w:rsid w:val="64F91266"/>
    <w:rsid w:val="64FC756C"/>
    <w:rsid w:val="65032362"/>
    <w:rsid w:val="650ED2C8"/>
    <w:rsid w:val="65166D52"/>
    <w:rsid w:val="6517D363"/>
    <w:rsid w:val="651B4996"/>
    <w:rsid w:val="651D51D7"/>
    <w:rsid w:val="651DE94F"/>
    <w:rsid w:val="651F192D"/>
    <w:rsid w:val="652057A5"/>
    <w:rsid w:val="6520C836"/>
    <w:rsid w:val="652EFD49"/>
    <w:rsid w:val="653CD001"/>
    <w:rsid w:val="6545EC55"/>
    <w:rsid w:val="65479A7D"/>
    <w:rsid w:val="65484C27"/>
    <w:rsid w:val="6559994F"/>
    <w:rsid w:val="655B4196"/>
    <w:rsid w:val="656352F3"/>
    <w:rsid w:val="657662B1"/>
    <w:rsid w:val="6579D298"/>
    <w:rsid w:val="657E13E4"/>
    <w:rsid w:val="658812D0"/>
    <w:rsid w:val="65A44855"/>
    <w:rsid w:val="65AFB52D"/>
    <w:rsid w:val="65B7A175"/>
    <w:rsid w:val="65C2B762"/>
    <w:rsid w:val="65C3A0EF"/>
    <w:rsid w:val="65C749F3"/>
    <w:rsid w:val="65C83D36"/>
    <w:rsid w:val="65CBD3D6"/>
    <w:rsid w:val="65CF8F22"/>
    <w:rsid w:val="65D368F2"/>
    <w:rsid w:val="65D5319B"/>
    <w:rsid w:val="65D7A31D"/>
    <w:rsid w:val="65DE8273"/>
    <w:rsid w:val="65E13332"/>
    <w:rsid w:val="65E1354D"/>
    <w:rsid w:val="65EAFD03"/>
    <w:rsid w:val="65EB69B9"/>
    <w:rsid w:val="65FE2F65"/>
    <w:rsid w:val="6604778A"/>
    <w:rsid w:val="660967C0"/>
    <w:rsid w:val="6609ABD1"/>
    <w:rsid w:val="6612AFBE"/>
    <w:rsid w:val="661495AB"/>
    <w:rsid w:val="66188209"/>
    <w:rsid w:val="662C3861"/>
    <w:rsid w:val="663862C5"/>
    <w:rsid w:val="66486735"/>
    <w:rsid w:val="664AD599"/>
    <w:rsid w:val="664B54A4"/>
    <w:rsid w:val="66595A25"/>
    <w:rsid w:val="665D3BD3"/>
    <w:rsid w:val="66612107"/>
    <w:rsid w:val="66644413"/>
    <w:rsid w:val="66687F6E"/>
    <w:rsid w:val="66690C56"/>
    <w:rsid w:val="6673411F"/>
    <w:rsid w:val="66762D9B"/>
    <w:rsid w:val="668C374E"/>
    <w:rsid w:val="668D6570"/>
    <w:rsid w:val="6695ED8F"/>
    <w:rsid w:val="669CB5A9"/>
    <w:rsid w:val="669D2DB7"/>
    <w:rsid w:val="669DAF87"/>
    <w:rsid w:val="66A0DEF2"/>
    <w:rsid w:val="66A5B81C"/>
    <w:rsid w:val="66A63E3E"/>
    <w:rsid w:val="66AA5C03"/>
    <w:rsid w:val="66B11DC4"/>
    <w:rsid w:val="66B67BBA"/>
    <w:rsid w:val="66B88081"/>
    <w:rsid w:val="66BC9897"/>
    <w:rsid w:val="66BD42BA"/>
    <w:rsid w:val="66C9F432"/>
    <w:rsid w:val="66D30375"/>
    <w:rsid w:val="66D517B4"/>
    <w:rsid w:val="66D5D2F9"/>
    <w:rsid w:val="66DAFD33"/>
    <w:rsid w:val="66DC7047"/>
    <w:rsid w:val="66E4112D"/>
    <w:rsid w:val="66EA69A8"/>
    <w:rsid w:val="66F0F6EC"/>
    <w:rsid w:val="66F29F72"/>
    <w:rsid w:val="66F569B0"/>
    <w:rsid w:val="66FAFFD1"/>
    <w:rsid w:val="6701F70F"/>
    <w:rsid w:val="6703E84E"/>
    <w:rsid w:val="671DEFED"/>
    <w:rsid w:val="672582E8"/>
    <w:rsid w:val="67262686"/>
    <w:rsid w:val="672B676F"/>
    <w:rsid w:val="6730DE1C"/>
    <w:rsid w:val="673BD373"/>
    <w:rsid w:val="67460EE2"/>
    <w:rsid w:val="6746E72C"/>
    <w:rsid w:val="676ED01D"/>
    <w:rsid w:val="6770D8B5"/>
    <w:rsid w:val="6771BEC2"/>
    <w:rsid w:val="6777BD59"/>
    <w:rsid w:val="6782C6BD"/>
    <w:rsid w:val="6782EB9A"/>
    <w:rsid w:val="678B5AF3"/>
    <w:rsid w:val="67912224"/>
    <w:rsid w:val="679BC538"/>
    <w:rsid w:val="67A9B9C7"/>
    <w:rsid w:val="67AE801F"/>
    <w:rsid w:val="67C1C8A2"/>
    <w:rsid w:val="67C1DD10"/>
    <w:rsid w:val="67C22E06"/>
    <w:rsid w:val="67E4F374"/>
    <w:rsid w:val="67F2B6C8"/>
    <w:rsid w:val="67F646FB"/>
    <w:rsid w:val="67F72E3E"/>
    <w:rsid w:val="67F7DDAC"/>
    <w:rsid w:val="67F899B5"/>
    <w:rsid w:val="67FDC834"/>
    <w:rsid w:val="68051536"/>
    <w:rsid w:val="680AEEE5"/>
    <w:rsid w:val="681B500C"/>
    <w:rsid w:val="681F8EF0"/>
    <w:rsid w:val="681FBCA6"/>
    <w:rsid w:val="6829ACF4"/>
    <w:rsid w:val="683641F3"/>
    <w:rsid w:val="68368717"/>
    <w:rsid w:val="6837DE72"/>
    <w:rsid w:val="683B5A82"/>
    <w:rsid w:val="683C3C8E"/>
    <w:rsid w:val="68462C64"/>
    <w:rsid w:val="684D2D79"/>
    <w:rsid w:val="684DC468"/>
    <w:rsid w:val="6851F802"/>
    <w:rsid w:val="685C307A"/>
    <w:rsid w:val="686E32D5"/>
    <w:rsid w:val="6873EA1D"/>
    <w:rsid w:val="68748C5A"/>
    <w:rsid w:val="68811BD6"/>
    <w:rsid w:val="68812D2F"/>
    <w:rsid w:val="688342DB"/>
    <w:rsid w:val="68850BAF"/>
    <w:rsid w:val="688A6593"/>
    <w:rsid w:val="688ABE75"/>
    <w:rsid w:val="688BF657"/>
    <w:rsid w:val="6890F5E7"/>
    <w:rsid w:val="689D21CC"/>
    <w:rsid w:val="68A51584"/>
    <w:rsid w:val="68ABE462"/>
    <w:rsid w:val="68B467B7"/>
    <w:rsid w:val="68C69AD3"/>
    <w:rsid w:val="68C80633"/>
    <w:rsid w:val="68CA5609"/>
    <w:rsid w:val="68D40390"/>
    <w:rsid w:val="68D65685"/>
    <w:rsid w:val="68DCD1F5"/>
    <w:rsid w:val="68E78202"/>
    <w:rsid w:val="68E974FB"/>
    <w:rsid w:val="68F0CF53"/>
    <w:rsid w:val="68F4EE56"/>
    <w:rsid w:val="68F61D46"/>
    <w:rsid w:val="690ADDA4"/>
    <w:rsid w:val="6912CB2A"/>
    <w:rsid w:val="691609A7"/>
    <w:rsid w:val="6916727D"/>
    <w:rsid w:val="691F6D94"/>
    <w:rsid w:val="6925A866"/>
    <w:rsid w:val="6938D408"/>
    <w:rsid w:val="6939FB9D"/>
    <w:rsid w:val="693C3BDC"/>
    <w:rsid w:val="694B82AB"/>
    <w:rsid w:val="6959813E"/>
    <w:rsid w:val="695A1365"/>
    <w:rsid w:val="695BF434"/>
    <w:rsid w:val="695EB285"/>
    <w:rsid w:val="69616DC3"/>
    <w:rsid w:val="6961A6E2"/>
    <w:rsid w:val="69657B6D"/>
    <w:rsid w:val="6968514C"/>
    <w:rsid w:val="69690FBC"/>
    <w:rsid w:val="6971D3A5"/>
    <w:rsid w:val="69772C2F"/>
    <w:rsid w:val="697A3BA1"/>
    <w:rsid w:val="697A5345"/>
    <w:rsid w:val="69820766"/>
    <w:rsid w:val="698387C0"/>
    <w:rsid w:val="698398D2"/>
    <w:rsid w:val="69863F95"/>
    <w:rsid w:val="6990883B"/>
    <w:rsid w:val="6991E8D1"/>
    <w:rsid w:val="6993AEA0"/>
    <w:rsid w:val="699A546A"/>
    <w:rsid w:val="699AB343"/>
    <w:rsid w:val="69A0F7D3"/>
    <w:rsid w:val="69A13A3E"/>
    <w:rsid w:val="69A826D0"/>
    <w:rsid w:val="69B0C6CD"/>
    <w:rsid w:val="69B30156"/>
    <w:rsid w:val="69B4908A"/>
    <w:rsid w:val="69BA2F12"/>
    <w:rsid w:val="69BB0EA4"/>
    <w:rsid w:val="69C47A02"/>
    <w:rsid w:val="69C76300"/>
    <w:rsid w:val="69CE8718"/>
    <w:rsid w:val="69D294DF"/>
    <w:rsid w:val="69D465BB"/>
    <w:rsid w:val="69D5F1B0"/>
    <w:rsid w:val="69DF02B9"/>
    <w:rsid w:val="69E74AF2"/>
    <w:rsid w:val="69E92D03"/>
    <w:rsid w:val="69F4031D"/>
    <w:rsid w:val="69F6C93C"/>
    <w:rsid w:val="69F6D1EB"/>
    <w:rsid w:val="69FA71B7"/>
    <w:rsid w:val="6A044CE3"/>
    <w:rsid w:val="6A125C72"/>
    <w:rsid w:val="6A194660"/>
    <w:rsid w:val="6A1997B2"/>
    <w:rsid w:val="6A20062F"/>
    <w:rsid w:val="6A21E468"/>
    <w:rsid w:val="6A246AAB"/>
    <w:rsid w:val="6A2BD425"/>
    <w:rsid w:val="6A2F02B0"/>
    <w:rsid w:val="6A2F1A5F"/>
    <w:rsid w:val="6A36E7CE"/>
    <w:rsid w:val="6A3B563F"/>
    <w:rsid w:val="6A482C84"/>
    <w:rsid w:val="6A49CF8A"/>
    <w:rsid w:val="6A517064"/>
    <w:rsid w:val="6A56382C"/>
    <w:rsid w:val="6A6047B6"/>
    <w:rsid w:val="6A63D694"/>
    <w:rsid w:val="6A647BFB"/>
    <w:rsid w:val="6A6E5738"/>
    <w:rsid w:val="6A6FBDC3"/>
    <w:rsid w:val="6A729C14"/>
    <w:rsid w:val="6A76828C"/>
    <w:rsid w:val="6A9777F6"/>
    <w:rsid w:val="6A9790A5"/>
    <w:rsid w:val="6A9B2763"/>
    <w:rsid w:val="6AA1B9B1"/>
    <w:rsid w:val="6AA5D713"/>
    <w:rsid w:val="6AA94C89"/>
    <w:rsid w:val="6ABA214A"/>
    <w:rsid w:val="6ABA677F"/>
    <w:rsid w:val="6ABCCD13"/>
    <w:rsid w:val="6AC561C2"/>
    <w:rsid w:val="6AD46B0E"/>
    <w:rsid w:val="6ADA4D08"/>
    <w:rsid w:val="6ADFDF15"/>
    <w:rsid w:val="6AE3AF74"/>
    <w:rsid w:val="6AF3A7AA"/>
    <w:rsid w:val="6AF842E5"/>
    <w:rsid w:val="6AFC5984"/>
    <w:rsid w:val="6B057FF2"/>
    <w:rsid w:val="6B0A32FC"/>
    <w:rsid w:val="6B0A9E0A"/>
    <w:rsid w:val="6B0C8969"/>
    <w:rsid w:val="6B15D19B"/>
    <w:rsid w:val="6B1E1E52"/>
    <w:rsid w:val="6B22FBAF"/>
    <w:rsid w:val="6B241513"/>
    <w:rsid w:val="6B261DEC"/>
    <w:rsid w:val="6B2896F2"/>
    <w:rsid w:val="6B44844F"/>
    <w:rsid w:val="6B485595"/>
    <w:rsid w:val="6B4BAA89"/>
    <w:rsid w:val="6B540A55"/>
    <w:rsid w:val="6B54104E"/>
    <w:rsid w:val="6B55FF73"/>
    <w:rsid w:val="6B57F266"/>
    <w:rsid w:val="6B5AEE0B"/>
    <w:rsid w:val="6B5CB28F"/>
    <w:rsid w:val="6B7140EA"/>
    <w:rsid w:val="6B77CE2B"/>
    <w:rsid w:val="6B78CDCA"/>
    <w:rsid w:val="6B7B1A7F"/>
    <w:rsid w:val="6B870D70"/>
    <w:rsid w:val="6BA172A6"/>
    <w:rsid w:val="6BA99950"/>
    <w:rsid w:val="6BADC56C"/>
    <w:rsid w:val="6BB0BCA5"/>
    <w:rsid w:val="6BB37552"/>
    <w:rsid w:val="6BD50C21"/>
    <w:rsid w:val="6BD85C7F"/>
    <w:rsid w:val="6BDB5518"/>
    <w:rsid w:val="6BDDDB94"/>
    <w:rsid w:val="6BEE26B9"/>
    <w:rsid w:val="6BFA55B1"/>
    <w:rsid w:val="6BFEBC2F"/>
    <w:rsid w:val="6C0C8F45"/>
    <w:rsid w:val="6C17B465"/>
    <w:rsid w:val="6C2A375D"/>
    <w:rsid w:val="6C329A1B"/>
    <w:rsid w:val="6C33E0AC"/>
    <w:rsid w:val="6C410ADC"/>
    <w:rsid w:val="6C4CBAF5"/>
    <w:rsid w:val="6C53ED9B"/>
    <w:rsid w:val="6C62B227"/>
    <w:rsid w:val="6C6AD27B"/>
    <w:rsid w:val="6C7104CF"/>
    <w:rsid w:val="6C71820E"/>
    <w:rsid w:val="6C850C67"/>
    <w:rsid w:val="6C89633E"/>
    <w:rsid w:val="6C8C82CC"/>
    <w:rsid w:val="6C93E8FD"/>
    <w:rsid w:val="6C9B338C"/>
    <w:rsid w:val="6CA32F46"/>
    <w:rsid w:val="6CA71485"/>
    <w:rsid w:val="6CAA50A5"/>
    <w:rsid w:val="6CB9A828"/>
    <w:rsid w:val="6CBA2E90"/>
    <w:rsid w:val="6CBAD718"/>
    <w:rsid w:val="6CBDC559"/>
    <w:rsid w:val="6CC13B78"/>
    <w:rsid w:val="6CCDD89D"/>
    <w:rsid w:val="6CD101F3"/>
    <w:rsid w:val="6CD1A829"/>
    <w:rsid w:val="6CD46ADD"/>
    <w:rsid w:val="6CDF0C70"/>
    <w:rsid w:val="6CEB5189"/>
    <w:rsid w:val="6CEC21C9"/>
    <w:rsid w:val="6CEEA390"/>
    <w:rsid w:val="6CFFC0DC"/>
    <w:rsid w:val="6D0128B1"/>
    <w:rsid w:val="6D031959"/>
    <w:rsid w:val="6D0632D4"/>
    <w:rsid w:val="6D07FEE9"/>
    <w:rsid w:val="6D0B5610"/>
    <w:rsid w:val="6D0E66D7"/>
    <w:rsid w:val="6D139E5F"/>
    <w:rsid w:val="6D20F901"/>
    <w:rsid w:val="6D25E112"/>
    <w:rsid w:val="6D2EF91F"/>
    <w:rsid w:val="6D39C4F4"/>
    <w:rsid w:val="6D423D3A"/>
    <w:rsid w:val="6D4A2BF6"/>
    <w:rsid w:val="6D4BE833"/>
    <w:rsid w:val="6D6CD1A2"/>
    <w:rsid w:val="6D766E2E"/>
    <w:rsid w:val="6D771C12"/>
    <w:rsid w:val="6D77C79F"/>
    <w:rsid w:val="6D7EE5F5"/>
    <w:rsid w:val="6D7FBF43"/>
    <w:rsid w:val="6D842FC0"/>
    <w:rsid w:val="6D86FF26"/>
    <w:rsid w:val="6D8C5679"/>
    <w:rsid w:val="6D9185FF"/>
    <w:rsid w:val="6D9ACA55"/>
    <w:rsid w:val="6D9DFE36"/>
    <w:rsid w:val="6DA2C4C9"/>
    <w:rsid w:val="6DA4EE8E"/>
    <w:rsid w:val="6DAD8E78"/>
    <w:rsid w:val="6DB397D2"/>
    <w:rsid w:val="6DB98179"/>
    <w:rsid w:val="6DBC1D0B"/>
    <w:rsid w:val="6DC2B35A"/>
    <w:rsid w:val="6DC58D7E"/>
    <w:rsid w:val="6DCAC7CD"/>
    <w:rsid w:val="6DCE6C4A"/>
    <w:rsid w:val="6DD0CA9C"/>
    <w:rsid w:val="6DD8DFE4"/>
    <w:rsid w:val="6DDF75BD"/>
    <w:rsid w:val="6DEC3715"/>
    <w:rsid w:val="6DF0A85E"/>
    <w:rsid w:val="6DF11677"/>
    <w:rsid w:val="6DF451C7"/>
    <w:rsid w:val="6DF479D2"/>
    <w:rsid w:val="6DF73C59"/>
    <w:rsid w:val="6DF9858D"/>
    <w:rsid w:val="6E00F4C2"/>
    <w:rsid w:val="6E0747BE"/>
    <w:rsid w:val="6E0ADCC7"/>
    <w:rsid w:val="6E102FA0"/>
    <w:rsid w:val="6E18472D"/>
    <w:rsid w:val="6E1A3D82"/>
    <w:rsid w:val="6E20857E"/>
    <w:rsid w:val="6E31DAAC"/>
    <w:rsid w:val="6E39D568"/>
    <w:rsid w:val="6E3CBA9B"/>
    <w:rsid w:val="6E4062AC"/>
    <w:rsid w:val="6E42E3AD"/>
    <w:rsid w:val="6E4500E4"/>
    <w:rsid w:val="6E45D80A"/>
    <w:rsid w:val="6E47CE75"/>
    <w:rsid w:val="6E48881D"/>
    <w:rsid w:val="6E4C05A3"/>
    <w:rsid w:val="6E4D5FC1"/>
    <w:rsid w:val="6E567453"/>
    <w:rsid w:val="6E616A18"/>
    <w:rsid w:val="6E645F44"/>
    <w:rsid w:val="6E6460A6"/>
    <w:rsid w:val="6E6AB57D"/>
    <w:rsid w:val="6E6D9DB0"/>
    <w:rsid w:val="6E6F84A2"/>
    <w:rsid w:val="6E703B3E"/>
    <w:rsid w:val="6E71C85A"/>
    <w:rsid w:val="6E73A09E"/>
    <w:rsid w:val="6E7A4E12"/>
    <w:rsid w:val="6E7C8CB5"/>
    <w:rsid w:val="6E827234"/>
    <w:rsid w:val="6E83B74F"/>
    <w:rsid w:val="6E850EB6"/>
    <w:rsid w:val="6E88ECE6"/>
    <w:rsid w:val="6E895BEB"/>
    <w:rsid w:val="6E8B0293"/>
    <w:rsid w:val="6E8C0AAA"/>
    <w:rsid w:val="6E8C17EE"/>
    <w:rsid w:val="6E90ACA2"/>
    <w:rsid w:val="6E920861"/>
    <w:rsid w:val="6E92AFF6"/>
    <w:rsid w:val="6E9FA601"/>
    <w:rsid w:val="6EA609DC"/>
    <w:rsid w:val="6EA950AE"/>
    <w:rsid w:val="6EAB9812"/>
    <w:rsid w:val="6EAE044E"/>
    <w:rsid w:val="6EBB982C"/>
    <w:rsid w:val="6EBEC76F"/>
    <w:rsid w:val="6EC93E40"/>
    <w:rsid w:val="6EC97AA6"/>
    <w:rsid w:val="6EC990F2"/>
    <w:rsid w:val="6ECD1192"/>
    <w:rsid w:val="6ED2BA18"/>
    <w:rsid w:val="6ED60598"/>
    <w:rsid w:val="6EDAC108"/>
    <w:rsid w:val="6EDBB26D"/>
    <w:rsid w:val="6EE00A25"/>
    <w:rsid w:val="6EE49AC6"/>
    <w:rsid w:val="6EECBFAF"/>
    <w:rsid w:val="6EEFB8D6"/>
    <w:rsid w:val="6EF06EB3"/>
    <w:rsid w:val="6EF218B1"/>
    <w:rsid w:val="6EF3DAC0"/>
    <w:rsid w:val="6EF968DB"/>
    <w:rsid w:val="6F026747"/>
    <w:rsid w:val="6F07F400"/>
    <w:rsid w:val="6F0A7D04"/>
    <w:rsid w:val="6F0B8F4E"/>
    <w:rsid w:val="6F106B72"/>
    <w:rsid w:val="6F195B39"/>
    <w:rsid w:val="6F1A8E49"/>
    <w:rsid w:val="6F1B8FA4"/>
    <w:rsid w:val="6F1E1F5A"/>
    <w:rsid w:val="6F26443E"/>
    <w:rsid w:val="6F327ABA"/>
    <w:rsid w:val="6F354F88"/>
    <w:rsid w:val="6F3CF430"/>
    <w:rsid w:val="6F70339A"/>
    <w:rsid w:val="6F7317E8"/>
    <w:rsid w:val="6F7B9C94"/>
    <w:rsid w:val="6F8E9DA6"/>
    <w:rsid w:val="6F94C4F1"/>
    <w:rsid w:val="6F9D6DC1"/>
    <w:rsid w:val="6FA18689"/>
    <w:rsid w:val="6FA843A0"/>
    <w:rsid w:val="6FAE61DE"/>
    <w:rsid w:val="6FAFFAFF"/>
    <w:rsid w:val="6FB15CC0"/>
    <w:rsid w:val="6FB5AD28"/>
    <w:rsid w:val="6FD177E4"/>
    <w:rsid w:val="6FD35759"/>
    <w:rsid w:val="6FD41232"/>
    <w:rsid w:val="6FD5A748"/>
    <w:rsid w:val="6FD64931"/>
    <w:rsid w:val="6FDD0CEB"/>
    <w:rsid w:val="6FDDF364"/>
    <w:rsid w:val="6FE9AD1B"/>
    <w:rsid w:val="6FECD292"/>
    <w:rsid w:val="6FFAE896"/>
    <w:rsid w:val="700685DE"/>
    <w:rsid w:val="7008880C"/>
    <w:rsid w:val="70240929"/>
    <w:rsid w:val="70253D6C"/>
    <w:rsid w:val="702A3047"/>
    <w:rsid w:val="702DD8C2"/>
    <w:rsid w:val="7031BEA6"/>
    <w:rsid w:val="70362379"/>
    <w:rsid w:val="7036BF0D"/>
    <w:rsid w:val="70388029"/>
    <w:rsid w:val="7044E3E9"/>
    <w:rsid w:val="7049160D"/>
    <w:rsid w:val="704DDB60"/>
    <w:rsid w:val="704EBEB3"/>
    <w:rsid w:val="705594ED"/>
    <w:rsid w:val="7058D511"/>
    <w:rsid w:val="705F93A7"/>
    <w:rsid w:val="70650EA1"/>
    <w:rsid w:val="7066A251"/>
    <w:rsid w:val="706C95D2"/>
    <w:rsid w:val="706D72D3"/>
    <w:rsid w:val="706F9FB2"/>
    <w:rsid w:val="7071BE30"/>
    <w:rsid w:val="7074A681"/>
    <w:rsid w:val="707CCAFE"/>
    <w:rsid w:val="70807A4E"/>
    <w:rsid w:val="708BF713"/>
    <w:rsid w:val="7091C0A2"/>
    <w:rsid w:val="7096B60A"/>
    <w:rsid w:val="709D3451"/>
    <w:rsid w:val="709D35C4"/>
    <w:rsid w:val="709E4434"/>
    <w:rsid w:val="70AA0BDC"/>
    <w:rsid w:val="70ABF9B1"/>
    <w:rsid w:val="70B690A8"/>
    <w:rsid w:val="70B81655"/>
    <w:rsid w:val="70C26924"/>
    <w:rsid w:val="70CB5DA8"/>
    <w:rsid w:val="70CCCAB5"/>
    <w:rsid w:val="70D44DC6"/>
    <w:rsid w:val="70D8DAD0"/>
    <w:rsid w:val="70DAE294"/>
    <w:rsid w:val="70DDC2AC"/>
    <w:rsid w:val="70E083CE"/>
    <w:rsid w:val="70E1798B"/>
    <w:rsid w:val="70F00D4A"/>
    <w:rsid w:val="70F20DF3"/>
    <w:rsid w:val="710D979F"/>
    <w:rsid w:val="710EE277"/>
    <w:rsid w:val="711AAA4E"/>
    <w:rsid w:val="711D8B9C"/>
    <w:rsid w:val="711FE41B"/>
    <w:rsid w:val="7120C3ED"/>
    <w:rsid w:val="7125544D"/>
    <w:rsid w:val="71267830"/>
    <w:rsid w:val="7127E2A8"/>
    <w:rsid w:val="712D2367"/>
    <w:rsid w:val="7139FDA3"/>
    <w:rsid w:val="713A83AB"/>
    <w:rsid w:val="713ADE95"/>
    <w:rsid w:val="713E3246"/>
    <w:rsid w:val="71456CCA"/>
    <w:rsid w:val="7157C75E"/>
    <w:rsid w:val="71612B75"/>
    <w:rsid w:val="7161B949"/>
    <w:rsid w:val="71693EF0"/>
    <w:rsid w:val="716CA4D0"/>
    <w:rsid w:val="71707A0B"/>
    <w:rsid w:val="717BDC59"/>
    <w:rsid w:val="7185FB86"/>
    <w:rsid w:val="718827B1"/>
    <w:rsid w:val="718AC56E"/>
    <w:rsid w:val="7195A50A"/>
    <w:rsid w:val="71978340"/>
    <w:rsid w:val="71A03A14"/>
    <w:rsid w:val="71A149C0"/>
    <w:rsid w:val="71A41C8E"/>
    <w:rsid w:val="71A76981"/>
    <w:rsid w:val="71ADD46A"/>
    <w:rsid w:val="71AEEF8D"/>
    <w:rsid w:val="71B2D7E8"/>
    <w:rsid w:val="71B5DEE5"/>
    <w:rsid w:val="71B728D4"/>
    <w:rsid w:val="71C5C117"/>
    <w:rsid w:val="71D828C1"/>
    <w:rsid w:val="71D870EA"/>
    <w:rsid w:val="71E47AEB"/>
    <w:rsid w:val="71ED27B8"/>
    <w:rsid w:val="71EF3A3C"/>
    <w:rsid w:val="71F144CE"/>
    <w:rsid w:val="71F4D843"/>
    <w:rsid w:val="72091489"/>
    <w:rsid w:val="7215DE2E"/>
    <w:rsid w:val="721F6636"/>
    <w:rsid w:val="722352DE"/>
    <w:rsid w:val="72284428"/>
    <w:rsid w:val="722DBFDE"/>
    <w:rsid w:val="723EF6DB"/>
    <w:rsid w:val="72436EFC"/>
    <w:rsid w:val="724404AB"/>
    <w:rsid w:val="72515B17"/>
    <w:rsid w:val="725173B1"/>
    <w:rsid w:val="72565D1C"/>
    <w:rsid w:val="7263F59A"/>
    <w:rsid w:val="726A9E13"/>
    <w:rsid w:val="726F4E5C"/>
    <w:rsid w:val="7271D6A1"/>
    <w:rsid w:val="7274FB9E"/>
    <w:rsid w:val="72769634"/>
    <w:rsid w:val="72784F4C"/>
    <w:rsid w:val="727B3D66"/>
    <w:rsid w:val="72809B04"/>
    <w:rsid w:val="7282DF79"/>
    <w:rsid w:val="728403B2"/>
    <w:rsid w:val="72914DC7"/>
    <w:rsid w:val="72924A0F"/>
    <w:rsid w:val="7294BC13"/>
    <w:rsid w:val="729608D2"/>
    <w:rsid w:val="7298D898"/>
    <w:rsid w:val="72A659A7"/>
    <w:rsid w:val="72B00A0F"/>
    <w:rsid w:val="72B67AAF"/>
    <w:rsid w:val="72B73DCD"/>
    <w:rsid w:val="72C437F1"/>
    <w:rsid w:val="72C505EC"/>
    <w:rsid w:val="72C9285A"/>
    <w:rsid w:val="72CD2653"/>
    <w:rsid w:val="72CF3DBF"/>
    <w:rsid w:val="72D42F3F"/>
    <w:rsid w:val="72D67D4D"/>
    <w:rsid w:val="72DEE3CE"/>
    <w:rsid w:val="72E5BC1D"/>
    <w:rsid w:val="72EFB432"/>
    <w:rsid w:val="72F9C11B"/>
    <w:rsid w:val="72F9D9D2"/>
    <w:rsid w:val="72FB8289"/>
    <w:rsid w:val="72FC0D33"/>
    <w:rsid w:val="72FD5F4D"/>
    <w:rsid w:val="72FD8655"/>
    <w:rsid w:val="72FFAE85"/>
    <w:rsid w:val="73090ED4"/>
    <w:rsid w:val="731105FD"/>
    <w:rsid w:val="731C702E"/>
    <w:rsid w:val="732A69FC"/>
    <w:rsid w:val="732A83D7"/>
    <w:rsid w:val="732DE964"/>
    <w:rsid w:val="7332B9CE"/>
    <w:rsid w:val="7339B2A0"/>
    <w:rsid w:val="733F577C"/>
    <w:rsid w:val="7348B99E"/>
    <w:rsid w:val="734B12D6"/>
    <w:rsid w:val="73537464"/>
    <w:rsid w:val="7354E27C"/>
    <w:rsid w:val="7362B213"/>
    <w:rsid w:val="7364090E"/>
    <w:rsid w:val="7366C855"/>
    <w:rsid w:val="73693AC8"/>
    <w:rsid w:val="73707755"/>
    <w:rsid w:val="7380F7B6"/>
    <w:rsid w:val="7381DE3F"/>
    <w:rsid w:val="7383F005"/>
    <w:rsid w:val="7384FF81"/>
    <w:rsid w:val="738D82F5"/>
    <w:rsid w:val="7391014E"/>
    <w:rsid w:val="739AF44B"/>
    <w:rsid w:val="73AE2386"/>
    <w:rsid w:val="73BD0EAE"/>
    <w:rsid w:val="73C2E0ED"/>
    <w:rsid w:val="73C8502C"/>
    <w:rsid w:val="73CAB23B"/>
    <w:rsid w:val="73D0522A"/>
    <w:rsid w:val="73E0A09B"/>
    <w:rsid w:val="73E177C7"/>
    <w:rsid w:val="73F1C48A"/>
    <w:rsid w:val="73F235E4"/>
    <w:rsid w:val="73F29033"/>
    <w:rsid w:val="73F388BB"/>
    <w:rsid w:val="73F74347"/>
    <w:rsid w:val="73F82170"/>
    <w:rsid w:val="73FB0700"/>
    <w:rsid w:val="7411099B"/>
    <w:rsid w:val="74141FAD"/>
    <w:rsid w:val="7415BB2B"/>
    <w:rsid w:val="74163E47"/>
    <w:rsid w:val="74227709"/>
    <w:rsid w:val="742E8F2E"/>
    <w:rsid w:val="7437592D"/>
    <w:rsid w:val="74395F6E"/>
    <w:rsid w:val="743D26C8"/>
    <w:rsid w:val="743F042E"/>
    <w:rsid w:val="74415258"/>
    <w:rsid w:val="74424252"/>
    <w:rsid w:val="74445008"/>
    <w:rsid w:val="7445D226"/>
    <w:rsid w:val="74503FA1"/>
    <w:rsid w:val="745F0B42"/>
    <w:rsid w:val="745F1A99"/>
    <w:rsid w:val="74682DD7"/>
    <w:rsid w:val="7479581F"/>
    <w:rsid w:val="74887489"/>
    <w:rsid w:val="748B6FD8"/>
    <w:rsid w:val="749485AE"/>
    <w:rsid w:val="74AC20B9"/>
    <w:rsid w:val="74AF6D42"/>
    <w:rsid w:val="74B57D3F"/>
    <w:rsid w:val="74B7C20D"/>
    <w:rsid w:val="74BF4F8C"/>
    <w:rsid w:val="74D9D076"/>
    <w:rsid w:val="74DC1F28"/>
    <w:rsid w:val="74E34534"/>
    <w:rsid w:val="74EB7F1B"/>
    <w:rsid w:val="74EE01DE"/>
    <w:rsid w:val="74F0C59B"/>
    <w:rsid w:val="74F3E932"/>
    <w:rsid w:val="74F56BE3"/>
    <w:rsid w:val="75092045"/>
    <w:rsid w:val="7509BD9F"/>
    <w:rsid w:val="752226D0"/>
    <w:rsid w:val="7522BC9A"/>
    <w:rsid w:val="752A584E"/>
    <w:rsid w:val="752D059B"/>
    <w:rsid w:val="753F2F4F"/>
    <w:rsid w:val="754612A2"/>
    <w:rsid w:val="75486D86"/>
    <w:rsid w:val="75491BE4"/>
    <w:rsid w:val="7550347F"/>
    <w:rsid w:val="755507A0"/>
    <w:rsid w:val="7557BF8F"/>
    <w:rsid w:val="7562D85C"/>
    <w:rsid w:val="75641863"/>
    <w:rsid w:val="7564E7BE"/>
    <w:rsid w:val="756EE03E"/>
    <w:rsid w:val="75708857"/>
    <w:rsid w:val="75719E46"/>
    <w:rsid w:val="75741512"/>
    <w:rsid w:val="757AE1B8"/>
    <w:rsid w:val="757F7F51"/>
    <w:rsid w:val="7580305E"/>
    <w:rsid w:val="7580694E"/>
    <w:rsid w:val="7587642B"/>
    <w:rsid w:val="758874D3"/>
    <w:rsid w:val="758BC14F"/>
    <w:rsid w:val="758CBD3A"/>
    <w:rsid w:val="7592E81E"/>
    <w:rsid w:val="7594EC59"/>
    <w:rsid w:val="7597199F"/>
    <w:rsid w:val="75972030"/>
    <w:rsid w:val="759A7BFF"/>
    <w:rsid w:val="759ABCC4"/>
    <w:rsid w:val="759AE653"/>
    <w:rsid w:val="759CB33E"/>
    <w:rsid w:val="75A5D201"/>
    <w:rsid w:val="75A5DB2C"/>
    <w:rsid w:val="75A95095"/>
    <w:rsid w:val="75AC4BF3"/>
    <w:rsid w:val="75ACA87C"/>
    <w:rsid w:val="75AED662"/>
    <w:rsid w:val="75AF1055"/>
    <w:rsid w:val="75B62B20"/>
    <w:rsid w:val="75BB7CCB"/>
    <w:rsid w:val="75C477EE"/>
    <w:rsid w:val="75C83CE1"/>
    <w:rsid w:val="75CC978D"/>
    <w:rsid w:val="75D42308"/>
    <w:rsid w:val="75DB5F11"/>
    <w:rsid w:val="75DCBF0E"/>
    <w:rsid w:val="75E3BF94"/>
    <w:rsid w:val="75EA1B45"/>
    <w:rsid w:val="75EA9052"/>
    <w:rsid w:val="75F745BA"/>
    <w:rsid w:val="75F9E5A3"/>
    <w:rsid w:val="7616E64F"/>
    <w:rsid w:val="762CB778"/>
    <w:rsid w:val="76380A8E"/>
    <w:rsid w:val="763E02E5"/>
    <w:rsid w:val="764376A2"/>
    <w:rsid w:val="76507770"/>
    <w:rsid w:val="765714C1"/>
    <w:rsid w:val="765F2F40"/>
    <w:rsid w:val="76690551"/>
    <w:rsid w:val="76692F2D"/>
    <w:rsid w:val="7672D6C8"/>
    <w:rsid w:val="76814FF8"/>
    <w:rsid w:val="768A4088"/>
    <w:rsid w:val="768B1526"/>
    <w:rsid w:val="769212E1"/>
    <w:rsid w:val="76942782"/>
    <w:rsid w:val="769F168D"/>
    <w:rsid w:val="76A189CA"/>
    <w:rsid w:val="76A3C189"/>
    <w:rsid w:val="76A3F487"/>
    <w:rsid w:val="76B0FA51"/>
    <w:rsid w:val="76C8B11E"/>
    <w:rsid w:val="76C9D636"/>
    <w:rsid w:val="76CADE12"/>
    <w:rsid w:val="76D4FC77"/>
    <w:rsid w:val="76D6FC81"/>
    <w:rsid w:val="76D7B4BC"/>
    <w:rsid w:val="76DB5259"/>
    <w:rsid w:val="76E103A4"/>
    <w:rsid w:val="76E1FE8C"/>
    <w:rsid w:val="76E3B52D"/>
    <w:rsid w:val="76EF8161"/>
    <w:rsid w:val="76F0DA53"/>
    <w:rsid w:val="76FBD343"/>
    <w:rsid w:val="77158EE9"/>
    <w:rsid w:val="7720B2D6"/>
    <w:rsid w:val="77293900"/>
    <w:rsid w:val="7730B0BD"/>
    <w:rsid w:val="773417EA"/>
    <w:rsid w:val="77425136"/>
    <w:rsid w:val="77494975"/>
    <w:rsid w:val="7749D7E1"/>
    <w:rsid w:val="77563258"/>
    <w:rsid w:val="775CFB46"/>
    <w:rsid w:val="77659E99"/>
    <w:rsid w:val="7771C1EE"/>
    <w:rsid w:val="7773565D"/>
    <w:rsid w:val="7775D156"/>
    <w:rsid w:val="7776FC74"/>
    <w:rsid w:val="7777AA87"/>
    <w:rsid w:val="778351CA"/>
    <w:rsid w:val="778447D4"/>
    <w:rsid w:val="77869949"/>
    <w:rsid w:val="778DDA0B"/>
    <w:rsid w:val="778EE260"/>
    <w:rsid w:val="7795874A"/>
    <w:rsid w:val="77A358CF"/>
    <w:rsid w:val="77A5132A"/>
    <w:rsid w:val="77A574EE"/>
    <w:rsid w:val="77A59015"/>
    <w:rsid w:val="77AC173A"/>
    <w:rsid w:val="77ADC384"/>
    <w:rsid w:val="77BA9474"/>
    <w:rsid w:val="77C5F0DC"/>
    <w:rsid w:val="77D3F9CA"/>
    <w:rsid w:val="77D658B0"/>
    <w:rsid w:val="77D905EE"/>
    <w:rsid w:val="77D9474C"/>
    <w:rsid w:val="77D94B0B"/>
    <w:rsid w:val="77DBB4A8"/>
    <w:rsid w:val="77DD1F97"/>
    <w:rsid w:val="77DDBAA5"/>
    <w:rsid w:val="77DF8663"/>
    <w:rsid w:val="77E45ED8"/>
    <w:rsid w:val="77F06C85"/>
    <w:rsid w:val="77F3CD69"/>
    <w:rsid w:val="77FEDE2C"/>
    <w:rsid w:val="780DC20F"/>
    <w:rsid w:val="7812CB9C"/>
    <w:rsid w:val="781323DB"/>
    <w:rsid w:val="781686E7"/>
    <w:rsid w:val="78171D84"/>
    <w:rsid w:val="78427A15"/>
    <w:rsid w:val="784615FB"/>
    <w:rsid w:val="78496F8B"/>
    <w:rsid w:val="784ABF94"/>
    <w:rsid w:val="784ADA7A"/>
    <w:rsid w:val="785ACFEE"/>
    <w:rsid w:val="785B62F3"/>
    <w:rsid w:val="785F096C"/>
    <w:rsid w:val="785FCBA3"/>
    <w:rsid w:val="786283D5"/>
    <w:rsid w:val="7863010A"/>
    <w:rsid w:val="7878F317"/>
    <w:rsid w:val="787A064A"/>
    <w:rsid w:val="787D18C7"/>
    <w:rsid w:val="787D91D9"/>
    <w:rsid w:val="788502DF"/>
    <w:rsid w:val="788F8FE2"/>
    <w:rsid w:val="788FF6A7"/>
    <w:rsid w:val="789D27A6"/>
    <w:rsid w:val="78A0AB04"/>
    <w:rsid w:val="78A126A6"/>
    <w:rsid w:val="78A4C047"/>
    <w:rsid w:val="78A50649"/>
    <w:rsid w:val="78A844A5"/>
    <w:rsid w:val="78ACE956"/>
    <w:rsid w:val="78AD666C"/>
    <w:rsid w:val="78AF4E9C"/>
    <w:rsid w:val="78B18C0D"/>
    <w:rsid w:val="78B3B949"/>
    <w:rsid w:val="78B3FAF4"/>
    <w:rsid w:val="78C1DEA9"/>
    <w:rsid w:val="78C59A54"/>
    <w:rsid w:val="78C735FE"/>
    <w:rsid w:val="78C77A2B"/>
    <w:rsid w:val="78CB2286"/>
    <w:rsid w:val="78D0B95D"/>
    <w:rsid w:val="78D42F36"/>
    <w:rsid w:val="78D6897A"/>
    <w:rsid w:val="78DB773D"/>
    <w:rsid w:val="78DCC83C"/>
    <w:rsid w:val="78DCFEA4"/>
    <w:rsid w:val="78DE78FD"/>
    <w:rsid w:val="78E3553D"/>
    <w:rsid w:val="78E415E4"/>
    <w:rsid w:val="78EE14C3"/>
    <w:rsid w:val="78EFBFDC"/>
    <w:rsid w:val="7900D4AE"/>
    <w:rsid w:val="79011B5D"/>
    <w:rsid w:val="790B5214"/>
    <w:rsid w:val="791240EB"/>
    <w:rsid w:val="791B928B"/>
    <w:rsid w:val="79209FCA"/>
    <w:rsid w:val="7920CF98"/>
    <w:rsid w:val="79258807"/>
    <w:rsid w:val="792B6EAB"/>
    <w:rsid w:val="79353972"/>
    <w:rsid w:val="79410FE2"/>
    <w:rsid w:val="79450D51"/>
    <w:rsid w:val="794776C3"/>
    <w:rsid w:val="794B4DAB"/>
    <w:rsid w:val="795DD919"/>
    <w:rsid w:val="7970D382"/>
    <w:rsid w:val="79757EAD"/>
    <w:rsid w:val="797E7317"/>
    <w:rsid w:val="7980EF3B"/>
    <w:rsid w:val="79830A05"/>
    <w:rsid w:val="7983B163"/>
    <w:rsid w:val="7984F7B0"/>
    <w:rsid w:val="7986C67D"/>
    <w:rsid w:val="798F6E40"/>
    <w:rsid w:val="799101D7"/>
    <w:rsid w:val="799CF1B5"/>
    <w:rsid w:val="799D0C80"/>
    <w:rsid w:val="799DC5B4"/>
    <w:rsid w:val="799FCAD0"/>
    <w:rsid w:val="79A8CCD9"/>
    <w:rsid w:val="79A9BA29"/>
    <w:rsid w:val="79AA120E"/>
    <w:rsid w:val="79AA16A1"/>
    <w:rsid w:val="79AD5BFA"/>
    <w:rsid w:val="79AE21BD"/>
    <w:rsid w:val="79AE53E3"/>
    <w:rsid w:val="79B609B1"/>
    <w:rsid w:val="79C51094"/>
    <w:rsid w:val="79D1708E"/>
    <w:rsid w:val="79D9F8D6"/>
    <w:rsid w:val="79E739FF"/>
    <w:rsid w:val="79E90067"/>
    <w:rsid w:val="79F7F482"/>
    <w:rsid w:val="7A005526"/>
    <w:rsid w:val="7A08A4BC"/>
    <w:rsid w:val="7A0B5FEA"/>
    <w:rsid w:val="7A22340C"/>
    <w:rsid w:val="7A24B97B"/>
    <w:rsid w:val="7A25C0AD"/>
    <w:rsid w:val="7A3262BD"/>
    <w:rsid w:val="7A32A926"/>
    <w:rsid w:val="7A36BAE5"/>
    <w:rsid w:val="7A378986"/>
    <w:rsid w:val="7A38E956"/>
    <w:rsid w:val="7A3A273E"/>
    <w:rsid w:val="7A4D2FAB"/>
    <w:rsid w:val="7A54EF55"/>
    <w:rsid w:val="7A574D75"/>
    <w:rsid w:val="7A5A849E"/>
    <w:rsid w:val="7A5B5C4C"/>
    <w:rsid w:val="7A5CD978"/>
    <w:rsid w:val="7A611ACD"/>
    <w:rsid w:val="7A6B8D9F"/>
    <w:rsid w:val="7A6F779E"/>
    <w:rsid w:val="7A70E6EF"/>
    <w:rsid w:val="7A72DA9A"/>
    <w:rsid w:val="7A7E2BDA"/>
    <w:rsid w:val="7A836131"/>
    <w:rsid w:val="7A8D00B3"/>
    <w:rsid w:val="7A970658"/>
    <w:rsid w:val="7AA0F7D1"/>
    <w:rsid w:val="7AA97F30"/>
    <w:rsid w:val="7AAFA850"/>
    <w:rsid w:val="7AB412E0"/>
    <w:rsid w:val="7AB47999"/>
    <w:rsid w:val="7AB533C0"/>
    <w:rsid w:val="7AB8BF68"/>
    <w:rsid w:val="7ABC7BE7"/>
    <w:rsid w:val="7AC0FD6C"/>
    <w:rsid w:val="7AC8296C"/>
    <w:rsid w:val="7ACC5B89"/>
    <w:rsid w:val="7AD7F644"/>
    <w:rsid w:val="7ADA8DD0"/>
    <w:rsid w:val="7ADC9140"/>
    <w:rsid w:val="7ADE19D1"/>
    <w:rsid w:val="7AE3250B"/>
    <w:rsid w:val="7AE32F95"/>
    <w:rsid w:val="7AE5C658"/>
    <w:rsid w:val="7AED6681"/>
    <w:rsid w:val="7AEF7BCF"/>
    <w:rsid w:val="7AF191FE"/>
    <w:rsid w:val="7AF411C2"/>
    <w:rsid w:val="7B056361"/>
    <w:rsid w:val="7B07D283"/>
    <w:rsid w:val="7B111204"/>
    <w:rsid w:val="7B11B8FA"/>
    <w:rsid w:val="7B16C887"/>
    <w:rsid w:val="7B26D33A"/>
    <w:rsid w:val="7B2B00DC"/>
    <w:rsid w:val="7B42764C"/>
    <w:rsid w:val="7B431AA0"/>
    <w:rsid w:val="7B46930D"/>
    <w:rsid w:val="7B4C9754"/>
    <w:rsid w:val="7B6C5B90"/>
    <w:rsid w:val="7B75C937"/>
    <w:rsid w:val="7B768390"/>
    <w:rsid w:val="7B7A7075"/>
    <w:rsid w:val="7B817D44"/>
    <w:rsid w:val="7B88D325"/>
    <w:rsid w:val="7B8BDDDA"/>
    <w:rsid w:val="7B8C8348"/>
    <w:rsid w:val="7B8C8634"/>
    <w:rsid w:val="7B98AA23"/>
    <w:rsid w:val="7B9F50A3"/>
    <w:rsid w:val="7BA0B3F3"/>
    <w:rsid w:val="7BA2B1F6"/>
    <w:rsid w:val="7BA3698A"/>
    <w:rsid w:val="7BA7304B"/>
    <w:rsid w:val="7BB8F7B2"/>
    <w:rsid w:val="7BB94FCC"/>
    <w:rsid w:val="7BBC89B8"/>
    <w:rsid w:val="7BC13027"/>
    <w:rsid w:val="7BC96B18"/>
    <w:rsid w:val="7BCFB146"/>
    <w:rsid w:val="7BDD551E"/>
    <w:rsid w:val="7BDD7181"/>
    <w:rsid w:val="7BE0EA4F"/>
    <w:rsid w:val="7BE1D5A1"/>
    <w:rsid w:val="7BE26648"/>
    <w:rsid w:val="7BF0A251"/>
    <w:rsid w:val="7BFADC3E"/>
    <w:rsid w:val="7BFB3B64"/>
    <w:rsid w:val="7BFD8E67"/>
    <w:rsid w:val="7C0130BE"/>
    <w:rsid w:val="7C0136E2"/>
    <w:rsid w:val="7C0884C4"/>
    <w:rsid w:val="7C08FC4F"/>
    <w:rsid w:val="7C0E88EA"/>
    <w:rsid w:val="7C111CBC"/>
    <w:rsid w:val="7C1DE2EB"/>
    <w:rsid w:val="7C25565B"/>
    <w:rsid w:val="7C328407"/>
    <w:rsid w:val="7C33893F"/>
    <w:rsid w:val="7C34F273"/>
    <w:rsid w:val="7C351FE8"/>
    <w:rsid w:val="7C45F3D2"/>
    <w:rsid w:val="7C538474"/>
    <w:rsid w:val="7C550EE2"/>
    <w:rsid w:val="7C5D55C4"/>
    <w:rsid w:val="7C604358"/>
    <w:rsid w:val="7C6292E8"/>
    <w:rsid w:val="7C6EED5A"/>
    <w:rsid w:val="7C78DB09"/>
    <w:rsid w:val="7C80C81A"/>
    <w:rsid w:val="7C872BF9"/>
    <w:rsid w:val="7C92BB0C"/>
    <w:rsid w:val="7CA87860"/>
    <w:rsid w:val="7CC2F2B0"/>
    <w:rsid w:val="7CC66B1A"/>
    <w:rsid w:val="7CCB0D29"/>
    <w:rsid w:val="7CCF1055"/>
    <w:rsid w:val="7CD66F7D"/>
    <w:rsid w:val="7CD71AE9"/>
    <w:rsid w:val="7CDE4E79"/>
    <w:rsid w:val="7CE075E5"/>
    <w:rsid w:val="7CE25420"/>
    <w:rsid w:val="7CE4E25B"/>
    <w:rsid w:val="7CF0913C"/>
    <w:rsid w:val="7CF4F3C7"/>
    <w:rsid w:val="7CF87E70"/>
    <w:rsid w:val="7D0B955B"/>
    <w:rsid w:val="7D20269A"/>
    <w:rsid w:val="7D2C5300"/>
    <w:rsid w:val="7D2DAC27"/>
    <w:rsid w:val="7D31883F"/>
    <w:rsid w:val="7D44B1EA"/>
    <w:rsid w:val="7D483723"/>
    <w:rsid w:val="7D55CC38"/>
    <w:rsid w:val="7D66CCD8"/>
    <w:rsid w:val="7D6C074D"/>
    <w:rsid w:val="7D6D05B4"/>
    <w:rsid w:val="7D6DA566"/>
    <w:rsid w:val="7D820F24"/>
    <w:rsid w:val="7D8759A8"/>
    <w:rsid w:val="7D88169C"/>
    <w:rsid w:val="7D8DD03D"/>
    <w:rsid w:val="7D8EF9AC"/>
    <w:rsid w:val="7D8FF84D"/>
    <w:rsid w:val="7D9342DE"/>
    <w:rsid w:val="7DA27A43"/>
    <w:rsid w:val="7DAC89AD"/>
    <w:rsid w:val="7DB14891"/>
    <w:rsid w:val="7DB46D0F"/>
    <w:rsid w:val="7DC0EA1B"/>
    <w:rsid w:val="7DC65C0F"/>
    <w:rsid w:val="7DC6FA08"/>
    <w:rsid w:val="7DD3B087"/>
    <w:rsid w:val="7DE566FF"/>
    <w:rsid w:val="7DE851AC"/>
    <w:rsid w:val="7DEB6D41"/>
    <w:rsid w:val="7DEC48E0"/>
    <w:rsid w:val="7DF75D37"/>
    <w:rsid w:val="7DFCEC3F"/>
    <w:rsid w:val="7E027676"/>
    <w:rsid w:val="7E072AA7"/>
    <w:rsid w:val="7E08C09F"/>
    <w:rsid w:val="7E0B7A77"/>
    <w:rsid w:val="7E0C3A2F"/>
    <w:rsid w:val="7E0F185A"/>
    <w:rsid w:val="7E1255B3"/>
    <w:rsid w:val="7E192FF4"/>
    <w:rsid w:val="7E1A83DD"/>
    <w:rsid w:val="7E1BE3D8"/>
    <w:rsid w:val="7E1C0F2A"/>
    <w:rsid w:val="7E1EE93C"/>
    <w:rsid w:val="7E2208AF"/>
    <w:rsid w:val="7E26AEF5"/>
    <w:rsid w:val="7E2961B1"/>
    <w:rsid w:val="7E30F44B"/>
    <w:rsid w:val="7E32F324"/>
    <w:rsid w:val="7E3669A9"/>
    <w:rsid w:val="7E3A542D"/>
    <w:rsid w:val="7E3DDB1C"/>
    <w:rsid w:val="7E4174E5"/>
    <w:rsid w:val="7E436CB3"/>
    <w:rsid w:val="7E43A3E7"/>
    <w:rsid w:val="7E4F0392"/>
    <w:rsid w:val="7E5E73FC"/>
    <w:rsid w:val="7E5F4C67"/>
    <w:rsid w:val="7E603453"/>
    <w:rsid w:val="7E632D10"/>
    <w:rsid w:val="7E6DA235"/>
    <w:rsid w:val="7E76306D"/>
    <w:rsid w:val="7E78B9D2"/>
    <w:rsid w:val="7E7D1929"/>
    <w:rsid w:val="7E83A02B"/>
    <w:rsid w:val="7E8585F4"/>
    <w:rsid w:val="7E85B489"/>
    <w:rsid w:val="7E8657A2"/>
    <w:rsid w:val="7E9627DF"/>
    <w:rsid w:val="7E9B798B"/>
    <w:rsid w:val="7EA6B220"/>
    <w:rsid w:val="7EBB2852"/>
    <w:rsid w:val="7EC490E6"/>
    <w:rsid w:val="7EC56D0B"/>
    <w:rsid w:val="7EC73B65"/>
    <w:rsid w:val="7ECC2290"/>
    <w:rsid w:val="7ED69CC4"/>
    <w:rsid w:val="7ED9B1E4"/>
    <w:rsid w:val="7EDDBD37"/>
    <w:rsid w:val="7EE01628"/>
    <w:rsid w:val="7EE7CA62"/>
    <w:rsid w:val="7EEF829D"/>
    <w:rsid w:val="7EF3AD00"/>
    <w:rsid w:val="7EFC45B1"/>
    <w:rsid w:val="7EFE900A"/>
    <w:rsid w:val="7F06EA82"/>
    <w:rsid w:val="7F09CF1C"/>
    <w:rsid w:val="7F144E45"/>
    <w:rsid w:val="7F1B9BE9"/>
    <w:rsid w:val="7F1C52E6"/>
    <w:rsid w:val="7F207897"/>
    <w:rsid w:val="7F209D82"/>
    <w:rsid w:val="7F27A08F"/>
    <w:rsid w:val="7F2B14AB"/>
    <w:rsid w:val="7F326BEF"/>
    <w:rsid w:val="7F491E9E"/>
    <w:rsid w:val="7F495CF9"/>
    <w:rsid w:val="7F4DC689"/>
    <w:rsid w:val="7F533780"/>
    <w:rsid w:val="7F548DD5"/>
    <w:rsid w:val="7F60D0B4"/>
    <w:rsid w:val="7F65756D"/>
    <w:rsid w:val="7F6630C8"/>
    <w:rsid w:val="7F69579C"/>
    <w:rsid w:val="7F6FFAB1"/>
    <w:rsid w:val="7F7A16FE"/>
    <w:rsid w:val="7F8717C7"/>
    <w:rsid w:val="7F8E7235"/>
    <w:rsid w:val="7FA14A15"/>
    <w:rsid w:val="7FA28CE1"/>
    <w:rsid w:val="7FAE26A5"/>
    <w:rsid w:val="7FAF39C1"/>
    <w:rsid w:val="7FB3B3A0"/>
    <w:rsid w:val="7FBC5223"/>
    <w:rsid w:val="7FBF60EB"/>
    <w:rsid w:val="7FC3916E"/>
    <w:rsid w:val="7FC98EB0"/>
    <w:rsid w:val="7FCA4758"/>
    <w:rsid w:val="7FCAEF76"/>
    <w:rsid w:val="7FD005C4"/>
    <w:rsid w:val="7FD2315B"/>
    <w:rsid w:val="7FD43906"/>
    <w:rsid w:val="7FDAB35C"/>
    <w:rsid w:val="7FDAF978"/>
    <w:rsid w:val="7FDC849F"/>
    <w:rsid w:val="7FE0099E"/>
    <w:rsid w:val="7FE3799D"/>
    <w:rsid w:val="7FE52B75"/>
    <w:rsid w:val="7FE6C81F"/>
    <w:rsid w:val="7FE7C160"/>
    <w:rsid w:val="7FE8D0FF"/>
    <w:rsid w:val="7FF0B062"/>
    <w:rsid w:val="7FF5BAE5"/>
    <w:rsid w:val="7FF71B7C"/>
    <w:rsid w:val="7FF7EB55"/>
    <w:rsid w:val="7FFB5F4B"/>
    <w:rsid w:val="7FFE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0CACA"/>
  <w15:docId w15:val="{564948BC-6B25-438C-A961-62B6EA40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8B0"/>
    <w:pPr>
      <w:spacing w:line="276" w:lineRule="auto"/>
    </w:pPr>
    <w:rPr>
      <w:rFonts w:asciiTheme="minorHAnsi" w:hAnsiTheme="minorHAns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1907"/>
    <w:pPr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A20C3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E5"/>
    <w:pPr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A20C33" w:themeColor="accent1"/>
      <w:spacing w:val="2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CE5"/>
    <w:pPr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2F2F" w:themeColor="text1" w:themeShade="BF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E52CE5"/>
    <w:pPr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F2F2F" w:themeColor="tex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E52CE5"/>
    <w:pPr>
      <w:keepLines/>
      <w:spacing w:before="200" w:after="0"/>
      <w:outlineLvl w:val="4"/>
    </w:pPr>
    <w:rPr>
      <w:rFonts w:asciiTheme="majorHAnsi" w:eastAsiaTheme="majorEastAsia" w:hAnsiTheme="majorHAnsi" w:cstheme="majorBidi"/>
      <w:color w:val="A20C33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E52CE5"/>
    <w:pPr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20C33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E52CE5"/>
    <w:pPr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F5F5F" w:themeColor="background2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E52CE5"/>
    <w:pPr>
      <w:keepLines/>
      <w:spacing w:before="200" w:after="0"/>
      <w:outlineLvl w:val="7"/>
    </w:pPr>
    <w:rPr>
      <w:rFonts w:asciiTheme="majorHAnsi" w:eastAsiaTheme="majorEastAsia" w:hAnsiTheme="majorHAnsi" w:cstheme="majorBidi"/>
      <w:color w:val="5F5F5F" w:themeColor="background2" w:themeShade="8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E52C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D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81907"/>
    <w:rPr>
      <w:rFonts w:asciiTheme="majorHAnsi" w:eastAsiaTheme="majorEastAsia" w:hAnsiTheme="majorHAnsi" w:cstheme="majorBidi"/>
      <w:b/>
      <w:bCs/>
      <w:color w:val="A20C3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2CE5"/>
    <w:rPr>
      <w:rFonts w:asciiTheme="majorHAnsi" w:eastAsiaTheme="majorEastAsia" w:hAnsiTheme="majorHAnsi" w:cstheme="majorBidi"/>
      <w:b/>
      <w:bCs/>
      <w:caps/>
      <w:color w:val="A20C33" w:themeColor="accent1"/>
      <w:spacing w:val="2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52CE5"/>
    <w:rPr>
      <w:rFonts w:asciiTheme="majorHAnsi" w:eastAsiaTheme="majorEastAsia" w:hAnsiTheme="majorHAnsi" w:cstheme="majorBidi"/>
      <w:b/>
      <w:bCs/>
      <w:color w:val="2F2F2F" w:themeColor="tex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52CE5"/>
    <w:rPr>
      <w:rFonts w:asciiTheme="majorHAnsi" w:eastAsiaTheme="majorEastAsia" w:hAnsiTheme="majorHAnsi" w:cstheme="majorBidi"/>
      <w:b/>
      <w:bCs/>
      <w:i/>
      <w:iCs/>
      <w:color w:val="2F2F2F" w:themeColor="text1" w:themeShade="BF"/>
      <w:sz w:val="20"/>
    </w:rPr>
  </w:style>
  <w:style w:type="paragraph" w:styleId="ListBullet">
    <w:name w:val="List Bullet"/>
    <w:basedOn w:val="Normal"/>
    <w:uiPriority w:val="99"/>
    <w:unhideWhenUsed/>
    <w:qFormat/>
    <w:rsid w:val="003E1AB5"/>
    <w:pPr>
      <w:numPr>
        <w:numId w:val="1"/>
      </w:numPr>
      <w:spacing w:after="120"/>
      <w:contextualSpacing/>
    </w:pPr>
    <w:rPr>
      <w:color w:val="5F5F5F" w:themeColor="background2" w:themeShade="80"/>
    </w:rPr>
  </w:style>
  <w:style w:type="paragraph" w:styleId="ListBullet2">
    <w:name w:val="List Bullet 2"/>
    <w:basedOn w:val="ListBullet"/>
    <w:uiPriority w:val="99"/>
    <w:unhideWhenUsed/>
    <w:qFormat/>
    <w:rsid w:val="008D6DE4"/>
    <w:pPr>
      <w:numPr>
        <w:numId w:val="2"/>
      </w:numPr>
    </w:pPr>
  </w:style>
  <w:style w:type="paragraph" w:styleId="ListBullet3">
    <w:name w:val="List Bullet 3"/>
    <w:basedOn w:val="Normal"/>
    <w:next w:val="ListBullet"/>
    <w:uiPriority w:val="99"/>
    <w:unhideWhenUsed/>
    <w:qFormat/>
    <w:rsid w:val="005D6D45"/>
    <w:pPr>
      <w:numPr>
        <w:numId w:val="3"/>
      </w:numPr>
      <w:spacing w:after="120"/>
      <w:contextualSpacing/>
    </w:pPr>
    <w:rPr>
      <w:color w:val="5F5F5F" w:themeColor="background2" w:themeShade="80"/>
    </w:rPr>
  </w:style>
  <w:style w:type="paragraph" w:styleId="ListBullet4">
    <w:name w:val="List Bullet 4"/>
    <w:basedOn w:val="Normal"/>
    <w:next w:val="ListBullet"/>
    <w:uiPriority w:val="99"/>
    <w:unhideWhenUsed/>
    <w:qFormat/>
    <w:rsid w:val="008D6DE4"/>
    <w:pPr>
      <w:numPr>
        <w:numId w:val="4"/>
      </w:numPr>
      <w:spacing w:after="120"/>
      <w:contextualSpacing/>
    </w:pPr>
    <w:rPr>
      <w:color w:val="5F5F5F" w:themeColor="background2" w:themeShade="80"/>
    </w:rPr>
  </w:style>
  <w:style w:type="character" w:styleId="Strong">
    <w:name w:val="Strong"/>
    <w:basedOn w:val="DefaultParagraphFont"/>
    <w:uiPriority w:val="22"/>
    <w:qFormat/>
    <w:rsid w:val="00681250"/>
    <w:rPr>
      <w:b/>
      <w:bCs/>
      <w:color w:val="2F2F2F" w:themeColor="text1" w:themeShade="BF"/>
    </w:rPr>
  </w:style>
  <w:style w:type="character" w:styleId="Emphasis">
    <w:name w:val="Emphasis"/>
    <w:basedOn w:val="DefaultParagraphFont"/>
    <w:uiPriority w:val="20"/>
    <w:qFormat/>
    <w:rsid w:val="00681250"/>
    <w:rPr>
      <w:i/>
      <w:iCs/>
      <w:color w:val="5F5F5F" w:themeColor="background2" w:themeShade="80"/>
    </w:rPr>
  </w:style>
  <w:style w:type="character" w:styleId="IntenseEmphasis">
    <w:name w:val="Intense Emphasis"/>
    <w:basedOn w:val="DefaultParagraphFont"/>
    <w:uiPriority w:val="21"/>
    <w:qFormat/>
    <w:rsid w:val="00D16187"/>
    <w:rPr>
      <w:b/>
      <w:bCs/>
      <w:i/>
      <w:iCs/>
      <w:color w:val="A20C33" w:themeColor="accent1"/>
    </w:rPr>
  </w:style>
  <w:style w:type="paragraph" w:styleId="NoSpacing">
    <w:name w:val="No Spacing"/>
    <w:uiPriority w:val="1"/>
    <w:qFormat/>
    <w:rsid w:val="003B08B0"/>
    <w:pPr>
      <w:spacing w:line="276" w:lineRule="auto"/>
      <w:contextualSpacing/>
    </w:pPr>
    <w:rPr>
      <w:rFonts w:asciiTheme="minorHAnsi" w:hAnsiTheme="minorHAnsi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52CE5"/>
    <w:rPr>
      <w:rFonts w:asciiTheme="majorHAnsi" w:eastAsiaTheme="majorEastAsia" w:hAnsiTheme="majorHAnsi" w:cstheme="majorBidi"/>
      <w:color w:val="A20C33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52CE5"/>
    <w:rPr>
      <w:rFonts w:asciiTheme="majorHAnsi" w:eastAsiaTheme="majorEastAsia" w:hAnsiTheme="majorHAnsi" w:cstheme="majorBidi"/>
      <w:i/>
      <w:iCs/>
      <w:color w:val="A20C33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52CE5"/>
    <w:rPr>
      <w:rFonts w:asciiTheme="majorHAnsi" w:eastAsiaTheme="majorEastAsia" w:hAnsiTheme="majorHAnsi" w:cstheme="majorBidi"/>
      <w:i/>
      <w:iCs/>
      <w:color w:val="5F5F5F" w:themeColor="background2" w:themeShade="8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E52CE5"/>
    <w:rPr>
      <w:rFonts w:asciiTheme="majorHAnsi" w:eastAsiaTheme="majorEastAsia" w:hAnsiTheme="majorHAnsi" w:cstheme="majorBidi"/>
      <w:color w:val="5F5F5F" w:themeColor="background2" w:themeShade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52CE5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52CE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5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E62"/>
    <w:rPr>
      <w:rFonts w:asciiTheme="minorHAnsi" w:hAnsiTheme="minorHAnsi"/>
      <w:sz w:val="20"/>
    </w:rPr>
  </w:style>
  <w:style w:type="paragraph" w:styleId="Footer">
    <w:name w:val="footer"/>
    <w:basedOn w:val="Normal"/>
    <w:link w:val="FooterChar"/>
    <w:uiPriority w:val="99"/>
    <w:unhideWhenUsed/>
    <w:rsid w:val="00E45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E62"/>
    <w:rPr>
      <w:rFonts w:asciiTheme="minorHAnsi" w:hAnsiTheme="minorHAnsi"/>
      <w:sz w:val="20"/>
    </w:rPr>
  </w:style>
  <w:style w:type="paragraph" w:styleId="ListParagraph">
    <w:name w:val="List Paragraph"/>
    <w:basedOn w:val="Normal"/>
    <w:uiPriority w:val="34"/>
    <w:qFormat/>
    <w:rsid w:val="00F813C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95C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5CE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5CEE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5C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5CEE"/>
    <w:rPr>
      <w:rFonts w:asciiTheme="minorHAnsi" w:hAnsiTheme="minorHAns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CEE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EA7AC8"/>
    <w:rPr>
      <w:color w:val="2B579A"/>
      <w:shd w:val="clear" w:color="auto" w:fill="E6E6E6"/>
    </w:rPr>
  </w:style>
  <w:style w:type="paragraph" w:customStyle="1" w:styleId="Default">
    <w:name w:val="Default"/>
    <w:rsid w:val="00B95150"/>
    <w:pPr>
      <w:autoSpaceDE w:val="0"/>
      <w:autoSpaceDN w:val="0"/>
      <w:adjustRightInd w:val="0"/>
      <w:spacing w:after="0"/>
    </w:pPr>
    <w:rPr>
      <w:rFonts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9A1D8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B83DEE"/>
    <w:pPr>
      <w:spacing w:after="180" w:line="240" w:lineRule="auto"/>
    </w:pPr>
    <w:rPr>
      <w:rFonts w:ascii="Gill Sans MT" w:hAnsi="Gill Sans MT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B83DEE"/>
    <w:rPr>
      <w:rFonts w:ascii="Gill Sans MT" w:hAnsi="Gill Sans MT"/>
    </w:rPr>
  </w:style>
  <w:style w:type="paragraph" w:styleId="Revision">
    <w:name w:val="Revision"/>
    <w:hidden/>
    <w:uiPriority w:val="99"/>
    <w:semiHidden/>
    <w:rsid w:val="003C2F24"/>
    <w:pPr>
      <w:spacing w:after="0"/>
    </w:pPr>
    <w:rPr>
      <w:rFonts w:asciiTheme="minorHAnsi" w:hAnsiTheme="minorHAnsi"/>
      <w:sz w:val="20"/>
    </w:rPr>
  </w:style>
  <w:style w:type="paragraph" w:styleId="NormalWeb">
    <w:name w:val="Normal (Web)"/>
    <w:basedOn w:val="Normal"/>
    <w:uiPriority w:val="99"/>
    <w:semiHidden/>
    <w:unhideWhenUsed/>
    <w:rsid w:val="00627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401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62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57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9/05/relationships/documenttasks" Target="documenttasks/documenttasks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ttany.price\AppData\Roaming\Microsoft\Templates\Denver-LTR-Standard_Margin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BDA1110C-900A-4387-8D04-3EFED92E46A1}">
    <t:Anchor>
      <t:Comment id="991712966"/>
    </t:Anchor>
    <t:History>
      <t:Event id="{2D5FE9D0-C3D3-44E0-8CB0-4B13A06CAAAB}" time="2023-03-09T03:47:03.666Z">
        <t:Attribution userId="S::heidi.mcmacken@kimley-horn.com::db38d111-2007-4269-95e8-d97bd79f9f67" userProvider="AD" userName="McMacken, Heidi (Otten)"/>
        <t:Anchor>
          <t:Comment id="991712966"/>
        </t:Anchor>
        <t:Create/>
      </t:Event>
      <t:Event id="{AC91B72F-0463-4CC8-AB66-D923FD0530F4}" time="2023-03-09T03:47:03.666Z">
        <t:Attribution userId="S::heidi.mcmacken@kimley-horn.com::db38d111-2007-4269-95e8-d97bd79f9f67" userProvider="AD" userName="McMacken, Heidi (Otten)"/>
        <t:Anchor>
          <t:Comment id="991712966"/>
        </t:Anchor>
        <t:Assign userId="S::Brice.Hammersland@kimley-horn.com::14d5d55b-2af1-4709-b05b-1d9724c4afde" userProvider="AD" userName="Hammersland, Brice"/>
      </t:Event>
      <t:Event id="{4116D7C6-101A-4657-ACAC-E6931ACEAFAE}" time="2023-03-09T03:47:03.666Z">
        <t:Attribution userId="S::heidi.mcmacken@kimley-horn.com::db38d111-2007-4269-95e8-d97bd79f9f67" userProvider="AD" userName="McMacken, Heidi (Otten)"/>
        <t:Anchor>
          <t:Comment id="991712966"/>
        </t:Anchor>
        <t:SetTitle title="@Hammersland, Brice can you QC?"/>
      </t:Event>
    </t:History>
  </t:Task>
  <t:Task id="{58F47504-C1E4-4A24-94FD-571042BFE70A}">
    <t:Anchor>
      <t:Comment id="199862417"/>
    </t:Anchor>
    <t:History>
      <t:Event id="{81E42F9F-FFD5-4255-A424-3A980C26EA69}" time="2023-03-27T21:41:44.458Z">
        <t:Attribution userId="S::will.wilhelm@kimley-horn.com::d315827b-558c-4535-9c4f-f4cd5c189be3" userProvider="AD" userName="Wilhelm, Will"/>
        <t:Anchor>
          <t:Comment id="199862417"/>
        </t:Anchor>
        <t:Create/>
      </t:Event>
      <t:Event id="{9093352C-A910-4002-96EA-CB003EE55ED3}" time="2023-03-27T21:41:44.458Z">
        <t:Attribution userId="S::will.wilhelm@kimley-horn.com::d315827b-558c-4535-9c4f-f4cd5c189be3" userProvider="AD" userName="Wilhelm, Will"/>
        <t:Anchor>
          <t:Comment id="199862417"/>
        </t:Anchor>
        <t:Assign userId="S::Heidi.McMacken@kimley-horn.com::db38d111-2007-4269-95e8-d97bd79f9f67" userProvider="AD" userName="McMacken, Heidi (Otten)"/>
      </t:Event>
      <t:Event id="{54D65590-188A-4F4E-9797-431D102460DE}" time="2023-03-27T21:41:44.458Z">
        <t:Attribution userId="S::will.wilhelm@kimley-horn.com::d315827b-558c-4535-9c4f-f4cd5c189be3" userProvider="AD" userName="Wilhelm, Will"/>
        <t:Anchor>
          <t:Comment id="199862417"/>
        </t:Anchor>
        <t:SetTitle title="@McMacken, Heidi (Otten) should this say &quot;current&quot; or &quot;previous&quot; instead of old and &quot;proposed&quot; instead of new .. pick alternate to old and new for clarity."/>
      </t:Event>
      <t:Event id="{CF50AB49-EB9C-4E23-B651-4A4FCF17E71B}" time="2023-03-29T22:15:02.805Z">
        <t:Attribution userId="S::heidi.mcmacken@kimley-horn.com::db38d111-2007-4269-95e8-d97bd79f9f67" userProvider="AD" userName="McMacken, Heidi (Otten)"/>
        <t:Progress percentComplete="100"/>
      </t:Event>
    </t:History>
  </t:Task>
  <t:Task id="{A717E367-2F55-46E9-8095-9945404B2487}">
    <t:Anchor>
      <t:Comment id="115551254"/>
    </t:Anchor>
    <t:History>
      <t:Event id="{642954F5-88EF-4462-9880-0FF52CBC1E45}" time="2023-03-09T03:47:38.829Z">
        <t:Attribution userId="S::heidi.mcmacken@kimley-horn.com::db38d111-2007-4269-95e8-d97bd79f9f67" userProvider="AD" userName="McMacken, Heidi (Otten)"/>
        <t:Anchor>
          <t:Comment id="115551254"/>
        </t:Anchor>
        <t:Create/>
      </t:Event>
      <t:Event id="{D4AAB873-8C2A-48EF-B570-BD992474005A}" time="2023-03-09T03:47:38.829Z">
        <t:Attribution userId="S::heidi.mcmacken@kimley-horn.com::db38d111-2007-4269-95e8-d97bd79f9f67" userProvider="AD" userName="McMacken, Heidi (Otten)"/>
        <t:Anchor>
          <t:Comment id="115551254"/>
        </t:Anchor>
        <t:Assign userId="S::Brice.Hammersland@kimley-horn.com::14d5d55b-2af1-4709-b05b-1d9724c4afde" userProvider="AD" userName="Hammersland, Brice"/>
      </t:Event>
      <t:Event id="{D566459D-7D82-42C9-92F8-E9E2F263E0D0}" time="2023-03-09T03:47:38.829Z">
        <t:Attribution userId="S::heidi.mcmacken@kimley-horn.com::db38d111-2007-4269-95e8-d97bd79f9f67" userProvider="AD" userName="McMacken, Heidi (Otten)"/>
        <t:Anchor>
          <t:Comment id="115551254"/>
        </t:Anchor>
        <t:SetTitle title="@Hammersland, Brice can you QC?"/>
      </t:Event>
    </t:History>
  </t:Task>
  <t:Task id="{D7FE8F1F-12CD-4C41-83DA-7FAC25F5E2CD}">
    <t:Anchor>
      <t:Comment id="1096589122"/>
    </t:Anchor>
    <t:History>
      <t:Event id="{A72F3C6F-26C2-4A7B-889E-736193B4505E}" time="2023-03-09T03:48:01.96Z">
        <t:Attribution userId="S::heidi.mcmacken@kimley-horn.com::db38d111-2007-4269-95e8-d97bd79f9f67" userProvider="AD" userName="McMacken, Heidi (Otten)"/>
        <t:Anchor>
          <t:Comment id="1096589122"/>
        </t:Anchor>
        <t:Create/>
      </t:Event>
      <t:Event id="{C5D8A529-42AB-41E4-B688-49E56946E147}" time="2023-03-09T03:48:01.96Z">
        <t:Attribution userId="S::heidi.mcmacken@kimley-horn.com::db38d111-2007-4269-95e8-d97bd79f9f67" userProvider="AD" userName="McMacken, Heidi (Otten)"/>
        <t:Anchor>
          <t:Comment id="1096589122"/>
        </t:Anchor>
        <t:Assign userId="S::Brice.Hammersland@kimley-horn.com::14d5d55b-2af1-4709-b05b-1d9724c4afde" userProvider="AD" userName="Hammersland, Brice"/>
      </t:Event>
      <t:Event id="{69D6F786-5666-485F-AB5B-6210448898B7}" time="2023-03-09T03:48:01.96Z">
        <t:Attribution userId="S::heidi.mcmacken@kimley-horn.com::db38d111-2007-4269-95e8-d97bd79f9f67" userProvider="AD" userName="McMacken, Heidi (Otten)"/>
        <t:Anchor>
          <t:Comment id="1096589122"/>
        </t:Anchor>
        <t:SetTitle title="@Hammersland, Brice can you QC?"/>
      </t:Event>
    </t:History>
  </t:Task>
  <t:Task id="{0B64EF7C-56AD-4B93-83D4-752ADCFA6B52}">
    <t:Anchor>
      <t:Comment id="335025987"/>
    </t:Anchor>
    <t:History>
      <t:Event id="{51E9B66A-80EE-43BA-8C4D-685753165F2F}" time="2023-03-09T03:48:23.504Z">
        <t:Attribution userId="S::heidi.mcmacken@kimley-horn.com::db38d111-2007-4269-95e8-d97bd79f9f67" userProvider="AD" userName="McMacken, Heidi (Otten)"/>
        <t:Anchor>
          <t:Comment id="335025987"/>
        </t:Anchor>
        <t:Create/>
      </t:Event>
      <t:Event id="{6D6D5D31-361B-4A7E-ACC4-1D5F2C1847DB}" time="2023-03-09T03:48:23.504Z">
        <t:Attribution userId="S::heidi.mcmacken@kimley-horn.com::db38d111-2007-4269-95e8-d97bd79f9f67" userProvider="AD" userName="McMacken, Heidi (Otten)"/>
        <t:Anchor>
          <t:Comment id="335025987"/>
        </t:Anchor>
        <t:Assign userId="S::Brice.Hammersland@kimley-horn.com::14d5d55b-2af1-4709-b05b-1d9724c4afde" userProvider="AD" userName="Hammersland, Brice"/>
      </t:Event>
      <t:Event id="{DF1C25B2-224E-405E-9E65-79E574363EAC}" time="2023-03-09T03:48:23.504Z">
        <t:Attribution userId="S::heidi.mcmacken@kimley-horn.com::db38d111-2007-4269-95e8-d97bd79f9f67" userProvider="AD" userName="McMacken, Heidi (Otten)"/>
        <t:Anchor>
          <t:Comment id="335025987"/>
        </t:Anchor>
        <t:SetTitle title="@Hammersland, Brice can you QC?"/>
      </t:Event>
    </t:History>
  </t:Task>
  <t:Task id="{17922F7E-DCC7-4C40-A9C3-E9DA2D393003}">
    <t:Anchor>
      <t:Comment id="1695955889"/>
    </t:Anchor>
    <t:History>
      <t:Event id="{132F52D1-0EC8-40E5-BD5A-A125E94CF61A}" time="2023-03-09T03:48:47.213Z">
        <t:Attribution userId="S::heidi.mcmacken@kimley-horn.com::db38d111-2007-4269-95e8-d97bd79f9f67" userProvider="AD" userName="McMacken, Heidi (Otten)"/>
        <t:Anchor>
          <t:Comment id="1695955889"/>
        </t:Anchor>
        <t:Create/>
      </t:Event>
      <t:Event id="{5609D79B-9B12-4623-B3D8-0CCD48B5829B}" time="2023-03-09T03:48:47.213Z">
        <t:Attribution userId="S::heidi.mcmacken@kimley-horn.com::db38d111-2007-4269-95e8-d97bd79f9f67" userProvider="AD" userName="McMacken, Heidi (Otten)"/>
        <t:Anchor>
          <t:Comment id="1695955889"/>
        </t:Anchor>
        <t:Assign userId="S::Brice.Hammersland@kimley-horn.com::14d5d55b-2af1-4709-b05b-1d9724c4afde" userProvider="AD" userName="Hammersland, Brice"/>
      </t:Event>
      <t:Event id="{F8FD4F7B-7C4F-4186-9501-124A5DFE3D33}" time="2023-03-09T03:48:47.213Z">
        <t:Attribution userId="S::heidi.mcmacken@kimley-horn.com::db38d111-2007-4269-95e8-d97bd79f9f67" userProvider="AD" userName="McMacken, Heidi (Otten)"/>
        <t:Anchor>
          <t:Comment id="1695955889"/>
        </t:Anchor>
        <t:SetTitle title="@Hammersland, Brice can you QC?"/>
      </t:Event>
    </t:History>
  </t:Task>
  <t:Task id="{8F1981EA-F114-4774-A096-427AD3CC569A}">
    <t:Anchor>
      <t:Comment id="1712550472"/>
    </t:Anchor>
    <t:History>
      <t:Event id="{C0B148BD-5A26-4D12-B64B-05556E1E0782}" time="2023-03-27T21:53:42.445Z">
        <t:Attribution userId="S::will.wilhelm@kimley-horn.com::d315827b-558c-4535-9c4f-f4cd5c189be3" userProvider="AD" userName="Wilhelm, Will"/>
        <t:Anchor>
          <t:Comment id="1022271330"/>
        </t:Anchor>
        <t:Create/>
      </t:Event>
      <t:Event id="{804665C1-C019-4B25-9BF7-22B98680E879}" time="2023-03-27T21:53:42.445Z">
        <t:Attribution userId="S::will.wilhelm@kimley-horn.com::d315827b-558c-4535-9c4f-f4cd5c189be3" userProvider="AD" userName="Wilhelm, Will"/>
        <t:Anchor>
          <t:Comment id="1022271330"/>
        </t:Anchor>
        <t:Assign userId="S::Heidi.McMacken@kimley-horn.com::db38d111-2007-4269-95e8-d97bd79f9f67" userProvider="AD" userName="McMacken, Heidi (Otten)"/>
      </t:Event>
      <t:Event id="{236A8138-81E2-4CFE-9286-535A3BFD0E0F}" time="2023-03-27T21:53:42.445Z">
        <t:Attribution userId="S::will.wilhelm@kimley-horn.com::d315827b-558c-4535-9c4f-f4cd5c189be3" userProvider="AD" userName="Wilhelm, Will"/>
        <t:Anchor>
          <t:Comment id="1022271330"/>
        </t:Anchor>
        <t:SetTitle title="@McMacken, Heidi (Otten) not super familiar with this process .. Kahn may be better to QC .. seems reasonable .. Maybe add a sentence that &quot;no major water line (&gt;X-inch) relocations are anticipated as part of this project and any required would be an …"/>
      </t:Event>
    </t:History>
  </t:Task>
</t:Tasks>
</file>

<file path=word/theme/theme1.xml><?xml version="1.0" encoding="utf-8"?>
<a:theme xmlns:a="http://schemas.openxmlformats.org/drawingml/2006/main" name="ppt-kha">
  <a:themeElements>
    <a:clrScheme name="Kimley-Horn">
      <a:dk1>
        <a:srgbClr val="3F3F3F"/>
      </a:dk1>
      <a:lt1>
        <a:sysClr val="window" lastClr="FFFFFF"/>
      </a:lt1>
      <a:dk2>
        <a:srgbClr val="3A617A"/>
      </a:dk2>
      <a:lt2>
        <a:srgbClr val="BFBFBF"/>
      </a:lt2>
      <a:accent1>
        <a:srgbClr val="A20C33"/>
      </a:accent1>
      <a:accent2>
        <a:srgbClr val="71ADB7"/>
      </a:accent2>
      <a:accent3>
        <a:srgbClr val="B5C327"/>
      </a:accent3>
      <a:accent4>
        <a:srgbClr val="DE6420"/>
      </a:accent4>
      <a:accent5>
        <a:srgbClr val="FCF6B0"/>
      </a:accent5>
      <a:accent6>
        <a:srgbClr val="BFDEE0"/>
      </a:accent6>
      <a:hlink>
        <a:srgbClr val="A20C33"/>
      </a:hlink>
      <a:folHlink>
        <a:srgbClr val="A20C33"/>
      </a:folHlink>
    </a:clrScheme>
    <a:fontScheme name="Kimley-Hor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4685D1C95243489B1CBCFD4ADD0365" ma:contentTypeVersion="13" ma:contentTypeDescription="Create a new document." ma:contentTypeScope="" ma:versionID="22f1c9423527869b1d7ba80247b61ce0">
  <xsd:schema xmlns:xsd="http://www.w3.org/2001/XMLSchema" xmlns:xs="http://www.w3.org/2001/XMLSchema" xmlns:p="http://schemas.microsoft.com/office/2006/metadata/properties" xmlns:ns3="66687170-97cf-4fc3-9da1-7ff42a8d6009" xmlns:ns4="daf7c3e5-d7ba-48a0-8bde-3e893e5ee5f4" targetNamespace="http://schemas.microsoft.com/office/2006/metadata/properties" ma:root="true" ma:fieldsID="bdc70479d88a44304907ece9dd2af7b6" ns3:_="" ns4:_="">
    <xsd:import namespace="66687170-97cf-4fc3-9da1-7ff42a8d6009"/>
    <xsd:import namespace="daf7c3e5-d7ba-48a0-8bde-3e893e5ee5f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87170-97cf-4fc3-9da1-7ff42a8d6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f7c3e5-d7ba-48a0-8bde-3e893e5ee5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660B9-555B-4BD5-ACBD-0170CF766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687170-97cf-4fc3-9da1-7ff42a8d6009"/>
    <ds:schemaRef ds:uri="daf7c3e5-d7ba-48a0-8bde-3e893e5ee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EA8C9A-DF31-4DC6-AF32-BBB99D7E7B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286017-FB19-4412-B97A-AD3C99CFE6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440A07-227C-4501-B99C-A94E3CA29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Denver-LTR-Standard_Margin</Template>
  <TotalTime>0</TotalTime>
  <Pages>1</Pages>
  <Words>184</Words>
  <Characters>1005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Kimley-Horn and Associates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Brittany</dc:creator>
  <cp:keywords/>
  <cp:lastModifiedBy>Kahn, Jeremy</cp:lastModifiedBy>
  <cp:revision>6</cp:revision>
  <cp:lastPrinted>2023-03-09T22:48:00Z</cp:lastPrinted>
  <dcterms:created xsi:type="dcterms:W3CDTF">2024-11-27T16:30:00Z</dcterms:created>
  <dcterms:modified xsi:type="dcterms:W3CDTF">2025-05-06T21:05:00Z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0x010100434685D1C95243489B1CBCFD4ADD0365</vt:lpwstr>
  </property>
  <property fmtid="{D5CDD505-2E9C-101B-9397-08002B2CF9AE}" pid="3" name="Folder_Number">
    <vt:lpwstr/>
  </property>
  <property fmtid="{D5CDD505-2E9C-101B-9397-08002B2CF9AE}" pid="4" name="Folder_Code">
    <vt:lpwstr/>
  </property>
  <property fmtid="{D5CDD505-2E9C-101B-9397-08002B2CF9AE}" pid="5" name="Folder_Name">
    <vt:lpwstr/>
  </property>
  <property fmtid="{D5CDD505-2E9C-101B-9397-08002B2CF9AE}" pid="6" name="Folder_Description">
    <vt:lpwstr/>
  </property>
  <property fmtid="{D5CDD505-2E9C-101B-9397-08002B2CF9AE}" pid="7" name="/Folder_Name/">
    <vt:lpwstr/>
  </property>
  <property fmtid="{D5CDD505-2E9C-101B-9397-08002B2CF9AE}" pid="8" name="/Folder_Description/">
    <vt:lpwstr/>
  </property>
  <property fmtid="{D5CDD505-2E9C-101B-9397-08002B2CF9AE}" pid="9" name="Folder_Version">
    <vt:lpwstr/>
  </property>
  <property fmtid="{D5CDD505-2E9C-101B-9397-08002B2CF9AE}" pid="10" name="Folder_VersionSeq">
    <vt:lpwstr/>
  </property>
  <property fmtid="{D5CDD505-2E9C-101B-9397-08002B2CF9AE}" pid="11" name="Folder_Manager">
    <vt:lpwstr/>
  </property>
  <property fmtid="{D5CDD505-2E9C-101B-9397-08002B2CF9AE}" pid="12" name="Folder_ManagerDesc">
    <vt:lpwstr/>
  </property>
  <property fmtid="{D5CDD505-2E9C-101B-9397-08002B2CF9AE}" pid="13" name="Folder_Storage">
    <vt:lpwstr/>
  </property>
  <property fmtid="{D5CDD505-2E9C-101B-9397-08002B2CF9AE}" pid="14" name="Folder_StorageDesc">
    <vt:lpwstr/>
  </property>
  <property fmtid="{D5CDD505-2E9C-101B-9397-08002B2CF9AE}" pid="15" name="Folder_Creator">
    <vt:lpwstr/>
  </property>
  <property fmtid="{D5CDD505-2E9C-101B-9397-08002B2CF9AE}" pid="16" name="Folder_CreatorDesc">
    <vt:lpwstr/>
  </property>
  <property fmtid="{D5CDD505-2E9C-101B-9397-08002B2CF9AE}" pid="17" name="Folder_CreateDate">
    <vt:lpwstr/>
  </property>
  <property fmtid="{D5CDD505-2E9C-101B-9397-08002B2CF9AE}" pid="18" name="Folder_Updater">
    <vt:lpwstr/>
  </property>
  <property fmtid="{D5CDD505-2E9C-101B-9397-08002B2CF9AE}" pid="19" name="Folder_UpdaterDesc">
    <vt:lpwstr/>
  </property>
  <property fmtid="{D5CDD505-2E9C-101B-9397-08002B2CF9AE}" pid="20" name="Folder_UpdateDate">
    <vt:lpwstr/>
  </property>
  <property fmtid="{D5CDD505-2E9C-101B-9397-08002B2CF9AE}" pid="21" name="Document_Number">
    <vt:lpwstr/>
  </property>
  <property fmtid="{D5CDD505-2E9C-101B-9397-08002B2CF9AE}" pid="22" name="Document_Name">
    <vt:lpwstr/>
  </property>
  <property fmtid="{D5CDD505-2E9C-101B-9397-08002B2CF9AE}" pid="23" name="Document_FileName">
    <vt:lpwstr/>
  </property>
  <property fmtid="{D5CDD505-2E9C-101B-9397-08002B2CF9AE}" pid="24" name="Document_Version">
    <vt:lpwstr/>
  </property>
  <property fmtid="{D5CDD505-2E9C-101B-9397-08002B2CF9AE}" pid="25" name="Document_VersionSeq">
    <vt:lpwstr/>
  </property>
  <property fmtid="{D5CDD505-2E9C-101B-9397-08002B2CF9AE}" pid="26" name="Document_Creator">
    <vt:lpwstr/>
  </property>
  <property fmtid="{D5CDD505-2E9C-101B-9397-08002B2CF9AE}" pid="27" name="Document_CreatorDesc">
    <vt:lpwstr/>
  </property>
  <property fmtid="{D5CDD505-2E9C-101B-9397-08002B2CF9AE}" pid="28" name="Document_CreateDate">
    <vt:lpwstr/>
  </property>
  <property fmtid="{D5CDD505-2E9C-101B-9397-08002B2CF9AE}" pid="29" name="Document_Updater">
    <vt:lpwstr/>
  </property>
  <property fmtid="{D5CDD505-2E9C-101B-9397-08002B2CF9AE}" pid="30" name="Document_UpdaterDesc">
    <vt:lpwstr/>
  </property>
  <property fmtid="{D5CDD505-2E9C-101B-9397-08002B2CF9AE}" pid="31" name="Document_UpdateDate">
    <vt:lpwstr/>
  </property>
  <property fmtid="{D5CDD505-2E9C-101B-9397-08002B2CF9AE}" pid="32" name="Document_Size">
    <vt:lpwstr/>
  </property>
  <property fmtid="{D5CDD505-2E9C-101B-9397-08002B2CF9AE}" pid="33" name="Document_Storage">
    <vt:lpwstr/>
  </property>
  <property fmtid="{D5CDD505-2E9C-101B-9397-08002B2CF9AE}" pid="34" name="Document_StorageDesc">
    <vt:lpwstr/>
  </property>
  <property fmtid="{D5CDD505-2E9C-101B-9397-08002B2CF9AE}" pid="35" name="Document_Department">
    <vt:lpwstr/>
  </property>
  <property fmtid="{D5CDD505-2E9C-101B-9397-08002B2CF9AE}" pid="36" name="Document_DepartmentDesc">
    <vt:lpwstr/>
  </property>
</Properties>
</file>